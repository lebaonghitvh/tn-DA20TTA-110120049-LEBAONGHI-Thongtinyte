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5C7647" w14:textId="77777777" w:rsidR="00B24B7A" w:rsidRDefault="00B24B7A" w:rsidP="00B24B7A">
      <w:pPr>
        <w:jc w:val="center"/>
        <w:rPr>
          <w:szCs w:val="28"/>
        </w:rPr>
      </w:pPr>
      <w:r>
        <w:rPr>
          <w:b/>
          <w:sz w:val="32"/>
          <w:szCs w:val="32"/>
        </w:rPr>
        <w:t>TRƯỜNG ĐẠI HỌC TRÀ VINH</w:t>
      </w:r>
    </w:p>
    <w:p w14:paraId="6332503E" w14:textId="77777777" w:rsidR="00B24B7A" w:rsidRDefault="00B24B7A" w:rsidP="00B24B7A">
      <w:pPr>
        <w:jc w:val="center"/>
        <w:rPr>
          <w:b/>
          <w:sz w:val="32"/>
          <w:szCs w:val="32"/>
        </w:rPr>
      </w:pPr>
      <w:r>
        <w:rPr>
          <w:b/>
          <w:sz w:val="32"/>
          <w:szCs w:val="32"/>
        </w:rPr>
        <w:t>KHOA KỸ THUẬT VÀ CÔNG NGHỆ</w:t>
      </w:r>
    </w:p>
    <w:p w14:paraId="1C3D3B2F"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23406AA9" wp14:editId="7948A258">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2A9C1B7"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" strokecolor="black [3200]" strokeweight="1pt">
                <v:stroke joinstyle="miter"/>
                <w10:wrap anchorx="margin"/>
              </v:line>
            </w:pict>
          </mc:Fallback>
        </mc:AlternateContent>
      </w:r>
    </w:p>
    <w:p w14:paraId="741439AF" w14:textId="77777777" w:rsidR="00B24B7A" w:rsidRDefault="00B24B7A" w:rsidP="00B24B7A">
      <w:pPr>
        <w:ind w:firstLine="720"/>
        <w:jc w:val="center"/>
      </w:pPr>
    </w:p>
    <w:p w14:paraId="46F5F6F2" w14:textId="77777777" w:rsidR="00B24B7A" w:rsidRDefault="00B24B7A" w:rsidP="00B24B7A">
      <w:pPr>
        <w:rPr>
          <w:b/>
          <w:szCs w:val="28"/>
        </w:rPr>
      </w:pPr>
    </w:p>
    <w:p w14:paraId="650F6BDE"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7288F8B6" wp14:editId="0BBA49F1">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1BAA0834" w14:textId="77777777" w:rsidR="00B24B7A" w:rsidRDefault="00B24B7A" w:rsidP="00B24B7A">
      <w:pPr>
        <w:ind w:firstLine="720"/>
        <w:jc w:val="center"/>
        <w:rPr>
          <w:b/>
          <w:szCs w:val="28"/>
        </w:rPr>
      </w:pPr>
    </w:p>
    <w:p w14:paraId="65098396" w14:textId="77777777" w:rsidR="00B24B7A" w:rsidRDefault="00B24B7A" w:rsidP="00B24B7A">
      <w:pPr>
        <w:ind w:firstLine="720"/>
        <w:jc w:val="center"/>
        <w:rPr>
          <w:b/>
          <w:szCs w:val="28"/>
        </w:rPr>
      </w:pPr>
    </w:p>
    <w:p w14:paraId="390A0362" w14:textId="77777777" w:rsidR="00B24B7A" w:rsidRDefault="00B24B7A" w:rsidP="00B24B7A">
      <w:pPr>
        <w:ind w:firstLine="720"/>
        <w:jc w:val="center"/>
        <w:rPr>
          <w:b/>
          <w:szCs w:val="28"/>
        </w:rPr>
      </w:pPr>
    </w:p>
    <w:p w14:paraId="5030A409" w14:textId="77777777" w:rsidR="00B24B7A" w:rsidRDefault="00B24B7A" w:rsidP="00B24B7A">
      <w:pPr>
        <w:ind w:firstLine="720"/>
        <w:jc w:val="center"/>
        <w:rPr>
          <w:b/>
          <w:szCs w:val="28"/>
        </w:rPr>
      </w:pPr>
    </w:p>
    <w:p w14:paraId="7511DA83" w14:textId="77777777" w:rsidR="00B24B7A" w:rsidRDefault="00B24B7A" w:rsidP="00B24B7A">
      <w:pPr>
        <w:ind w:firstLine="720"/>
        <w:jc w:val="center"/>
        <w:rPr>
          <w:b/>
          <w:szCs w:val="28"/>
        </w:rPr>
      </w:pPr>
    </w:p>
    <w:p w14:paraId="48F8CD59" w14:textId="77777777" w:rsidR="00B24B7A" w:rsidRDefault="00B24B7A" w:rsidP="00B24B7A">
      <w:pPr>
        <w:ind w:left="2880" w:firstLine="720"/>
        <w:rPr>
          <w:b/>
          <w:szCs w:val="28"/>
        </w:rPr>
      </w:pPr>
    </w:p>
    <w:p w14:paraId="0BEAAF9E" w14:textId="77777777" w:rsidR="00B24B7A" w:rsidRDefault="00B24B7A" w:rsidP="00B24B7A">
      <w:pPr>
        <w:rPr>
          <w:b/>
          <w:szCs w:val="28"/>
        </w:rPr>
      </w:pPr>
    </w:p>
    <w:p w14:paraId="45600389"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04B364B7" wp14:editId="712B82DD">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110F1451" w14:textId="77777777" w:rsidR="00220590" w:rsidRDefault="00220590"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364B7"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" fillcolor="white [3212]" strokecolor="white [3212]" strokeweight=".5pt">
                <v:textbox>
                  <w:txbxContent>
                    <w:p w14:paraId="110F1451" w14:textId="77777777" w:rsidR="00220590" w:rsidRDefault="00220590" w:rsidP="00B24B7A">
                      <w:r w:rsidRPr="00E301F5">
                        <w:rPr>
                          <w:b/>
                          <w:color w:val="FF0000"/>
                          <w:sz w:val="28"/>
                          <w:szCs w:val="28"/>
                        </w:rPr>
                        <w:t>ISO 9001:2015</w:t>
                      </w:r>
                    </w:p>
                  </w:txbxContent>
                </v:textbox>
                <w10:wrap anchorx="margin"/>
              </v:shape>
            </w:pict>
          </mc:Fallback>
        </mc:AlternateContent>
      </w:r>
    </w:p>
    <w:p w14:paraId="0F746F05" w14:textId="77777777" w:rsidR="00B24B7A" w:rsidRDefault="00B24B7A" w:rsidP="00B24B7A">
      <w:pPr>
        <w:rPr>
          <w:b/>
          <w:sz w:val="32"/>
          <w:szCs w:val="32"/>
        </w:rPr>
      </w:pPr>
    </w:p>
    <w:p w14:paraId="00D3DAE7" w14:textId="77777777" w:rsidR="00B24B7A" w:rsidRDefault="00B24B7A" w:rsidP="00B24B7A">
      <w:pPr>
        <w:jc w:val="center"/>
        <w:rPr>
          <w:b/>
          <w:sz w:val="32"/>
          <w:szCs w:val="32"/>
        </w:rPr>
      </w:pPr>
    </w:p>
    <w:p w14:paraId="5A81795A" w14:textId="77777777" w:rsidR="00B24B7A" w:rsidRDefault="00B24B7A" w:rsidP="00B24B7A">
      <w:pPr>
        <w:jc w:val="center"/>
        <w:rPr>
          <w:b/>
          <w:sz w:val="32"/>
          <w:szCs w:val="32"/>
        </w:rPr>
      </w:pPr>
    </w:p>
    <w:p w14:paraId="34195CB2" w14:textId="77777777" w:rsidR="00B24B7A" w:rsidRPr="00B91257" w:rsidRDefault="00B91257" w:rsidP="00B24B7A">
      <w:pPr>
        <w:jc w:val="center"/>
        <w:rPr>
          <w:b/>
          <w:sz w:val="32"/>
          <w:szCs w:val="32"/>
          <w:lang w:val="vi-VN"/>
        </w:rPr>
      </w:pPr>
      <w:r>
        <w:rPr>
          <w:b/>
          <w:sz w:val="32"/>
          <w:szCs w:val="32"/>
          <w:lang w:val="vi-VN"/>
        </w:rPr>
        <w:t>LÊ BẢO NGHI</w:t>
      </w:r>
    </w:p>
    <w:p w14:paraId="4C05E64A" w14:textId="77777777" w:rsidR="00B24B7A" w:rsidRDefault="00B24B7A" w:rsidP="00B24B7A">
      <w:pPr>
        <w:rPr>
          <w:b/>
          <w:sz w:val="40"/>
          <w:szCs w:val="40"/>
        </w:rPr>
      </w:pPr>
    </w:p>
    <w:p w14:paraId="1960859E" w14:textId="77777777" w:rsidR="00B24B7A" w:rsidRPr="00CF39D2" w:rsidRDefault="00B24B7A" w:rsidP="00B24B7A">
      <w:pPr>
        <w:rPr>
          <w:b/>
          <w:sz w:val="40"/>
          <w:szCs w:val="40"/>
        </w:rPr>
      </w:pPr>
    </w:p>
    <w:p w14:paraId="26F2C4FC" w14:textId="77777777" w:rsidR="00B91257" w:rsidRDefault="00B91257" w:rsidP="00B91257">
      <w:pPr>
        <w:ind w:firstLine="720"/>
        <w:jc w:val="center"/>
        <w:rPr>
          <w:b/>
          <w:szCs w:val="28"/>
        </w:rPr>
      </w:pPr>
    </w:p>
    <w:p w14:paraId="4A7BAF12" w14:textId="77777777" w:rsidR="00B91257" w:rsidRPr="00B91257" w:rsidRDefault="00B91257" w:rsidP="00B91257">
      <w:pPr>
        <w:ind w:firstLine="720"/>
        <w:jc w:val="center"/>
        <w:rPr>
          <w:b/>
          <w:sz w:val="40"/>
          <w:szCs w:val="40"/>
        </w:rPr>
      </w:pPr>
      <w:r w:rsidRPr="00B91257">
        <w:rPr>
          <w:b/>
          <w:sz w:val="40"/>
          <w:szCs w:val="40"/>
          <w:lang w:val="vi-VN"/>
        </w:rPr>
        <w:t>XÂY DỰNG HỆ THỐNG THÔNG TIN Y TẾ</w:t>
      </w:r>
      <w:r w:rsidRPr="00B91257">
        <w:rPr>
          <w:b/>
          <w:sz w:val="40"/>
          <w:szCs w:val="40"/>
          <w:lang w:val="vi-VN"/>
        </w:rPr>
        <w:br/>
        <w:t>CHO GIẢNG VIÊN TRƯỜNG ĐẠI HỌC TRÀ VINH</w:t>
      </w:r>
    </w:p>
    <w:p w14:paraId="05F80FDF" w14:textId="77777777" w:rsidR="00B24B7A" w:rsidRDefault="00B24B7A" w:rsidP="00B24B7A">
      <w:pPr>
        <w:jc w:val="both"/>
        <w:rPr>
          <w:b/>
        </w:rPr>
      </w:pPr>
    </w:p>
    <w:p w14:paraId="188598AF" w14:textId="77777777" w:rsidR="00B24B7A" w:rsidRDefault="00B24B7A" w:rsidP="00B24B7A">
      <w:pPr>
        <w:jc w:val="both"/>
        <w:rPr>
          <w:b/>
        </w:rPr>
      </w:pPr>
    </w:p>
    <w:p w14:paraId="583F2DAA" w14:textId="77777777" w:rsidR="00B24B7A" w:rsidRDefault="00B24B7A" w:rsidP="00B24B7A">
      <w:pPr>
        <w:jc w:val="both"/>
        <w:rPr>
          <w:b/>
        </w:rPr>
      </w:pPr>
    </w:p>
    <w:p w14:paraId="0AC7C687" w14:textId="77777777" w:rsidR="00B24B7A" w:rsidRPr="00CF39D2" w:rsidRDefault="00B24B7A" w:rsidP="00B24B7A">
      <w:pPr>
        <w:jc w:val="center"/>
        <w:rPr>
          <w:b/>
          <w:sz w:val="32"/>
          <w:szCs w:val="32"/>
        </w:rPr>
      </w:pPr>
      <w:r w:rsidRPr="00CF39D2">
        <w:rPr>
          <w:b/>
          <w:sz w:val="32"/>
          <w:szCs w:val="32"/>
        </w:rPr>
        <w:t xml:space="preserve">ĐỒ ÁN TỐT NGHIỆP </w:t>
      </w:r>
    </w:p>
    <w:p w14:paraId="2D17CE82" w14:textId="77777777" w:rsidR="00B24B7A" w:rsidRPr="00CF39D2" w:rsidRDefault="00B24B7A" w:rsidP="00B24B7A">
      <w:pPr>
        <w:jc w:val="center"/>
        <w:rPr>
          <w:b/>
          <w:sz w:val="32"/>
          <w:szCs w:val="32"/>
        </w:rPr>
      </w:pPr>
      <w:r w:rsidRPr="00CF39D2">
        <w:rPr>
          <w:b/>
          <w:sz w:val="32"/>
          <w:szCs w:val="32"/>
        </w:rPr>
        <w:t>NGÀNH CÔNG NGHỆ THÔNG TIN</w:t>
      </w:r>
    </w:p>
    <w:p w14:paraId="055A242D" w14:textId="77777777" w:rsidR="00B24B7A" w:rsidRDefault="00B24B7A" w:rsidP="00B24B7A">
      <w:pPr>
        <w:jc w:val="both"/>
        <w:rPr>
          <w:b/>
        </w:rPr>
      </w:pPr>
    </w:p>
    <w:p w14:paraId="6E2A88BE" w14:textId="77777777" w:rsidR="00B24B7A" w:rsidRDefault="00B24B7A" w:rsidP="00B24B7A">
      <w:pPr>
        <w:jc w:val="both"/>
        <w:rPr>
          <w:b/>
        </w:rPr>
      </w:pPr>
    </w:p>
    <w:p w14:paraId="70CCDC47" w14:textId="77777777" w:rsidR="00B24B7A" w:rsidRDefault="00B24B7A" w:rsidP="00B24B7A">
      <w:pPr>
        <w:jc w:val="both"/>
        <w:rPr>
          <w:b/>
        </w:rPr>
      </w:pPr>
    </w:p>
    <w:p w14:paraId="7E2B8859" w14:textId="77777777" w:rsidR="00B24B7A" w:rsidRDefault="00B24B7A" w:rsidP="00B24B7A">
      <w:pPr>
        <w:jc w:val="both"/>
        <w:rPr>
          <w:b/>
        </w:rPr>
      </w:pPr>
    </w:p>
    <w:p w14:paraId="671AC893" w14:textId="77777777" w:rsidR="00B24B7A" w:rsidRDefault="00B24B7A" w:rsidP="00B24B7A">
      <w:pPr>
        <w:jc w:val="both"/>
        <w:rPr>
          <w:b/>
        </w:rPr>
      </w:pPr>
    </w:p>
    <w:p w14:paraId="098D8E31" w14:textId="77777777" w:rsidR="00B24B7A" w:rsidRDefault="00B24B7A" w:rsidP="00B24B7A">
      <w:pPr>
        <w:jc w:val="both"/>
        <w:rPr>
          <w:b/>
        </w:rPr>
      </w:pPr>
    </w:p>
    <w:p w14:paraId="169498AA" w14:textId="77777777" w:rsidR="00B24B7A" w:rsidRDefault="00B24B7A" w:rsidP="00B24B7A">
      <w:pPr>
        <w:rPr>
          <w:b/>
          <w:szCs w:val="28"/>
        </w:rPr>
      </w:pPr>
    </w:p>
    <w:p w14:paraId="5DB16156" w14:textId="77777777" w:rsidR="00B24B7A" w:rsidRDefault="00B24B7A" w:rsidP="00B24B7A">
      <w:pPr>
        <w:jc w:val="center"/>
        <w:rPr>
          <w:b/>
          <w:sz w:val="28"/>
          <w:szCs w:val="28"/>
        </w:rPr>
      </w:pPr>
    </w:p>
    <w:p w14:paraId="78F00731" w14:textId="77777777" w:rsidR="00B24B7A" w:rsidRDefault="00B24B7A" w:rsidP="00B24B7A">
      <w:pPr>
        <w:jc w:val="center"/>
        <w:rPr>
          <w:b/>
          <w:sz w:val="28"/>
          <w:szCs w:val="28"/>
        </w:rPr>
      </w:pPr>
    </w:p>
    <w:p w14:paraId="2B50D2AC" w14:textId="77777777" w:rsidR="006D33F5" w:rsidRDefault="006D33F5" w:rsidP="00B24B7A">
      <w:pPr>
        <w:jc w:val="center"/>
        <w:rPr>
          <w:b/>
          <w:sz w:val="28"/>
          <w:szCs w:val="28"/>
        </w:rPr>
      </w:pPr>
    </w:p>
    <w:p w14:paraId="56AECB4D" w14:textId="77777777" w:rsidR="00432874" w:rsidRDefault="00432874" w:rsidP="00B24B7A">
      <w:pPr>
        <w:jc w:val="center"/>
        <w:rPr>
          <w:b/>
          <w:sz w:val="28"/>
          <w:szCs w:val="28"/>
        </w:rPr>
      </w:pPr>
    </w:p>
    <w:p w14:paraId="0ABA395E" w14:textId="77777777" w:rsidR="00432874" w:rsidRDefault="00432874" w:rsidP="00B24B7A">
      <w:pPr>
        <w:jc w:val="center"/>
        <w:rPr>
          <w:b/>
          <w:sz w:val="28"/>
          <w:szCs w:val="28"/>
        </w:rPr>
      </w:pPr>
    </w:p>
    <w:p w14:paraId="2537904F" w14:textId="77777777" w:rsidR="00432874" w:rsidRDefault="00432874" w:rsidP="00B24B7A">
      <w:pPr>
        <w:jc w:val="center"/>
        <w:rPr>
          <w:b/>
          <w:sz w:val="28"/>
          <w:szCs w:val="28"/>
        </w:rPr>
      </w:pPr>
    </w:p>
    <w:p w14:paraId="5FA7F346" w14:textId="77777777" w:rsidR="00B24B7A" w:rsidRDefault="00B24B7A" w:rsidP="00B24B7A">
      <w:pPr>
        <w:jc w:val="center"/>
        <w:rPr>
          <w:b/>
          <w:sz w:val="28"/>
          <w:szCs w:val="28"/>
        </w:rPr>
      </w:pPr>
    </w:p>
    <w:p w14:paraId="492CB6B2"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5369A494" w14:textId="77777777" w:rsidR="00B24B7A" w:rsidRDefault="00B24B7A" w:rsidP="00B24B7A">
      <w:pPr>
        <w:jc w:val="center"/>
        <w:rPr>
          <w:szCs w:val="28"/>
        </w:rPr>
      </w:pPr>
      <w:r>
        <w:rPr>
          <w:b/>
          <w:sz w:val="32"/>
          <w:szCs w:val="32"/>
        </w:rPr>
        <w:lastRenderedPageBreak/>
        <w:t>TRƯỜNG ĐẠI HỌC TRÀ VINH</w:t>
      </w:r>
    </w:p>
    <w:p w14:paraId="16DB9A69" w14:textId="77777777" w:rsidR="00B24B7A" w:rsidRDefault="00B24B7A" w:rsidP="00B24B7A">
      <w:pPr>
        <w:jc w:val="center"/>
        <w:rPr>
          <w:b/>
          <w:sz w:val="32"/>
          <w:szCs w:val="32"/>
        </w:rPr>
      </w:pPr>
      <w:r>
        <w:rPr>
          <w:b/>
          <w:sz w:val="32"/>
          <w:szCs w:val="32"/>
        </w:rPr>
        <w:t>KHOA KỸ THUẬT VÀ CÔNG NGHỆ</w:t>
      </w:r>
    </w:p>
    <w:p w14:paraId="01BF5D0E"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2D4855F1" wp14:editId="4B15C98E">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170B10"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" strokecolor="black [3200]" strokeweight="1pt">
                <v:stroke joinstyle="miter"/>
                <w10:wrap anchorx="margin"/>
              </v:line>
            </w:pict>
          </mc:Fallback>
        </mc:AlternateContent>
      </w:r>
    </w:p>
    <w:p w14:paraId="25618A53" w14:textId="77777777" w:rsidR="00B24B7A" w:rsidRDefault="00B24B7A" w:rsidP="00B24B7A">
      <w:pPr>
        <w:ind w:firstLine="720"/>
        <w:jc w:val="center"/>
      </w:pPr>
    </w:p>
    <w:p w14:paraId="2A045A63" w14:textId="77777777" w:rsidR="00B24B7A" w:rsidRDefault="00B24B7A" w:rsidP="00B24B7A">
      <w:pPr>
        <w:rPr>
          <w:b/>
          <w:szCs w:val="28"/>
        </w:rPr>
      </w:pPr>
    </w:p>
    <w:p w14:paraId="040C5658" w14:textId="77777777" w:rsidR="00B24B7A" w:rsidRDefault="00B24B7A" w:rsidP="00B24B7A">
      <w:pPr>
        <w:ind w:firstLine="720"/>
        <w:jc w:val="center"/>
        <w:rPr>
          <w:b/>
          <w:szCs w:val="28"/>
        </w:rPr>
      </w:pPr>
    </w:p>
    <w:p w14:paraId="6859214B" w14:textId="77777777" w:rsidR="00B24B7A" w:rsidRDefault="00B24B7A" w:rsidP="00B24B7A">
      <w:pPr>
        <w:ind w:firstLine="720"/>
        <w:jc w:val="center"/>
        <w:rPr>
          <w:b/>
          <w:szCs w:val="28"/>
        </w:rPr>
      </w:pPr>
    </w:p>
    <w:p w14:paraId="3E5F2458" w14:textId="77777777" w:rsidR="00B24B7A" w:rsidRDefault="00B24B7A" w:rsidP="00B24B7A">
      <w:pPr>
        <w:ind w:firstLine="720"/>
        <w:jc w:val="center"/>
        <w:rPr>
          <w:b/>
          <w:szCs w:val="28"/>
        </w:rPr>
      </w:pPr>
    </w:p>
    <w:p w14:paraId="63022599" w14:textId="77777777" w:rsidR="00B24B7A" w:rsidRDefault="00B24B7A" w:rsidP="00B24B7A">
      <w:pPr>
        <w:ind w:firstLine="720"/>
        <w:jc w:val="center"/>
        <w:rPr>
          <w:b/>
          <w:szCs w:val="28"/>
        </w:rPr>
      </w:pPr>
    </w:p>
    <w:p w14:paraId="6469526B" w14:textId="77777777" w:rsidR="00B24B7A" w:rsidRDefault="00B24B7A" w:rsidP="00B24B7A">
      <w:pPr>
        <w:ind w:firstLine="720"/>
        <w:jc w:val="center"/>
        <w:rPr>
          <w:b/>
          <w:szCs w:val="28"/>
        </w:rPr>
      </w:pPr>
    </w:p>
    <w:p w14:paraId="378BCC08" w14:textId="77777777" w:rsidR="00B24B7A" w:rsidRDefault="00B24B7A" w:rsidP="00B24B7A">
      <w:pPr>
        <w:ind w:firstLine="720"/>
        <w:jc w:val="center"/>
        <w:rPr>
          <w:b/>
          <w:szCs w:val="28"/>
        </w:rPr>
      </w:pPr>
    </w:p>
    <w:p w14:paraId="091F1DBC" w14:textId="77777777" w:rsidR="00B91257" w:rsidRDefault="00B91257" w:rsidP="00B91257">
      <w:pPr>
        <w:ind w:firstLine="720"/>
        <w:jc w:val="center"/>
        <w:rPr>
          <w:b/>
          <w:szCs w:val="28"/>
        </w:rPr>
      </w:pPr>
    </w:p>
    <w:p w14:paraId="09C46C13" w14:textId="77777777" w:rsidR="00B91257" w:rsidRPr="00B91257" w:rsidRDefault="00B91257" w:rsidP="00B91257">
      <w:pPr>
        <w:ind w:firstLine="720"/>
        <w:jc w:val="center"/>
        <w:rPr>
          <w:b/>
          <w:sz w:val="40"/>
          <w:szCs w:val="40"/>
        </w:rPr>
      </w:pPr>
      <w:r w:rsidRPr="00B91257">
        <w:rPr>
          <w:b/>
          <w:sz w:val="40"/>
          <w:szCs w:val="40"/>
          <w:lang w:val="vi-VN"/>
        </w:rPr>
        <w:t>XÂY DỰNG HỆ THỐNG THÔNG TIN Y TẾ</w:t>
      </w:r>
      <w:r w:rsidRPr="00B91257">
        <w:rPr>
          <w:b/>
          <w:sz w:val="40"/>
          <w:szCs w:val="40"/>
          <w:lang w:val="vi-VN"/>
        </w:rPr>
        <w:br/>
        <w:t>CHO GIẢNG VIÊN TRƯỜNG ĐẠI HỌC TRÀ VINH</w:t>
      </w:r>
    </w:p>
    <w:p w14:paraId="4F72BFE9" w14:textId="77777777" w:rsidR="00B91257" w:rsidRDefault="00B91257" w:rsidP="00B91257">
      <w:pPr>
        <w:ind w:firstLine="720"/>
        <w:jc w:val="center"/>
        <w:rPr>
          <w:b/>
          <w:szCs w:val="28"/>
        </w:rPr>
      </w:pPr>
    </w:p>
    <w:p w14:paraId="00393187" w14:textId="77777777" w:rsidR="00B91257" w:rsidRDefault="00B91257" w:rsidP="00B91257">
      <w:pPr>
        <w:rPr>
          <w:b/>
          <w:szCs w:val="28"/>
        </w:rPr>
      </w:pPr>
    </w:p>
    <w:p w14:paraId="2D2DC064" w14:textId="77777777" w:rsidR="00B91257" w:rsidRDefault="00B91257" w:rsidP="00B91257">
      <w:pPr>
        <w:rPr>
          <w:b/>
          <w:szCs w:val="28"/>
        </w:rPr>
      </w:pPr>
    </w:p>
    <w:p w14:paraId="4F3A8695" w14:textId="77777777" w:rsidR="00B24B7A" w:rsidRDefault="00B24B7A" w:rsidP="00B24B7A">
      <w:pPr>
        <w:rPr>
          <w:b/>
          <w:szCs w:val="28"/>
        </w:rPr>
      </w:pPr>
    </w:p>
    <w:p w14:paraId="1349EA95" w14:textId="77777777" w:rsidR="00B24B7A" w:rsidRDefault="00B24B7A" w:rsidP="00B24B7A">
      <w:pPr>
        <w:rPr>
          <w:b/>
          <w:szCs w:val="28"/>
        </w:rPr>
      </w:pPr>
    </w:p>
    <w:p w14:paraId="15B9118D" w14:textId="77777777" w:rsidR="00B24B7A" w:rsidRDefault="00B24B7A" w:rsidP="00B24B7A">
      <w:pPr>
        <w:rPr>
          <w:b/>
          <w:szCs w:val="28"/>
        </w:rPr>
      </w:pPr>
    </w:p>
    <w:p w14:paraId="77E30345" w14:textId="77777777" w:rsidR="00B24B7A" w:rsidRPr="00980A7D" w:rsidRDefault="00B24B7A" w:rsidP="00B24B7A">
      <w:pPr>
        <w:jc w:val="center"/>
        <w:rPr>
          <w:b/>
          <w:sz w:val="32"/>
          <w:szCs w:val="32"/>
        </w:rPr>
      </w:pPr>
      <w:r w:rsidRPr="00980A7D">
        <w:rPr>
          <w:b/>
          <w:sz w:val="32"/>
          <w:szCs w:val="32"/>
        </w:rPr>
        <w:t xml:space="preserve">ĐỒ ÁN TỐT NGHIỆP </w:t>
      </w:r>
    </w:p>
    <w:p w14:paraId="5B015EFB" w14:textId="77777777" w:rsidR="00B24B7A" w:rsidRPr="00980A7D" w:rsidRDefault="00B24B7A" w:rsidP="00B24B7A">
      <w:pPr>
        <w:jc w:val="center"/>
        <w:rPr>
          <w:b/>
          <w:sz w:val="32"/>
          <w:szCs w:val="32"/>
        </w:rPr>
      </w:pPr>
      <w:r w:rsidRPr="00980A7D">
        <w:rPr>
          <w:b/>
          <w:sz w:val="32"/>
          <w:szCs w:val="32"/>
        </w:rPr>
        <w:t>NGÀNH CÔNG NGHỆ THÔNG TIN</w:t>
      </w:r>
    </w:p>
    <w:p w14:paraId="5EA5B932" w14:textId="77777777" w:rsidR="00B24B7A" w:rsidRDefault="00B24B7A" w:rsidP="00B24B7A">
      <w:pPr>
        <w:rPr>
          <w:b/>
          <w:sz w:val="32"/>
          <w:szCs w:val="32"/>
        </w:rPr>
      </w:pPr>
    </w:p>
    <w:p w14:paraId="16BE903A" w14:textId="77777777" w:rsidR="00B24B7A" w:rsidRDefault="00B24B7A" w:rsidP="00B24B7A">
      <w:pPr>
        <w:jc w:val="center"/>
        <w:rPr>
          <w:b/>
          <w:sz w:val="32"/>
          <w:szCs w:val="32"/>
        </w:rPr>
      </w:pPr>
    </w:p>
    <w:p w14:paraId="27AFCB7A" w14:textId="77777777" w:rsidR="00B24B7A" w:rsidRDefault="00B24B7A" w:rsidP="00B24B7A">
      <w:pPr>
        <w:jc w:val="center"/>
        <w:rPr>
          <w:b/>
          <w:sz w:val="32"/>
          <w:szCs w:val="32"/>
        </w:rPr>
      </w:pPr>
    </w:p>
    <w:p w14:paraId="1E1DC8F6" w14:textId="77777777" w:rsidR="00B24B7A" w:rsidRDefault="00B24B7A" w:rsidP="00B24B7A">
      <w:pPr>
        <w:rPr>
          <w:b/>
          <w:sz w:val="40"/>
          <w:szCs w:val="40"/>
        </w:rPr>
      </w:pPr>
    </w:p>
    <w:p w14:paraId="77B33D56" w14:textId="77777777" w:rsidR="00B24B7A" w:rsidRDefault="00B24B7A" w:rsidP="00B24B7A">
      <w:pPr>
        <w:rPr>
          <w:b/>
          <w:sz w:val="40"/>
          <w:szCs w:val="40"/>
        </w:rPr>
      </w:pPr>
    </w:p>
    <w:p w14:paraId="32450062" w14:textId="6B5AA5F7" w:rsidR="00B24B7A" w:rsidRPr="00B91257" w:rsidRDefault="00A861C7" w:rsidP="00B24B7A">
      <w:pPr>
        <w:spacing w:line="276" w:lineRule="auto"/>
        <w:ind w:left="720"/>
        <w:rPr>
          <w:bCs/>
          <w:sz w:val="32"/>
          <w:szCs w:val="32"/>
          <w:lang w:val="vi-VN"/>
        </w:rPr>
      </w:pPr>
      <w:r>
        <w:rPr>
          <w:b/>
          <w:sz w:val="32"/>
          <w:szCs w:val="32"/>
        </w:rPr>
        <w:t xml:space="preserve"> </w:t>
      </w:r>
      <w:r w:rsidR="00B24B7A" w:rsidRPr="003A3218">
        <w:rPr>
          <w:bCs/>
          <w:sz w:val="32"/>
          <w:szCs w:val="32"/>
        </w:rPr>
        <w:t xml:space="preserve">Sinh viên: </w:t>
      </w:r>
      <w:r w:rsidR="00B91257" w:rsidRPr="00B91257">
        <w:rPr>
          <w:bCs/>
          <w:sz w:val="32"/>
          <w:szCs w:val="32"/>
          <w:lang w:val="vi-VN"/>
        </w:rPr>
        <w:t>LÊ BẢO NGHI</w:t>
      </w:r>
    </w:p>
    <w:p w14:paraId="1C2C780F" w14:textId="35F332CD" w:rsidR="00B24B7A" w:rsidRPr="003A3218" w:rsidRDefault="00A861C7" w:rsidP="00B24B7A">
      <w:pPr>
        <w:spacing w:line="276" w:lineRule="auto"/>
        <w:ind w:left="720"/>
        <w:rPr>
          <w:bCs/>
          <w:sz w:val="32"/>
          <w:szCs w:val="32"/>
        </w:rPr>
      </w:pPr>
      <w:r>
        <w:rPr>
          <w:bCs/>
          <w:sz w:val="32"/>
          <w:szCs w:val="32"/>
        </w:rPr>
        <w:t xml:space="preserve"> </w:t>
      </w:r>
      <w:r w:rsidR="00B24B7A" w:rsidRPr="003A3218">
        <w:rPr>
          <w:bCs/>
          <w:sz w:val="32"/>
          <w:szCs w:val="32"/>
        </w:rPr>
        <w:t xml:space="preserve">Lớp: </w:t>
      </w:r>
      <w:r w:rsidR="00B91257">
        <w:rPr>
          <w:bCs/>
          <w:sz w:val="32"/>
          <w:szCs w:val="32"/>
          <w:lang w:val="vi-VN"/>
        </w:rPr>
        <w:t>DA20TTA</w:t>
      </w:r>
    </w:p>
    <w:p w14:paraId="7106A3B9" w14:textId="26EE00D1" w:rsidR="00B24B7A" w:rsidRPr="003A3218" w:rsidRDefault="00A861C7" w:rsidP="00B24B7A">
      <w:pPr>
        <w:spacing w:line="276" w:lineRule="auto"/>
        <w:ind w:left="720"/>
        <w:rPr>
          <w:bCs/>
          <w:sz w:val="32"/>
          <w:szCs w:val="32"/>
        </w:rPr>
      </w:pPr>
      <w:r>
        <w:rPr>
          <w:bCs/>
          <w:sz w:val="32"/>
          <w:szCs w:val="32"/>
        </w:rPr>
        <w:t xml:space="preserve"> </w:t>
      </w:r>
      <w:r w:rsidR="00B24B7A" w:rsidRPr="003A3218">
        <w:rPr>
          <w:bCs/>
          <w:sz w:val="32"/>
          <w:szCs w:val="32"/>
        </w:rPr>
        <w:t xml:space="preserve">MSSV: </w:t>
      </w:r>
      <w:r w:rsidR="00B91257">
        <w:rPr>
          <w:bCs/>
          <w:sz w:val="32"/>
          <w:szCs w:val="32"/>
          <w:lang w:val="vi-VN"/>
        </w:rPr>
        <w:t>110120049</w:t>
      </w:r>
    </w:p>
    <w:p w14:paraId="26C3ECF7" w14:textId="49ECAFA2" w:rsidR="00B24B7A" w:rsidRPr="006E6860" w:rsidRDefault="00A861C7" w:rsidP="00B24B7A">
      <w:pPr>
        <w:spacing w:line="276" w:lineRule="auto"/>
        <w:ind w:left="720"/>
        <w:rPr>
          <w:bCs/>
          <w:sz w:val="32"/>
          <w:szCs w:val="32"/>
          <w:lang w:val="vi-VN"/>
        </w:rPr>
      </w:pPr>
      <w:r>
        <w:rPr>
          <w:bCs/>
          <w:sz w:val="32"/>
          <w:szCs w:val="32"/>
        </w:rPr>
        <w:t xml:space="preserve"> </w:t>
      </w:r>
      <w:r w:rsidR="00B24B7A" w:rsidRPr="003A3218">
        <w:rPr>
          <w:bCs/>
          <w:sz w:val="32"/>
          <w:szCs w:val="32"/>
        </w:rPr>
        <w:t xml:space="preserve">GVHD: </w:t>
      </w:r>
      <w:r w:rsidR="006E6860">
        <w:rPr>
          <w:bCs/>
          <w:sz w:val="32"/>
          <w:szCs w:val="32"/>
          <w:lang w:val="vi-VN"/>
        </w:rPr>
        <w:t>ThS. NGUYỄN KHẮC QUỐC</w:t>
      </w:r>
    </w:p>
    <w:p w14:paraId="456683D7" w14:textId="77777777" w:rsidR="00B24B7A" w:rsidRDefault="00B24B7A" w:rsidP="00B24B7A">
      <w:pPr>
        <w:jc w:val="both"/>
        <w:rPr>
          <w:b/>
        </w:rPr>
      </w:pPr>
    </w:p>
    <w:p w14:paraId="08DCAD38" w14:textId="77777777" w:rsidR="00B24B7A" w:rsidRDefault="00B24B7A" w:rsidP="00B24B7A">
      <w:pPr>
        <w:jc w:val="both"/>
        <w:rPr>
          <w:b/>
        </w:rPr>
      </w:pPr>
    </w:p>
    <w:p w14:paraId="14EDF638" w14:textId="77777777" w:rsidR="00B24B7A" w:rsidRDefault="00B24B7A" w:rsidP="00B24B7A">
      <w:pPr>
        <w:jc w:val="both"/>
        <w:rPr>
          <w:b/>
        </w:rPr>
      </w:pPr>
    </w:p>
    <w:p w14:paraId="080B70A7" w14:textId="77777777" w:rsidR="00B24B7A" w:rsidRDefault="00B24B7A" w:rsidP="00B24B7A">
      <w:pPr>
        <w:rPr>
          <w:b/>
          <w:sz w:val="28"/>
          <w:szCs w:val="28"/>
        </w:rPr>
      </w:pPr>
    </w:p>
    <w:p w14:paraId="39ED73E3" w14:textId="77777777" w:rsidR="00432874" w:rsidRDefault="00432874" w:rsidP="00B24B7A">
      <w:pPr>
        <w:rPr>
          <w:b/>
          <w:sz w:val="28"/>
          <w:szCs w:val="28"/>
        </w:rPr>
      </w:pPr>
    </w:p>
    <w:p w14:paraId="65838E4D" w14:textId="77777777" w:rsidR="00432874" w:rsidRDefault="00432874" w:rsidP="00B24B7A">
      <w:pPr>
        <w:rPr>
          <w:b/>
          <w:sz w:val="28"/>
          <w:szCs w:val="28"/>
        </w:rPr>
      </w:pPr>
    </w:p>
    <w:p w14:paraId="02F6FAB7" w14:textId="77777777" w:rsidR="00432874" w:rsidRDefault="00432874" w:rsidP="00B24B7A">
      <w:pPr>
        <w:rPr>
          <w:b/>
          <w:sz w:val="28"/>
          <w:szCs w:val="28"/>
        </w:rPr>
      </w:pPr>
    </w:p>
    <w:p w14:paraId="57FCF0AE" w14:textId="77777777" w:rsidR="00432874" w:rsidRDefault="00432874" w:rsidP="00B24B7A">
      <w:pPr>
        <w:rPr>
          <w:b/>
          <w:sz w:val="28"/>
          <w:szCs w:val="28"/>
        </w:rPr>
      </w:pPr>
    </w:p>
    <w:p w14:paraId="1DAA37E1" w14:textId="77777777" w:rsidR="006D33F5" w:rsidRDefault="006D33F5" w:rsidP="00B24B7A">
      <w:pPr>
        <w:rPr>
          <w:b/>
          <w:sz w:val="28"/>
          <w:szCs w:val="28"/>
        </w:rPr>
      </w:pPr>
    </w:p>
    <w:p w14:paraId="262E761A" w14:textId="77777777" w:rsidR="00B24B7A" w:rsidRDefault="00B24B7A" w:rsidP="00B24B7A">
      <w:pPr>
        <w:rPr>
          <w:b/>
          <w:sz w:val="28"/>
          <w:szCs w:val="28"/>
        </w:rPr>
      </w:pPr>
    </w:p>
    <w:p w14:paraId="5F75823C"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3A1219E1" w14:textId="77777777" w:rsidR="007F575B" w:rsidRPr="000B55A1" w:rsidRDefault="00AF4014" w:rsidP="000B55A1">
      <w:pPr>
        <w:spacing w:before="120" w:after="120" w:line="360" w:lineRule="auto"/>
        <w:jc w:val="center"/>
        <w:rPr>
          <w:b/>
          <w:sz w:val="28"/>
          <w:szCs w:val="28"/>
        </w:rPr>
      </w:pPr>
      <w:r>
        <w:rPr>
          <w:b/>
          <w:sz w:val="28"/>
          <w:szCs w:val="28"/>
        </w:rPr>
        <w:lastRenderedPageBreak/>
        <w:t>LỜI MỞ ĐẦU</w:t>
      </w:r>
    </w:p>
    <w:p w14:paraId="63779DA9" w14:textId="0A06C4D5" w:rsidR="00AF4014" w:rsidRPr="00D525A0" w:rsidRDefault="00A2783A" w:rsidP="007F575B">
      <w:pPr>
        <w:pStyle w:val="BodyText"/>
      </w:pPr>
      <w:r>
        <w:rPr>
          <w:lang w:val="vi-VN"/>
        </w:rPr>
        <w:t>Hiện nay trong quá trình phát triển mạnh mẽ của nền kinh tế, đặt biệt là với các khối ngành khoa học công nghệ nói ch</w:t>
      </w:r>
      <w:r w:rsidR="00F57A80">
        <w:rPr>
          <w:lang w:val="vi-VN"/>
        </w:rPr>
        <w:t>ung, đối với ngành công nghệ thông</w:t>
      </w:r>
      <w:r>
        <w:rPr>
          <w:lang w:val="vi-VN"/>
        </w:rPr>
        <w:t xml:space="preserve"> tin nói riêng đang phát triển với tốc độ rất nhanh và quan trọng đối với nền kinh tế nước nhà cũng như đối sống con người. Với việc mọi người cùng nhau chạy theo sự phát triển trên, thì vấn đề sức khỏe cũng là vấn đề luôn luôn được mọi người quan tâm. </w:t>
      </w:r>
      <w:r w:rsidR="006B7187">
        <w:rPr>
          <w:lang w:val="vi-VN"/>
        </w:rPr>
        <w:t>Hiểu được các nhu cầu của người dùng hiện nay các bệnh viện, các trung tâm y tế, các phòng khám đã khoa đã áp dụng hệ thống công nghệ thông tin vào viêc khám chữa bệnh, quản lý các hồ sơ y tế cũng như quản lý các dữ liệu về y tế. Việc đưa công tác tin học hóa vào quản lý các công việc hoặc điều hành trở nên dễ dàng, nhanh chóng và hiệu quả hơn. Đối với việc</w:t>
      </w:r>
      <w:r w:rsidR="00A861C7">
        <w:rPr>
          <w:lang w:val="vi-VN"/>
        </w:rPr>
        <w:t xml:space="preserve"> </w:t>
      </w:r>
      <w:r w:rsidR="006B7187">
        <w:rPr>
          <w:lang w:val="vi-VN"/>
        </w:rPr>
        <w:t xml:space="preserve">quản lý thông tin y tế theo cách truyền thống </w:t>
      </w:r>
      <w:r w:rsidR="00B17427">
        <w:rPr>
          <w:lang w:val="vi-VN"/>
        </w:rPr>
        <w:t xml:space="preserve">sẽ gặp rất nhiều khó khăn, việc lưu trữ thông tin bằng tài liệu giấy sẽ dễ thất lạc thông tin, khó thống kê dữ liệu và việc lưu trữ một lường thông tin </w:t>
      </w:r>
      <w:r w:rsidR="00A861C7">
        <w:rPr>
          <w:lang w:val="vi-VN"/>
        </w:rPr>
        <w:t xml:space="preserve"> lớn</w:t>
      </w:r>
      <w:r w:rsidR="00B17427">
        <w:rPr>
          <w:lang w:val="vi-VN"/>
        </w:rPr>
        <w:t xml:space="preserve"> sẽ gây rất nhiều trở ngại. Việc xây dựng một hệ thống y tế sẽ giúp cho người dùng dễ dàng, thuận tiện trong việc theo dõi sức khỏe, các bệnh viện có thể quản lý được hồ sơ khám sức </w:t>
      </w:r>
      <w:r w:rsidR="00FC017A">
        <w:rPr>
          <w:lang w:val="vi-VN"/>
        </w:rPr>
        <w:t xml:space="preserve">khỏe và lưu trữ thông tin nhanh chóng và hiệu quả. Vì vậy, việc xây dựng một hệ thống thông tin y tế cho giảng viên Trường Đại học Trà Vinh là điều cần thiết cho </w:t>
      </w:r>
      <w:r w:rsidR="009E43EA">
        <w:rPr>
          <w:lang w:val="vi-VN"/>
        </w:rPr>
        <w:t>việc</w:t>
      </w:r>
      <w:r w:rsidR="00FC017A">
        <w:rPr>
          <w:lang w:val="vi-VN"/>
        </w:rPr>
        <w:t xml:space="preserve"> quản lý các thông tin y tế, theo dõi các dịch vụ y tế, đăng kí lịch tiêm chủng.</w:t>
      </w:r>
      <w:r w:rsidR="00751F61">
        <w:rPr>
          <w:lang w:val="vi-VN"/>
        </w:rPr>
        <w:t xml:space="preserve"> Hệ thống được phân tích, thiết kế, xây dựng dữ liệu trên nền tảng cơ sở SQL, các chương tiếp theo sẽ nói rõ hơn về vấn đề này. Tuy đã cố gắng nghiên cứu rất nhiều nhưng không thể tránh khỏi những thiếu sót. Rất mong được sự </w:t>
      </w:r>
      <w:r w:rsidR="007F575B">
        <w:rPr>
          <w:lang w:val="vi-VN"/>
        </w:rPr>
        <w:t>góp ý từ quý Thầy/Cô để bài báo cáo được hoàn thiện hơn.</w:t>
      </w:r>
      <w:r w:rsidR="00AF4014">
        <w:br w:type="page"/>
      </w:r>
    </w:p>
    <w:p w14:paraId="7EE83CD3" w14:textId="77777777" w:rsidR="00AF4014" w:rsidRDefault="00AF4014" w:rsidP="00AF4014">
      <w:pPr>
        <w:jc w:val="center"/>
        <w:rPr>
          <w:b/>
          <w:sz w:val="28"/>
          <w:szCs w:val="28"/>
        </w:rPr>
      </w:pPr>
      <w:r>
        <w:rPr>
          <w:b/>
          <w:sz w:val="28"/>
          <w:szCs w:val="28"/>
        </w:rPr>
        <w:lastRenderedPageBreak/>
        <w:t>LỜI CẢM ƠN</w:t>
      </w:r>
    </w:p>
    <w:p w14:paraId="2E726217" w14:textId="77777777" w:rsidR="000B55A1" w:rsidRDefault="000B55A1" w:rsidP="00AF4014">
      <w:pPr>
        <w:jc w:val="center"/>
        <w:rPr>
          <w:b/>
          <w:sz w:val="28"/>
          <w:szCs w:val="28"/>
        </w:rPr>
      </w:pPr>
    </w:p>
    <w:p w14:paraId="7529D482" w14:textId="77777777" w:rsidR="00D525A0" w:rsidRDefault="006E6860" w:rsidP="00980A7D">
      <w:pPr>
        <w:spacing w:before="120" w:after="120" w:line="360" w:lineRule="auto"/>
        <w:ind w:left="227" w:right="227" w:firstLine="720"/>
        <w:jc w:val="both"/>
        <w:rPr>
          <w:lang w:val="vi-VN"/>
        </w:rPr>
      </w:pPr>
      <w:r>
        <w:rPr>
          <w:lang w:val="vi-VN"/>
        </w:rPr>
        <w:t xml:space="preserve">Lời nói đầu tiên, tôi xin chân thành cảm ơn sâu sắc tới quý </w:t>
      </w:r>
      <w:r w:rsidR="00B56357">
        <w:rPr>
          <w:lang w:val="vi-VN"/>
        </w:rPr>
        <w:t xml:space="preserve">Thầy/Cô </w:t>
      </w:r>
      <w:r>
        <w:rPr>
          <w:lang w:val="vi-VN"/>
        </w:rPr>
        <w:t xml:space="preserve">Trường Đại </w:t>
      </w:r>
      <w:r w:rsidR="00A21E35">
        <w:rPr>
          <w:lang w:val="vi-VN"/>
        </w:rPr>
        <w:t xml:space="preserve">học </w:t>
      </w:r>
      <w:r>
        <w:rPr>
          <w:lang w:val="vi-VN"/>
        </w:rPr>
        <w:t xml:space="preserve">Trà Vinh. Các </w:t>
      </w:r>
      <w:r w:rsidR="00B56357">
        <w:rPr>
          <w:lang w:val="vi-VN"/>
        </w:rPr>
        <w:t xml:space="preserve">Thầy/Cô </w:t>
      </w:r>
      <w:r>
        <w:rPr>
          <w:lang w:val="vi-VN"/>
        </w:rPr>
        <w:t>giảng viên Khoa Kỹ thuật và Công nghệ</w:t>
      </w:r>
      <w:r w:rsidR="003371D3">
        <w:rPr>
          <w:lang w:val="en-GB"/>
        </w:rPr>
        <w:t xml:space="preserve"> </w:t>
      </w:r>
      <w:r w:rsidR="003371D3">
        <w:rPr>
          <w:lang w:val="vi-VN"/>
        </w:rPr>
        <w:t>nói chung</w:t>
      </w:r>
      <w:r>
        <w:rPr>
          <w:lang w:val="vi-VN"/>
        </w:rPr>
        <w:t xml:space="preserve"> và </w:t>
      </w:r>
      <w:r w:rsidR="00B56357">
        <w:rPr>
          <w:lang w:val="vi-VN"/>
        </w:rPr>
        <w:t xml:space="preserve">Thầy/Cô </w:t>
      </w:r>
      <w:r>
        <w:rPr>
          <w:lang w:val="vi-VN"/>
        </w:rPr>
        <w:t>bộ môn Công nghệ thông tin</w:t>
      </w:r>
      <w:r w:rsidR="003371D3">
        <w:rPr>
          <w:lang w:val="vi-VN"/>
        </w:rPr>
        <w:t xml:space="preserve"> nói riêng</w:t>
      </w:r>
      <w:r>
        <w:rPr>
          <w:lang w:val="vi-VN"/>
        </w:rPr>
        <w:t xml:space="preserve"> đã tận tình </w:t>
      </w:r>
      <w:r w:rsidR="00D678B0">
        <w:rPr>
          <w:lang w:val="vi-VN"/>
        </w:rPr>
        <w:t>giảng dạy, truyền đạt cho tôi rất nhiều kiến thức và những kinh nghiệm quý báo trong suốt quá trình học tập.</w:t>
      </w:r>
    </w:p>
    <w:p w14:paraId="60CA7C5B" w14:textId="77777777" w:rsidR="00D678B0" w:rsidRDefault="00D678B0" w:rsidP="00980A7D">
      <w:pPr>
        <w:spacing w:before="120" w:after="120" w:line="360" w:lineRule="auto"/>
        <w:ind w:left="227" w:right="227" w:firstLine="720"/>
        <w:jc w:val="both"/>
        <w:rPr>
          <w:lang w:val="vi-VN"/>
        </w:rPr>
      </w:pPr>
      <w:r>
        <w:rPr>
          <w:lang w:val="vi-VN"/>
        </w:rPr>
        <w:t xml:space="preserve">Tôi xin gửi lời cảm ơn đến thầy Nguyễn Khắc Quốc đã tận tình hỗ trợ, giúp đỡ tôi trong suốt quá trình thực hiện khóa luận. Thầy luôn chỉ bảo và giải đáp những vấn thắc mắc </w:t>
      </w:r>
      <w:r w:rsidR="003371D3">
        <w:rPr>
          <w:lang w:val="vi-VN"/>
        </w:rPr>
        <w:t>để tôi hoàn thành khóa luận.</w:t>
      </w:r>
    </w:p>
    <w:p w14:paraId="53119616" w14:textId="4016823D" w:rsidR="003371D3" w:rsidRDefault="003371D3" w:rsidP="00980A7D">
      <w:pPr>
        <w:spacing w:before="120" w:after="120" w:line="360" w:lineRule="auto"/>
        <w:ind w:left="227" w:right="227" w:firstLine="720"/>
        <w:jc w:val="both"/>
        <w:rPr>
          <w:lang w:val="vi-VN"/>
        </w:rPr>
      </w:pPr>
      <w:r>
        <w:rPr>
          <w:lang w:val="vi-VN"/>
        </w:rPr>
        <w:t xml:space="preserve">Trong suốt quá trình nghiên cứu khóa luận, tôi đã cũng cố được những kiến thức tôi đã được học trong thời gian qua, bên cạnh đó tôi cũng đã tích lũy thêm cho bản thân nhiều kiến thức mới bên cạnh đó thì cũng tích lũy rất nhiều kinh nghiệm đáng quý. </w:t>
      </w:r>
      <w:r w:rsidR="00B56357">
        <w:rPr>
          <w:lang w:val="vi-VN"/>
        </w:rPr>
        <w:t xml:space="preserve">Trong quá trình nghiên cứu và thực hiện khóa luận tốt nghiệp tốt đã cố gắng để tìm kiếm, nghiên cứu và học tập để hiểu, đưa ra nhưng phương án giải quyết các yêu cầu của đề tài. Tuy đã cố gắng, nỗ lực rất nhiều trong quá trình nghiên cứu và thực hiện khóa luận nhưng do trình độ, kiến thức, thiếu </w:t>
      </w:r>
      <w:r w:rsidR="00A21E35">
        <w:rPr>
          <w:lang w:val="vi-VN"/>
        </w:rPr>
        <w:t xml:space="preserve">kinh nghiệm </w:t>
      </w:r>
      <w:r w:rsidR="00B56357">
        <w:rPr>
          <w:lang w:val="vi-VN"/>
        </w:rPr>
        <w:t>thực tiễn và thời gian nên khó tránh khỏi</w:t>
      </w:r>
      <w:r w:rsidR="00A861C7">
        <w:rPr>
          <w:lang w:val="vi-VN"/>
        </w:rPr>
        <w:t xml:space="preserve"> </w:t>
      </w:r>
      <w:r w:rsidR="00B56357">
        <w:rPr>
          <w:lang w:val="vi-VN"/>
        </w:rPr>
        <w:t>những sai xót và thiếu xót. Kính mong nhận được sự thông cảm, góp ý chân thành đến từ quý Thầy/Cô để khóa luận được hoàn thiện hơn.</w:t>
      </w:r>
    </w:p>
    <w:p w14:paraId="64B79A77" w14:textId="77777777" w:rsidR="00B56357" w:rsidRDefault="001F32DF" w:rsidP="00980A7D">
      <w:pPr>
        <w:spacing w:before="120" w:after="120" w:line="360" w:lineRule="auto"/>
        <w:ind w:left="227" w:right="227" w:firstLine="720"/>
        <w:jc w:val="both"/>
        <w:rPr>
          <w:lang w:val="vi-VN"/>
        </w:rPr>
      </w:pPr>
      <w:r>
        <w:rPr>
          <w:lang w:val="vi-VN"/>
        </w:rPr>
        <w:t>Cuối cùng tôi cũng xin gửi lời cảm ơn chân thành đến gia đình, bạn bè đã động viên tôi trong quá trình học tập, nghiên cứu và hoàn thành khóa luận này.</w:t>
      </w:r>
    </w:p>
    <w:p w14:paraId="72ADA437" w14:textId="77777777" w:rsidR="001F32DF" w:rsidRPr="006E6860" w:rsidRDefault="001F32DF" w:rsidP="00980A7D">
      <w:pPr>
        <w:spacing w:before="120" w:after="120" w:line="360" w:lineRule="auto"/>
        <w:ind w:left="227" w:right="227" w:firstLine="720"/>
        <w:jc w:val="both"/>
        <w:rPr>
          <w:lang w:val="vi-VN"/>
        </w:rPr>
      </w:pPr>
      <w:r>
        <w:rPr>
          <w:lang w:val="vi-VN"/>
        </w:rPr>
        <w:t>Xin chân thành cảm ơn!</w:t>
      </w:r>
    </w:p>
    <w:p w14:paraId="0A81BBC8" w14:textId="77777777" w:rsidR="00980A7D" w:rsidRPr="00D525A0" w:rsidRDefault="00980A7D" w:rsidP="00980A7D">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2E0DAD6A" w14:textId="77777777" w:rsidR="00980A7D" w:rsidRDefault="00980A7D" w:rsidP="00980A7D">
      <w:pPr>
        <w:pStyle w:val="BodyText"/>
        <w:ind w:left="4860" w:right="394"/>
        <w:jc w:val="center"/>
        <w:rPr>
          <w:lang w:val="vi-VN"/>
        </w:rPr>
      </w:pPr>
      <w:r>
        <w:t>Sinh viên</w:t>
      </w:r>
      <w:r>
        <w:rPr>
          <w:lang w:val="vi-VN"/>
        </w:rPr>
        <w:t xml:space="preserve"> thực hiện</w:t>
      </w:r>
    </w:p>
    <w:p w14:paraId="5DC29977" w14:textId="77777777" w:rsidR="00980A7D" w:rsidRDefault="00980A7D" w:rsidP="00980A7D">
      <w:pPr>
        <w:pStyle w:val="BodyText"/>
        <w:rPr>
          <w:sz w:val="28"/>
          <w:lang w:val="vi-VN"/>
        </w:rPr>
      </w:pPr>
    </w:p>
    <w:p w14:paraId="0D8661E5" w14:textId="77777777" w:rsidR="00980A7D" w:rsidRDefault="00980A7D" w:rsidP="00980A7D">
      <w:pPr>
        <w:pStyle w:val="BodyText"/>
        <w:rPr>
          <w:sz w:val="31"/>
          <w:lang w:val="vi-VN"/>
        </w:rPr>
      </w:pPr>
    </w:p>
    <w:p w14:paraId="776644BC" w14:textId="2433205D" w:rsidR="00980A7D" w:rsidRPr="00D678B0" w:rsidRDefault="00D678B0" w:rsidP="00980A7D">
      <w:pPr>
        <w:pStyle w:val="BodyText"/>
        <w:ind w:left="4860" w:right="394"/>
        <w:jc w:val="center"/>
        <w:rPr>
          <w:b/>
          <w:lang w:val="vi-VN"/>
        </w:rPr>
      </w:pPr>
      <w:r>
        <w:rPr>
          <w:b/>
          <w:lang w:val="vi-VN"/>
        </w:rPr>
        <w:t>LÊ BẢO</w:t>
      </w:r>
      <w:r w:rsidR="00A861C7">
        <w:rPr>
          <w:b/>
          <w:lang w:val="vi-VN"/>
        </w:rPr>
        <w:t xml:space="preserve"> </w:t>
      </w:r>
      <w:r>
        <w:rPr>
          <w:b/>
          <w:lang w:val="vi-VN"/>
        </w:rPr>
        <w:t>NGHI</w:t>
      </w:r>
    </w:p>
    <w:p w14:paraId="2967E97E" w14:textId="77777777" w:rsidR="00AF4014" w:rsidRDefault="00AF4014" w:rsidP="00980A7D">
      <w:pPr>
        <w:spacing w:before="120" w:after="120" w:line="360" w:lineRule="auto"/>
        <w:rPr>
          <w:b/>
          <w:sz w:val="32"/>
          <w:szCs w:val="32"/>
        </w:rPr>
      </w:pPr>
    </w:p>
    <w:p w14:paraId="127550BB" w14:textId="77777777" w:rsidR="00AF4014" w:rsidRDefault="00AF4014" w:rsidP="00AF4014">
      <w:pPr>
        <w:rPr>
          <w:b/>
          <w:sz w:val="32"/>
          <w:szCs w:val="32"/>
        </w:rPr>
      </w:pPr>
    </w:p>
    <w:p w14:paraId="39A6D420" w14:textId="77777777" w:rsidR="00AF4014" w:rsidRDefault="00AF4014" w:rsidP="00AF4014">
      <w:pPr>
        <w:rPr>
          <w:b/>
          <w:sz w:val="32"/>
          <w:szCs w:val="32"/>
        </w:rPr>
      </w:pPr>
    </w:p>
    <w:p w14:paraId="5024A052" w14:textId="77777777" w:rsidR="00AF4014" w:rsidRDefault="00AF4014" w:rsidP="00AF4014">
      <w:pPr>
        <w:spacing w:after="160" w:line="259" w:lineRule="auto"/>
        <w:rPr>
          <w:b/>
          <w:sz w:val="28"/>
          <w:szCs w:val="28"/>
        </w:rPr>
      </w:pPr>
    </w:p>
    <w:p w14:paraId="28275BAF" w14:textId="77777777" w:rsidR="00AF4014" w:rsidRDefault="00AF4014" w:rsidP="00AF4014">
      <w:pPr>
        <w:jc w:val="center"/>
        <w:rPr>
          <w:b/>
          <w:sz w:val="28"/>
          <w:szCs w:val="28"/>
        </w:rPr>
      </w:pPr>
      <w:r>
        <w:rPr>
          <w:b/>
          <w:sz w:val="28"/>
          <w:szCs w:val="28"/>
        </w:rPr>
        <w:t xml:space="preserve">NHẬN XÉT </w:t>
      </w:r>
    </w:p>
    <w:p w14:paraId="08F4FFA6" w14:textId="77777777" w:rsidR="00AF4014" w:rsidRDefault="00AF4014" w:rsidP="00AF4014">
      <w:pPr>
        <w:jc w:val="center"/>
        <w:rPr>
          <w:b/>
          <w:sz w:val="28"/>
          <w:szCs w:val="28"/>
        </w:rPr>
      </w:pPr>
      <w:r>
        <w:rPr>
          <w:b/>
          <w:sz w:val="28"/>
          <w:szCs w:val="28"/>
        </w:rPr>
        <w:t>(Của giảng viên hướng dẫn trong đồ án, khoá luận của sinh viên)</w:t>
      </w:r>
    </w:p>
    <w:p w14:paraId="3A004A30" w14:textId="77777777" w:rsidR="00AF4014" w:rsidRDefault="00AF4014" w:rsidP="00AF4014">
      <w:pPr>
        <w:jc w:val="center"/>
        <w:rPr>
          <w:sz w:val="28"/>
          <w:szCs w:val="28"/>
        </w:rPr>
      </w:pPr>
    </w:p>
    <w:p w14:paraId="382AE6D5" w14:textId="77777777" w:rsidR="00AF4014" w:rsidRDefault="00AF4014" w:rsidP="00AF4014">
      <w:pPr>
        <w:spacing w:line="300" w:lineRule="auto"/>
        <w:jc w:val="both"/>
        <w:rPr>
          <w:bCs/>
        </w:rPr>
      </w:pPr>
      <w:r>
        <w:rPr>
          <w:bCs/>
        </w:rPr>
        <w:t>………………………………………………………………………………………………………………………………………………………………………………………………………………………………………………………………………………………………………………………………………………………………………………………………………………………………………………………………………………………………………………………………………………………………………………………………………………………………………………………………………………………………………………………………………………………………………………………………………………………………………………………………………………………………………………………………………………………………………………………………………………………………………………………………………………………………………………………………………………………………………………………………………………………………………………………………………………………………………………………………………………………………………………………………………………………………………………………………………………………………………………………………………………………………………………………………………………………………………………………………………………………………………………………………………………………………………………………………………………………………………………………………………………………………………………………………………………………………………………………………………………………………………………………………………………………………………………………………………………………………………………………………………………………………………………………………………………………………………………………………………………………………………………………………………………………………………………………………………………………………………………………………………………</w:t>
      </w:r>
    </w:p>
    <w:p w14:paraId="60E65996" w14:textId="77777777" w:rsidR="00AF4014" w:rsidRDefault="00AF4014" w:rsidP="00AF4014">
      <w:pPr>
        <w:spacing w:line="300" w:lineRule="auto"/>
        <w:jc w:val="center"/>
        <w:rPr>
          <w:b/>
        </w:rPr>
      </w:pPr>
    </w:p>
    <w:p w14:paraId="0007B207" w14:textId="77777777" w:rsidR="00AF4014" w:rsidRDefault="00AF4014" w:rsidP="00AF4014">
      <w:pPr>
        <w:jc w:val="right"/>
        <w:rPr>
          <w:b/>
        </w:rPr>
      </w:pPr>
      <w:r>
        <w:rPr>
          <w:b/>
        </w:rPr>
        <w:t>Giảng viên hướng dẫn</w:t>
      </w:r>
    </w:p>
    <w:p w14:paraId="4245648D" w14:textId="77777777" w:rsidR="00AF4014" w:rsidRDefault="00AF4014" w:rsidP="00AF4014">
      <w:pPr>
        <w:ind w:left="5760" w:firstLine="720"/>
        <w:jc w:val="center"/>
      </w:pPr>
      <w:r>
        <w:t>(ký và ghi rõ họ tên)</w:t>
      </w:r>
    </w:p>
    <w:p w14:paraId="7B2F3CED" w14:textId="77777777" w:rsidR="00AF4014" w:rsidRDefault="00AF4014" w:rsidP="00AF4014">
      <w:pPr>
        <w:jc w:val="right"/>
      </w:pPr>
    </w:p>
    <w:p w14:paraId="5E41576B" w14:textId="77777777" w:rsidR="00AF4014" w:rsidRDefault="00AF4014" w:rsidP="00AF4014">
      <w:pPr>
        <w:spacing w:after="160" w:line="259" w:lineRule="auto"/>
        <w:rPr>
          <w:b/>
          <w:sz w:val="28"/>
          <w:szCs w:val="28"/>
        </w:rPr>
      </w:pPr>
    </w:p>
    <w:p w14:paraId="0BC37F83" w14:textId="77777777" w:rsidR="00AF4014" w:rsidRDefault="00AF4014" w:rsidP="00AF4014">
      <w:pPr>
        <w:spacing w:after="160" w:line="259" w:lineRule="auto"/>
        <w:rPr>
          <w:b/>
          <w:sz w:val="28"/>
          <w:szCs w:val="28"/>
        </w:rPr>
      </w:pPr>
    </w:p>
    <w:p w14:paraId="15858C27" w14:textId="77777777" w:rsidR="00AF4014" w:rsidRDefault="00AF4014" w:rsidP="00AF4014">
      <w:pPr>
        <w:spacing w:after="160" w:line="259" w:lineRule="auto"/>
        <w:rPr>
          <w:b/>
          <w:sz w:val="28"/>
          <w:szCs w:val="28"/>
        </w:rPr>
      </w:pPr>
      <w:r>
        <w:rPr>
          <w:b/>
          <w:sz w:val="28"/>
          <w:szCs w:val="28"/>
        </w:rPr>
        <w:br w:type="page"/>
      </w:r>
    </w:p>
    <w:p w14:paraId="3F5E6506" w14:textId="77777777" w:rsidR="00AF4014" w:rsidRDefault="00AF4014" w:rsidP="00AF4014">
      <w:pPr>
        <w:jc w:val="both"/>
      </w:pPr>
    </w:p>
    <w:p w14:paraId="23565B24"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42F34440" w14:textId="226238E4" w:rsidR="00AF4014" w:rsidRDefault="00A861C7" w:rsidP="00AF4014">
      <w:pPr>
        <w:tabs>
          <w:tab w:val="center" w:pos="7020"/>
        </w:tabs>
        <w:rPr>
          <w:b/>
          <w:sz w:val="22"/>
          <w:szCs w:val="22"/>
        </w:rPr>
      </w:pPr>
      <w:r>
        <w:rPr>
          <w:sz w:val="22"/>
          <w:szCs w:val="22"/>
        </w:rPr>
        <w:t xml:space="preserve">     </w:t>
      </w:r>
      <w:r w:rsidR="00AF4014">
        <w:rPr>
          <w:sz w:val="22"/>
          <w:szCs w:val="22"/>
        </w:rPr>
        <w:t xml:space="preserve"> </w:t>
      </w:r>
      <w:r w:rsidR="00AF4014">
        <w:rPr>
          <w:b/>
          <w:sz w:val="22"/>
          <w:szCs w:val="22"/>
        </w:rPr>
        <w:t>TRƯỜNG ĐẠI HỌC TRÀ VINH</w:t>
      </w:r>
      <w:r>
        <w:rPr>
          <w:b/>
          <w:sz w:val="22"/>
          <w:szCs w:val="22"/>
        </w:rPr>
        <w:t xml:space="preserve"> </w:t>
      </w:r>
      <w:r w:rsidR="00AF4014">
        <w:rPr>
          <w:b/>
          <w:sz w:val="22"/>
          <w:szCs w:val="22"/>
        </w:rPr>
        <w:t xml:space="preserve"> </w:t>
      </w:r>
      <w:r w:rsidR="00AF4014">
        <w:rPr>
          <w:b/>
          <w:sz w:val="22"/>
          <w:szCs w:val="22"/>
        </w:rPr>
        <w:tab/>
        <w:t>Độc lập – Tự do – Hạnh Phúc</w:t>
      </w:r>
    </w:p>
    <w:p w14:paraId="098E32BB"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1DE21F9C" wp14:editId="06E3610B">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4AB4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5C0E8D67" wp14:editId="3553A147">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4BE0830"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">
                <o:lock v:ext="edit" shapetype="f"/>
              </v:line>
            </w:pict>
          </mc:Fallback>
        </mc:AlternateContent>
      </w:r>
      <w:r>
        <w:rPr>
          <w:b/>
          <w:sz w:val="22"/>
          <w:szCs w:val="22"/>
        </w:rPr>
        <w:tab/>
      </w:r>
    </w:p>
    <w:p w14:paraId="2F3CDD7E"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4D09EF08" w14:textId="77777777" w:rsidR="00AF4014" w:rsidRDefault="00AF4014" w:rsidP="00AF4014">
      <w:pPr>
        <w:tabs>
          <w:tab w:val="left" w:pos="2340"/>
        </w:tabs>
        <w:jc w:val="center"/>
        <w:rPr>
          <w:i/>
          <w:sz w:val="32"/>
          <w:szCs w:val="32"/>
          <w:lang w:eastAsia="zh-CN"/>
        </w:rPr>
      </w:pPr>
      <w:r>
        <w:rPr>
          <w:i/>
        </w:rPr>
        <w:t>(Của giảng viên hướng dẫn)</w:t>
      </w:r>
    </w:p>
    <w:p w14:paraId="1123F1F5" w14:textId="77777777" w:rsidR="00AF4014" w:rsidRDefault="00AF4014" w:rsidP="00AF4014">
      <w:pPr>
        <w:tabs>
          <w:tab w:val="left" w:pos="2340"/>
        </w:tabs>
        <w:rPr>
          <w:b/>
          <w:sz w:val="32"/>
          <w:szCs w:val="32"/>
          <w:lang w:eastAsia="zh-CN"/>
        </w:rPr>
      </w:pPr>
    </w:p>
    <w:p w14:paraId="2B05F4A2" w14:textId="77777777" w:rsidR="00AF4014" w:rsidRDefault="00AF4014" w:rsidP="00AF4014">
      <w:pPr>
        <w:tabs>
          <w:tab w:val="left" w:pos="2340"/>
        </w:tabs>
        <w:rPr>
          <w:szCs w:val="26"/>
        </w:rPr>
      </w:pPr>
    </w:p>
    <w:p w14:paraId="1E86C046" w14:textId="77777777"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Pr>
          <w:szCs w:val="26"/>
        </w:rPr>
        <w:tab/>
        <w:t xml:space="preserve">MSSV: </w:t>
      </w:r>
      <w:r>
        <w:rPr>
          <w:szCs w:val="26"/>
        </w:rPr>
        <w:tab/>
      </w:r>
    </w:p>
    <w:p w14:paraId="328AF39B" w14:textId="77777777" w:rsidR="00AF4014" w:rsidRDefault="00AF4014" w:rsidP="00AF4014">
      <w:pPr>
        <w:tabs>
          <w:tab w:val="left" w:leader="dot" w:pos="5940"/>
          <w:tab w:val="right" w:leader="dot" w:pos="9360"/>
        </w:tabs>
        <w:spacing w:line="300" w:lineRule="auto"/>
        <w:rPr>
          <w:szCs w:val="26"/>
        </w:rPr>
      </w:pPr>
      <w:r>
        <w:rPr>
          <w:szCs w:val="26"/>
        </w:rPr>
        <w:t>Ngành:</w:t>
      </w:r>
      <w:r>
        <w:rPr>
          <w:szCs w:val="26"/>
        </w:rPr>
        <w:tab/>
        <w:t xml:space="preserve">Khóa: </w:t>
      </w:r>
      <w:r>
        <w:rPr>
          <w:szCs w:val="26"/>
        </w:rPr>
        <w:tab/>
      </w:r>
    </w:p>
    <w:p w14:paraId="17B0414D" w14:textId="77777777" w:rsidR="00AF4014" w:rsidRDefault="00AF4014" w:rsidP="00AF4014">
      <w:pPr>
        <w:tabs>
          <w:tab w:val="right" w:leader="dot" w:pos="9360"/>
        </w:tabs>
        <w:spacing w:line="300" w:lineRule="auto"/>
        <w:rPr>
          <w:szCs w:val="26"/>
        </w:rPr>
      </w:pPr>
      <w:r>
        <w:rPr>
          <w:szCs w:val="26"/>
        </w:rPr>
        <w:t>Tên đề tài:</w:t>
      </w:r>
      <w:r>
        <w:rPr>
          <w:szCs w:val="26"/>
        </w:rPr>
        <w:tab/>
      </w:r>
    </w:p>
    <w:p w14:paraId="5FC5DF18" w14:textId="77777777" w:rsidR="00AF4014" w:rsidRDefault="00AF4014" w:rsidP="00AF4014">
      <w:pPr>
        <w:tabs>
          <w:tab w:val="right" w:leader="dot" w:pos="9360"/>
        </w:tabs>
        <w:spacing w:line="300" w:lineRule="auto"/>
        <w:rPr>
          <w:szCs w:val="26"/>
        </w:rPr>
      </w:pPr>
      <w:r>
        <w:rPr>
          <w:szCs w:val="26"/>
        </w:rPr>
        <w:tab/>
      </w:r>
    </w:p>
    <w:p w14:paraId="450C776E" w14:textId="77777777" w:rsidR="00AF4014" w:rsidRDefault="00AF4014" w:rsidP="00AF4014">
      <w:pPr>
        <w:tabs>
          <w:tab w:val="right" w:leader="dot" w:pos="9360"/>
        </w:tabs>
        <w:spacing w:line="300" w:lineRule="auto"/>
        <w:rPr>
          <w:szCs w:val="26"/>
        </w:rPr>
      </w:pPr>
      <w:r>
        <w:rPr>
          <w:szCs w:val="26"/>
        </w:rPr>
        <w:tab/>
      </w:r>
    </w:p>
    <w:p w14:paraId="0A4E9D64"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04F8C46C" w14:textId="3C46ABF6" w:rsidR="00AF4014" w:rsidRDefault="00AF4014" w:rsidP="00AF4014">
      <w:pPr>
        <w:tabs>
          <w:tab w:val="left" w:leader="dot" w:pos="5940"/>
          <w:tab w:val="right" w:leader="dot" w:pos="9360"/>
        </w:tabs>
        <w:spacing w:line="300" w:lineRule="auto"/>
        <w:rPr>
          <w:szCs w:val="26"/>
        </w:rPr>
      </w:pPr>
      <w:r>
        <w:rPr>
          <w:szCs w:val="26"/>
        </w:rPr>
        <w:t>Chức danh:</w:t>
      </w:r>
      <w:r w:rsidR="00A861C7">
        <w:rPr>
          <w:szCs w:val="26"/>
        </w:rPr>
        <w:t xml:space="preserve"> </w:t>
      </w:r>
      <w:r>
        <w:rPr>
          <w:szCs w:val="26"/>
        </w:rPr>
        <w:tab/>
        <w:t xml:space="preserve">Học vị: </w:t>
      </w:r>
      <w:r>
        <w:rPr>
          <w:szCs w:val="26"/>
        </w:rPr>
        <w:tab/>
      </w:r>
    </w:p>
    <w:p w14:paraId="56941476" w14:textId="77777777" w:rsidR="00AF4014" w:rsidRDefault="00AF4014" w:rsidP="00AF4014">
      <w:pPr>
        <w:tabs>
          <w:tab w:val="right" w:leader="dot" w:pos="9360"/>
        </w:tabs>
        <w:spacing w:line="300" w:lineRule="auto"/>
        <w:jc w:val="center"/>
        <w:rPr>
          <w:b/>
          <w:szCs w:val="26"/>
        </w:rPr>
      </w:pPr>
      <w:r>
        <w:rPr>
          <w:b/>
          <w:szCs w:val="26"/>
        </w:rPr>
        <w:t>NHẬN XÉT</w:t>
      </w:r>
    </w:p>
    <w:p w14:paraId="09E1D9AC"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3868570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5E0771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F44D63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EDACC4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ADC9B6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C41F0B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BC8ED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4BFEF2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473F8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25C0D8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07EFF6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3180D3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CBF12A6"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493B6244" w14:textId="77777777" w:rsidR="00AF4014" w:rsidRDefault="00AF4014" w:rsidP="00AF4014">
      <w:pPr>
        <w:tabs>
          <w:tab w:val="right" w:leader="dot" w:pos="9360"/>
        </w:tabs>
        <w:spacing w:line="300" w:lineRule="auto"/>
        <w:ind w:left="360"/>
        <w:rPr>
          <w:szCs w:val="26"/>
        </w:rPr>
      </w:pPr>
      <w:r>
        <w:rPr>
          <w:szCs w:val="26"/>
        </w:rPr>
        <w:tab/>
      </w:r>
    </w:p>
    <w:p w14:paraId="06359D34" w14:textId="77777777" w:rsidR="00AF4014" w:rsidRDefault="00AF4014" w:rsidP="00AF4014">
      <w:pPr>
        <w:tabs>
          <w:tab w:val="right" w:leader="dot" w:pos="9360"/>
        </w:tabs>
        <w:spacing w:line="300" w:lineRule="auto"/>
        <w:ind w:left="360"/>
        <w:rPr>
          <w:szCs w:val="26"/>
        </w:rPr>
      </w:pPr>
      <w:r>
        <w:rPr>
          <w:szCs w:val="26"/>
        </w:rPr>
        <w:tab/>
      </w:r>
    </w:p>
    <w:p w14:paraId="51DC86D7" w14:textId="77777777" w:rsidR="00AF4014" w:rsidRDefault="00AF4014" w:rsidP="00AF4014">
      <w:pPr>
        <w:tabs>
          <w:tab w:val="right" w:leader="dot" w:pos="9360"/>
        </w:tabs>
        <w:spacing w:line="300" w:lineRule="auto"/>
        <w:ind w:left="360"/>
        <w:rPr>
          <w:szCs w:val="26"/>
        </w:rPr>
      </w:pPr>
      <w:r>
        <w:rPr>
          <w:szCs w:val="26"/>
        </w:rPr>
        <w:tab/>
      </w:r>
    </w:p>
    <w:p w14:paraId="142DD3BB" w14:textId="77777777" w:rsidR="00AF4014" w:rsidRDefault="00AF4014" w:rsidP="00AF4014">
      <w:pPr>
        <w:tabs>
          <w:tab w:val="right" w:leader="dot" w:pos="9360"/>
        </w:tabs>
        <w:spacing w:line="300" w:lineRule="auto"/>
        <w:ind w:left="360"/>
        <w:rPr>
          <w:szCs w:val="26"/>
        </w:rPr>
      </w:pPr>
      <w:r>
        <w:rPr>
          <w:szCs w:val="26"/>
        </w:rPr>
        <w:tab/>
      </w:r>
    </w:p>
    <w:p w14:paraId="3D205672"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1CA11F05" w14:textId="77777777" w:rsidR="00AF4014" w:rsidRDefault="00AF4014" w:rsidP="00AF4014">
      <w:pPr>
        <w:tabs>
          <w:tab w:val="right" w:leader="dot" w:pos="9360"/>
        </w:tabs>
        <w:spacing w:line="300" w:lineRule="auto"/>
        <w:ind w:left="360"/>
        <w:rPr>
          <w:szCs w:val="26"/>
        </w:rPr>
      </w:pPr>
      <w:r>
        <w:rPr>
          <w:szCs w:val="26"/>
        </w:rPr>
        <w:tab/>
      </w:r>
    </w:p>
    <w:p w14:paraId="6C2FC0DB" w14:textId="77777777" w:rsidR="00AF4014" w:rsidRDefault="00AF4014" w:rsidP="00AF4014">
      <w:pPr>
        <w:tabs>
          <w:tab w:val="right" w:leader="dot" w:pos="9360"/>
        </w:tabs>
        <w:spacing w:line="300" w:lineRule="auto"/>
        <w:ind w:left="360"/>
        <w:rPr>
          <w:szCs w:val="26"/>
        </w:rPr>
      </w:pPr>
      <w:r>
        <w:rPr>
          <w:szCs w:val="26"/>
        </w:rPr>
        <w:tab/>
      </w:r>
    </w:p>
    <w:p w14:paraId="7F067AAE" w14:textId="77777777" w:rsidR="00AF4014" w:rsidRDefault="00AF4014" w:rsidP="00AF4014">
      <w:pPr>
        <w:tabs>
          <w:tab w:val="right" w:leader="dot" w:pos="9360"/>
        </w:tabs>
        <w:spacing w:line="300" w:lineRule="auto"/>
        <w:ind w:left="360"/>
        <w:rPr>
          <w:szCs w:val="26"/>
        </w:rPr>
      </w:pPr>
      <w:r>
        <w:rPr>
          <w:szCs w:val="26"/>
        </w:rPr>
        <w:tab/>
      </w:r>
    </w:p>
    <w:p w14:paraId="369D5F6B" w14:textId="77777777" w:rsidR="00AF4014" w:rsidRDefault="00AF4014" w:rsidP="00AF4014">
      <w:pPr>
        <w:tabs>
          <w:tab w:val="right" w:leader="dot" w:pos="9360"/>
        </w:tabs>
        <w:spacing w:line="300" w:lineRule="auto"/>
        <w:ind w:left="360"/>
        <w:rPr>
          <w:szCs w:val="26"/>
        </w:rPr>
      </w:pPr>
      <w:r>
        <w:rPr>
          <w:szCs w:val="26"/>
        </w:rPr>
        <w:tab/>
      </w:r>
    </w:p>
    <w:p w14:paraId="4E626F9A" w14:textId="77777777" w:rsidR="00AF4014" w:rsidRDefault="00AF4014" w:rsidP="00AF4014">
      <w:pPr>
        <w:tabs>
          <w:tab w:val="right" w:leader="dot" w:pos="9360"/>
        </w:tabs>
        <w:spacing w:line="300" w:lineRule="auto"/>
        <w:ind w:left="360"/>
        <w:rPr>
          <w:szCs w:val="26"/>
        </w:rPr>
      </w:pPr>
      <w:r>
        <w:rPr>
          <w:szCs w:val="26"/>
        </w:rPr>
        <w:tab/>
      </w:r>
    </w:p>
    <w:p w14:paraId="316037B8"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53466057" w14:textId="77777777" w:rsidR="00AF4014" w:rsidRDefault="00AF4014" w:rsidP="00AF4014">
      <w:pPr>
        <w:tabs>
          <w:tab w:val="right" w:leader="dot" w:pos="9360"/>
        </w:tabs>
        <w:spacing w:line="300" w:lineRule="auto"/>
        <w:ind w:left="360"/>
        <w:rPr>
          <w:szCs w:val="26"/>
        </w:rPr>
      </w:pPr>
      <w:r>
        <w:rPr>
          <w:szCs w:val="26"/>
        </w:rPr>
        <w:tab/>
      </w:r>
    </w:p>
    <w:p w14:paraId="4DEAC2EB" w14:textId="77777777" w:rsidR="00AF4014" w:rsidRDefault="00AF4014" w:rsidP="00AF4014">
      <w:pPr>
        <w:tabs>
          <w:tab w:val="right" w:leader="dot" w:pos="9360"/>
        </w:tabs>
        <w:spacing w:line="300" w:lineRule="auto"/>
        <w:ind w:left="360"/>
        <w:rPr>
          <w:szCs w:val="26"/>
        </w:rPr>
      </w:pPr>
      <w:r>
        <w:rPr>
          <w:szCs w:val="26"/>
        </w:rPr>
        <w:tab/>
      </w:r>
    </w:p>
    <w:p w14:paraId="42449EFE" w14:textId="77777777" w:rsidR="00AF4014" w:rsidRDefault="00AF4014" w:rsidP="00AF4014">
      <w:pPr>
        <w:tabs>
          <w:tab w:val="right" w:leader="dot" w:pos="9360"/>
        </w:tabs>
        <w:spacing w:line="300" w:lineRule="auto"/>
        <w:ind w:left="360"/>
        <w:rPr>
          <w:szCs w:val="26"/>
        </w:rPr>
      </w:pPr>
      <w:r>
        <w:rPr>
          <w:szCs w:val="26"/>
        </w:rPr>
        <w:tab/>
      </w:r>
    </w:p>
    <w:p w14:paraId="5D944625" w14:textId="77777777" w:rsidR="00AF4014" w:rsidRDefault="00AF4014" w:rsidP="00AF4014">
      <w:pPr>
        <w:tabs>
          <w:tab w:val="right" w:leader="dot" w:pos="9360"/>
        </w:tabs>
        <w:spacing w:line="300" w:lineRule="auto"/>
        <w:ind w:left="360"/>
        <w:rPr>
          <w:szCs w:val="26"/>
        </w:rPr>
      </w:pPr>
      <w:r>
        <w:rPr>
          <w:szCs w:val="26"/>
        </w:rPr>
        <w:tab/>
      </w:r>
    </w:p>
    <w:p w14:paraId="1C53EB69" w14:textId="77777777" w:rsidR="00AF4014" w:rsidRDefault="00AF4014" w:rsidP="00AF4014">
      <w:pPr>
        <w:tabs>
          <w:tab w:val="right" w:leader="dot" w:pos="9360"/>
        </w:tabs>
        <w:spacing w:line="300" w:lineRule="auto"/>
        <w:ind w:left="360"/>
        <w:rPr>
          <w:szCs w:val="26"/>
        </w:rPr>
      </w:pPr>
      <w:r>
        <w:rPr>
          <w:szCs w:val="26"/>
        </w:rPr>
        <w:tab/>
      </w:r>
    </w:p>
    <w:p w14:paraId="5A7AD92F"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35EAC93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B357D4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E14A94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9AF968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02EDC0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0BB3B8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9E86F9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50E7E4C"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4810268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EA2680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77C9DD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C12DA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8006D7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374C20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14559B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C90B2E1"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262B281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0AE100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0AB0C8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D0B90C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BDC297"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7DDED958" w14:textId="77777777" w:rsidR="00AF4014" w:rsidRDefault="00AF4014" w:rsidP="00AF4014">
      <w:pPr>
        <w:tabs>
          <w:tab w:val="center" w:pos="6840"/>
        </w:tabs>
        <w:ind w:left="360"/>
        <w:rPr>
          <w:szCs w:val="26"/>
        </w:rPr>
      </w:pPr>
      <w:r>
        <w:rPr>
          <w:szCs w:val="26"/>
        </w:rPr>
        <w:tab/>
        <w:t xml:space="preserve">Giảng viên hướng dẫn </w:t>
      </w:r>
    </w:p>
    <w:p w14:paraId="6944F18A" w14:textId="77777777" w:rsidR="00AF4014" w:rsidRDefault="00AF4014" w:rsidP="00AF4014">
      <w:pPr>
        <w:tabs>
          <w:tab w:val="center" w:pos="6840"/>
        </w:tabs>
        <w:ind w:left="360"/>
        <w:rPr>
          <w:szCs w:val="26"/>
        </w:rPr>
      </w:pPr>
      <w:r>
        <w:rPr>
          <w:szCs w:val="26"/>
        </w:rPr>
        <w:tab/>
      </w:r>
      <w:r>
        <w:rPr>
          <w:i/>
          <w:szCs w:val="26"/>
        </w:rPr>
        <w:t>(Ký &amp; ghi rõ họ tên)</w:t>
      </w:r>
    </w:p>
    <w:p w14:paraId="14F31C9E" w14:textId="34351A28" w:rsidR="00AF4014" w:rsidRDefault="00A861C7" w:rsidP="00AF4014">
      <w:pPr>
        <w:jc w:val="center"/>
        <w:rPr>
          <w:b/>
          <w:i/>
        </w:rPr>
      </w:pPr>
      <w:r>
        <w:rPr>
          <w:b/>
          <w:i/>
        </w:rPr>
        <w:t xml:space="preserve">     </w:t>
      </w:r>
    </w:p>
    <w:p w14:paraId="4D9D98F0" w14:textId="77777777" w:rsidR="00AF4014" w:rsidRDefault="00AF4014" w:rsidP="00AF4014">
      <w:pPr>
        <w:spacing w:after="160" w:line="259" w:lineRule="auto"/>
        <w:rPr>
          <w:b/>
          <w:i/>
        </w:rPr>
      </w:pPr>
      <w:r>
        <w:rPr>
          <w:b/>
          <w:i/>
        </w:rPr>
        <w:br w:type="page"/>
      </w:r>
    </w:p>
    <w:p w14:paraId="32010A3A" w14:textId="77777777" w:rsidR="00AF4014" w:rsidRDefault="00AF4014" w:rsidP="00AF4014">
      <w:pPr>
        <w:ind w:left="720"/>
        <w:jc w:val="center"/>
        <w:rPr>
          <w:b/>
          <w:sz w:val="28"/>
          <w:szCs w:val="28"/>
        </w:rPr>
      </w:pPr>
      <w:r>
        <w:rPr>
          <w:b/>
          <w:sz w:val="28"/>
          <w:szCs w:val="28"/>
        </w:rPr>
        <w:lastRenderedPageBreak/>
        <w:t>NHẬN XÉT</w:t>
      </w:r>
    </w:p>
    <w:p w14:paraId="6CF22125" w14:textId="77777777" w:rsidR="00AF4014" w:rsidRDefault="00AF4014" w:rsidP="00AF4014">
      <w:pPr>
        <w:jc w:val="center"/>
        <w:rPr>
          <w:sz w:val="28"/>
          <w:szCs w:val="28"/>
        </w:rPr>
      </w:pPr>
      <w:r>
        <w:rPr>
          <w:b/>
          <w:sz w:val="28"/>
          <w:szCs w:val="28"/>
        </w:rPr>
        <w:t>(Của giảng viên chấm trong đồ án, khoá luận của sinh viên)</w:t>
      </w:r>
    </w:p>
    <w:p w14:paraId="1FEE6C9F" w14:textId="77777777" w:rsidR="00AF4014" w:rsidRDefault="00AF4014" w:rsidP="00AF4014">
      <w:pPr>
        <w:rPr>
          <w:b/>
        </w:rPr>
      </w:pPr>
    </w:p>
    <w:p w14:paraId="18C9E40F" w14:textId="77777777" w:rsidR="00AF4014" w:rsidRDefault="00AF4014" w:rsidP="00AF4014">
      <w:pPr>
        <w:spacing w:line="300" w:lineRule="auto"/>
        <w:jc w:val="both"/>
        <w:rPr>
          <w:bCs/>
        </w:rPr>
      </w:pPr>
      <w:r>
        <w:rPr>
          <w:bCs/>
        </w:rPr>
        <w:t>………………………………………………………………………………………………………………………………………………………………………………………………………………………………………………………………………………………………………………………………………………………………………………………………………………………………………………………………………………………………………………………………………………………………………………………………………………………………………………………………………………………………………………………………………………………………………………………………………………………………………………………………………………………………………………………………………………………………………………………………………………………………………………………………………………………………………………………………………………………………………………………………………………………………………………………………………………………………………………………………………………………………………………………………………………………………………………………………………………………………………………………………………………………………………………………………………………………………………………………………………………………………………………………………………………………………………………………………………………………………………………………………………………………………………………………………………………………………………………………………………………………………………………………………………………………………………………………………………………………………………………………………………………………………………………………………</w:t>
      </w:r>
    </w:p>
    <w:p w14:paraId="143ED431" w14:textId="77777777" w:rsidR="00AF4014" w:rsidRDefault="00AF4014" w:rsidP="00AF4014">
      <w:pPr>
        <w:spacing w:line="300" w:lineRule="auto"/>
        <w:jc w:val="both"/>
        <w:rPr>
          <w:b/>
        </w:rPr>
      </w:pPr>
      <w:r>
        <w:rPr>
          <w:bCs/>
        </w:rPr>
        <w:t>…………………………………………………………………………………………………………………………………………………………………………………………………………………………………………………………………………………………………………………………………………………………………………</w:t>
      </w:r>
    </w:p>
    <w:p w14:paraId="495F0CE1" w14:textId="77777777" w:rsidR="00AF4014" w:rsidRDefault="00AF4014" w:rsidP="00AF4014">
      <w:pPr>
        <w:rPr>
          <w:b/>
        </w:rPr>
      </w:pPr>
    </w:p>
    <w:p w14:paraId="5E7DEC9A" w14:textId="5129BB40" w:rsidR="00AF4014" w:rsidRDefault="00A861C7" w:rsidP="00AF4014">
      <w:pPr>
        <w:ind w:left="5760" w:firstLine="720"/>
        <w:jc w:val="center"/>
        <w:rPr>
          <w:b/>
        </w:rPr>
      </w:pPr>
      <w:r>
        <w:rPr>
          <w:b/>
        </w:rPr>
        <w:t xml:space="preserve"> </w:t>
      </w:r>
      <w:r w:rsidR="00AF4014">
        <w:rPr>
          <w:b/>
        </w:rPr>
        <w:t xml:space="preserve"> Giảng viên chấm</w:t>
      </w:r>
    </w:p>
    <w:p w14:paraId="1FEABA1F" w14:textId="77777777" w:rsidR="00AF4014" w:rsidRDefault="00AF4014" w:rsidP="00AF4014">
      <w:pPr>
        <w:jc w:val="right"/>
      </w:pPr>
      <w:r>
        <w:t xml:space="preserve"> (ký và ghi rõ họ tên)</w:t>
      </w:r>
    </w:p>
    <w:p w14:paraId="0AF2F980" w14:textId="77777777" w:rsidR="00AF4014" w:rsidRDefault="00AF4014" w:rsidP="00AF4014">
      <w:pPr>
        <w:ind w:left="720"/>
        <w:rPr>
          <w:b/>
        </w:rPr>
      </w:pPr>
    </w:p>
    <w:p w14:paraId="265A6CDB" w14:textId="77777777" w:rsidR="00AF4014" w:rsidRDefault="00AF4014" w:rsidP="00AF4014">
      <w:pPr>
        <w:jc w:val="center"/>
        <w:rPr>
          <w:b/>
          <w:sz w:val="28"/>
          <w:szCs w:val="28"/>
        </w:rPr>
      </w:pPr>
      <w:r>
        <w:rPr>
          <w:b/>
        </w:rPr>
        <w:br/>
      </w:r>
    </w:p>
    <w:p w14:paraId="760EE0BA" w14:textId="77777777" w:rsidR="00AF4014" w:rsidRDefault="00AF4014" w:rsidP="00AF4014">
      <w:pPr>
        <w:jc w:val="center"/>
        <w:rPr>
          <w:b/>
          <w:i/>
          <w:lang w:eastAsia="zh-CN"/>
        </w:rPr>
      </w:pPr>
    </w:p>
    <w:p w14:paraId="33D0313D" w14:textId="77777777" w:rsidR="00AF4014" w:rsidRDefault="00AF4014" w:rsidP="00AF4014">
      <w:pPr>
        <w:spacing w:after="160" w:line="259" w:lineRule="auto"/>
        <w:rPr>
          <w:b/>
          <w:sz w:val="28"/>
          <w:szCs w:val="28"/>
        </w:rPr>
      </w:pPr>
      <w:r>
        <w:rPr>
          <w:b/>
          <w:sz w:val="28"/>
          <w:szCs w:val="28"/>
        </w:rPr>
        <w:br w:type="page"/>
      </w:r>
    </w:p>
    <w:p w14:paraId="54FDB9C4"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24CC6E6B" w14:textId="088AB3BD" w:rsidR="00AF4014" w:rsidRDefault="00A861C7" w:rsidP="00AF4014">
      <w:pPr>
        <w:tabs>
          <w:tab w:val="center" w:pos="7020"/>
        </w:tabs>
        <w:rPr>
          <w:b/>
          <w:sz w:val="22"/>
          <w:szCs w:val="22"/>
        </w:rPr>
      </w:pPr>
      <w:r>
        <w:rPr>
          <w:b/>
          <w:sz w:val="22"/>
          <w:szCs w:val="22"/>
        </w:rPr>
        <w:t xml:space="preserve">       </w:t>
      </w:r>
      <w:r w:rsidR="00AF4014">
        <w:rPr>
          <w:b/>
          <w:sz w:val="22"/>
          <w:szCs w:val="22"/>
        </w:rPr>
        <w:t xml:space="preserve"> TRƯỜNG ĐẠI HỌC TRÀ VINH </w:t>
      </w:r>
      <w:r w:rsidR="00AF4014">
        <w:rPr>
          <w:b/>
          <w:sz w:val="22"/>
          <w:szCs w:val="22"/>
        </w:rPr>
        <w:tab/>
        <w:t>Độc lập - Tự do - Hạnh phúc</w:t>
      </w:r>
    </w:p>
    <w:p w14:paraId="51B4CD05"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645EFA1B" wp14:editId="2AADCB6E">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DCF1BC"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68620AD5" wp14:editId="14467F59">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06BA72"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">
                <o:lock v:ext="edit" shapetype="f"/>
              </v:line>
            </w:pict>
          </mc:Fallback>
        </mc:AlternateContent>
      </w:r>
      <w:r>
        <w:rPr>
          <w:b/>
          <w:sz w:val="22"/>
          <w:szCs w:val="22"/>
        </w:rPr>
        <w:tab/>
      </w:r>
    </w:p>
    <w:p w14:paraId="202A23F7"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0BB28AD5" w14:textId="77777777" w:rsidR="00AF4014" w:rsidRDefault="00AF4014" w:rsidP="00AF4014">
      <w:pPr>
        <w:jc w:val="center"/>
        <w:rPr>
          <w:szCs w:val="26"/>
        </w:rPr>
      </w:pPr>
      <w:r>
        <w:rPr>
          <w:i/>
        </w:rPr>
        <w:t>(Của cán bộ</w:t>
      </w:r>
      <w:r>
        <w:rPr>
          <w:i/>
          <w:lang w:eastAsia="zh-CN"/>
        </w:rPr>
        <w:t xml:space="preserve"> chấm</w:t>
      </w:r>
      <w:r>
        <w:rPr>
          <w:i/>
        </w:rPr>
        <w:t xml:space="preserve"> đồ án, khóa luận)</w:t>
      </w:r>
    </w:p>
    <w:p w14:paraId="5B84C786"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0FE737B9" w14:textId="3A073113"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r>
      <w:r w:rsidR="00A861C7">
        <w:rPr>
          <w:szCs w:val="26"/>
        </w:rPr>
        <w:t xml:space="preserve"> </w:t>
      </w:r>
    </w:p>
    <w:p w14:paraId="34517818"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3478F9ED"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2018BE55" w14:textId="77777777" w:rsidR="00AF4014" w:rsidRDefault="00AF4014" w:rsidP="00AF4014">
      <w:pPr>
        <w:tabs>
          <w:tab w:val="right" w:leader="dot" w:pos="9355"/>
        </w:tabs>
        <w:spacing w:line="324" w:lineRule="auto"/>
        <w:rPr>
          <w:szCs w:val="26"/>
        </w:rPr>
      </w:pPr>
      <w:r>
        <w:rPr>
          <w:szCs w:val="26"/>
        </w:rPr>
        <w:t xml:space="preserve">Tên sinh viên: </w:t>
      </w:r>
      <w:r>
        <w:rPr>
          <w:szCs w:val="26"/>
        </w:rPr>
        <w:tab/>
      </w:r>
    </w:p>
    <w:p w14:paraId="704A966C" w14:textId="77777777" w:rsidR="00AF4014" w:rsidRDefault="00AF4014" w:rsidP="00AF4014">
      <w:pPr>
        <w:tabs>
          <w:tab w:val="right" w:leader="dot" w:pos="9355"/>
        </w:tabs>
        <w:spacing w:line="324" w:lineRule="auto"/>
        <w:rPr>
          <w:szCs w:val="26"/>
        </w:rPr>
      </w:pPr>
      <w:r>
        <w:rPr>
          <w:szCs w:val="26"/>
        </w:rPr>
        <w:t xml:space="preserve">Tên đề tài đồ án, khóa luận tốt nghiệp: </w:t>
      </w:r>
      <w:r>
        <w:rPr>
          <w:szCs w:val="26"/>
        </w:rPr>
        <w:tab/>
      </w:r>
    </w:p>
    <w:p w14:paraId="78799B60" w14:textId="77777777" w:rsidR="00AF4014" w:rsidRDefault="00AF4014" w:rsidP="00AF4014">
      <w:pPr>
        <w:tabs>
          <w:tab w:val="right" w:leader="dot" w:pos="9355"/>
        </w:tabs>
        <w:spacing w:line="324" w:lineRule="auto"/>
        <w:rPr>
          <w:szCs w:val="26"/>
        </w:rPr>
      </w:pPr>
      <w:r>
        <w:rPr>
          <w:szCs w:val="26"/>
        </w:rPr>
        <w:tab/>
      </w:r>
    </w:p>
    <w:p w14:paraId="6C4AB2AD" w14:textId="77777777" w:rsidR="00AF4014" w:rsidRDefault="00AF4014" w:rsidP="00AF4014">
      <w:pPr>
        <w:tabs>
          <w:tab w:val="right" w:leader="dot" w:pos="9355"/>
        </w:tabs>
        <w:spacing w:line="324" w:lineRule="auto"/>
        <w:rPr>
          <w:szCs w:val="26"/>
        </w:rPr>
      </w:pPr>
      <w:r>
        <w:rPr>
          <w:szCs w:val="26"/>
        </w:rPr>
        <w:tab/>
      </w:r>
    </w:p>
    <w:p w14:paraId="08B579FB"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351551A6" w14:textId="77777777" w:rsidR="00AF4014" w:rsidRDefault="00AF4014" w:rsidP="00AF4014">
      <w:pPr>
        <w:tabs>
          <w:tab w:val="right" w:leader="dot" w:pos="9355"/>
        </w:tabs>
        <w:spacing w:before="120" w:line="324" w:lineRule="auto"/>
        <w:rPr>
          <w:szCs w:val="26"/>
        </w:rPr>
      </w:pPr>
      <w:r>
        <w:rPr>
          <w:szCs w:val="26"/>
        </w:rPr>
        <w:t xml:space="preserve">1. Nội dung: </w:t>
      </w:r>
    </w:p>
    <w:p w14:paraId="0DEA2161" w14:textId="77777777" w:rsidR="00AF4014" w:rsidRDefault="00AF4014" w:rsidP="00AF4014">
      <w:pPr>
        <w:tabs>
          <w:tab w:val="right" w:leader="dot" w:pos="9355"/>
        </w:tabs>
        <w:spacing w:line="324" w:lineRule="auto"/>
        <w:rPr>
          <w:szCs w:val="26"/>
        </w:rPr>
      </w:pPr>
      <w:r>
        <w:rPr>
          <w:szCs w:val="26"/>
        </w:rPr>
        <w:tab/>
      </w:r>
    </w:p>
    <w:p w14:paraId="6A0F3212" w14:textId="77777777" w:rsidR="00AF4014" w:rsidRDefault="00AF4014" w:rsidP="00AF4014">
      <w:pPr>
        <w:tabs>
          <w:tab w:val="right" w:leader="dot" w:pos="9355"/>
        </w:tabs>
        <w:spacing w:line="324" w:lineRule="auto"/>
        <w:rPr>
          <w:szCs w:val="26"/>
        </w:rPr>
      </w:pPr>
      <w:r>
        <w:rPr>
          <w:szCs w:val="26"/>
        </w:rPr>
        <w:tab/>
      </w:r>
    </w:p>
    <w:p w14:paraId="6400C057" w14:textId="77777777" w:rsidR="00AF4014" w:rsidRDefault="00AF4014" w:rsidP="00AF4014">
      <w:pPr>
        <w:tabs>
          <w:tab w:val="right" w:leader="dot" w:pos="9355"/>
        </w:tabs>
        <w:spacing w:line="324" w:lineRule="auto"/>
        <w:rPr>
          <w:szCs w:val="26"/>
        </w:rPr>
      </w:pPr>
      <w:r>
        <w:rPr>
          <w:szCs w:val="26"/>
        </w:rPr>
        <w:tab/>
      </w:r>
    </w:p>
    <w:p w14:paraId="0BDFC7B7" w14:textId="77777777" w:rsidR="00AF4014" w:rsidRDefault="00AF4014" w:rsidP="00AF4014">
      <w:pPr>
        <w:tabs>
          <w:tab w:val="right" w:leader="dot" w:pos="9355"/>
        </w:tabs>
        <w:spacing w:line="324" w:lineRule="auto"/>
        <w:rPr>
          <w:szCs w:val="26"/>
        </w:rPr>
      </w:pPr>
      <w:r>
        <w:rPr>
          <w:szCs w:val="26"/>
        </w:rPr>
        <w:tab/>
      </w:r>
    </w:p>
    <w:p w14:paraId="22FD5F7F" w14:textId="77777777" w:rsidR="00AF4014" w:rsidRDefault="00AF4014" w:rsidP="00AF4014">
      <w:pPr>
        <w:tabs>
          <w:tab w:val="right" w:leader="dot" w:pos="9355"/>
        </w:tabs>
        <w:spacing w:line="324" w:lineRule="auto"/>
        <w:rPr>
          <w:szCs w:val="26"/>
        </w:rPr>
      </w:pPr>
      <w:r>
        <w:rPr>
          <w:szCs w:val="26"/>
        </w:rPr>
        <w:tab/>
      </w:r>
    </w:p>
    <w:p w14:paraId="6D453E76" w14:textId="77777777" w:rsidR="00AF4014" w:rsidRDefault="00AF4014" w:rsidP="00AF4014">
      <w:pPr>
        <w:tabs>
          <w:tab w:val="right" w:leader="dot" w:pos="9355"/>
        </w:tabs>
        <w:spacing w:line="324" w:lineRule="auto"/>
        <w:rPr>
          <w:szCs w:val="26"/>
        </w:rPr>
      </w:pPr>
      <w:r>
        <w:rPr>
          <w:szCs w:val="26"/>
        </w:rPr>
        <w:tab/>
      </w:r>
    </w:p>
    <w:p w14:paraId="147A1EF8" w14:textId="77777777" w:rsidR="00AF4014" w:rsidRDefault="00AF4014" w:rsidP="00AF4014">
      <w:pPr>
        <w:tabs>
          <w:tab w:val="right" w:leader="dot" w:pos="9355"/>
        </w:tabs>
        <w:spacing w:line="324" w:lineRule="auto"/>
        <w:rPr>
          <w:szCs w:val="26"/>
        </w:rPr>
      </w:pPr>
      <w:r>
        <w:rPr>
          <w:szCs w:val="26"/>
        </w:rPr>
        <w:tab/>
      </w:r>
    </w:p>
    <w:p w14:paraId="2C02CB5D" w14:textId="77777777" w:rsidR="00AF4014" w:rsidRDefault="00AF4014" w:rsidP="00AF4014">
      <w:pPr>
        <w:tabs>
          <w:tab w:val="right" w:leader="dot" w:pos="9355"/>
        </w:tabs>
        <w:spacing w:line="324" w:lineRule="auto"/>
        <w:rPr>
          <w:szCs w:val="26"/>
        </w:rPr>
      </w:pPr>
      <w:r>
        <w:rPr>
          <w:szCs w:val="26"/>
        </w:rPr>
        <w:tab/>
      </w:r>
    </w:p>
    <w:p w14:paraId="02407C44" w14:textId="77777777" w:rsidR="00AF4014" w:rsidRDefault="00AF4014" w:rsidP="00AF4014">
      <w:pPr>
        <w:tabs>
          <w:tab w:val="right" w:leader="dot" w:pos="9355"/>
        </w:tabs>
        <w:spacing w:line="324" w:lineRule="auto"/>
        <w:rPr>
          <w:szCs w:val="26"/>
        </w:rPr>
      </w:pPr>
      <w:r>
        <w:rPr>
          <w:szCs w:val="26"/>
        </w:rPr>
        <w:tab/>
      </w:r>
    </w:p>
    <w:p w14:paraId="7EEBE922"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3B5BB28B" w14:textId="77777777" w:rsidR="00AF4014" w:rsidRDefault="00AF4014" w:rsidP="00AF4014">
      <w:pPr>
        <w:tabs>
          <w:tab w:val="right" w:leader="dot" w:pos="9355"/>
        </w:tabs>
        <w:spacing w:line="324" w:lineRule="auto"/>
        <w:rPr>
          <w:szCs w:val="26"/>
        </w:rPr>
      </w:pPr>
      <w:r>
        <w:rPr>
          <w:szCs w:val="26"/>
        </w:rPr>
        <w:tab/>
      </w:r>
    </w:p>
    <w:p w14:paraId="47DD4C59" w14:textId="77777777" w:rsidR="00AF4014" w:rsidRDefault="00AF4014" w:rsidP="00AF4014">
      <w:pPr>
        <w:tabs>
          <w:tab w:val="right" w:leader="dot" w:pos="9355"/>
        </w:tabs>
        <w:spacing w:line="324" w:lineRule="auto"/>
        <w:rPr>
          <w:szCs w:val="26"/>
        </w:rPr>
      </w:pPr>
      <w:r>
        <w:rPr>
          <w:szCs w:val="26"/>
        </w:rPr>
        <w:tab/>
      </w:r>
    </w:p>
    <w:p w14:paraId="0FC6C19C" w14:textId="77777777" w:rsidR="00AF4014" w:rsidRDefault="00AF4014" w:rsidP="00AF4014">
      <w:pPr>
        <w:tabs>
          <w:tab w:val="right" w:leader="dot" w:pos="9355"/>
        </w:tabs>
        <w:spacing w:line="324" w:lineRule="auto"/>
        <w:rPr>
          <w:szCs w:val="26"/>
        </w:rPr>
      </w:pPr>
      <w:r>
        <w:rPr>
          <w:szCs w:val="26"/>
        </w:rPr>
        <w:tab/>
      </w:r>
    </w:p>
    <w:p w14:paraId="56FE37E4" w14:textId="77777777" w:rsidR="00AF4014" w:rsidRDefault="00AF4014" w:rsidP="00AF4014">
      <w:pPr>
        <w:tabs>
          <w:tab w:val="right" w:pos="9355"/>
        </w:tabs>
        <w:spacing w:line="324" w:lineRule="auto"/>
        <w:rPr>
          <w:szCs w:val="26"/>
        </w:rPr>
      </w:pPr>
      <w:r>
        <w:rPr>
          <w:szCs w:val="26"/>
        </w:rPr>
        <w:t>3. Ứng dụng thực tế:</w:t>
      </w:r>
    </w:p>
    <w:p w14:paraId="71B304D6" w14:textId="77777777" w:rsidR="00AF4014" w:rsidRDefault="00AF4014" w:rsidP="00AF4014">
      <w:pPr>
        <w:tabs>
          <w:tab w:val="right" w:leader="dot" w:pos="9355"/>
        </w:tabs>
        <w:spacing w:line="324" w:lineRule="auto"/>
        <w:rPr>
          <w:szCs w:val="26"/>
        </w:rPr>
      </w:pPr>
      <w:r>
        <w:rPr>
          <w:szCs w:val="26"/>
        </w:rPr>
        <w:tab/>
      </w:r>
    </w:p>
    <w:p w14:paraId="7BCD6BDE" w14:textId="77777777" w:rsidR="00AF4014" w:rsidRDefault="00AF4014" w:rsidP="00AF4014">
      <w:pPr>
        <w:tabs>
          <w:tab w:val="right" w:leader="dot" w:pos="9355"/>
        </w:tabs>
        <w:spacing w:line="324" w:lineRule="auto"/>
        <w:rPr>
          <w:szCs w:val="26"/>
        </w:rPr>
      </w:pPr>
      <w:r>
        <w:rPr>
          <w:szCs w:val="26"/>
        </w:rPr>
        <w:tab/>
      </w:r>
    </w:p>
    <w:p w14:paraId="12B013AB" w14:textId="77777777" w:rsidR="00AF4014" w:rsidRDefault="00AF4014" w:rsidP="00AF4014">
      <w:pPr>
        <w:tabs>
          <w:tab w:val="right" w:leader="dot" w:pos="9355"/>
        </w:tabs>
        <w:spacing w:line="324" w:lineRule="auto"/>
        <w:rPr>
          <w:szCs w:val="26"/>
        </w:rPr>
      </w:pPr>
      <w:r>
        <w:rPr>
          <w:szCs w:val="26"/>
        </w:rPr>
        <w:tab/>
      </w:r>
    </w:p>
    <w:p w14:paraId="07EF4FE1" w14:textId="77777777" w:rsidR="00AF4014" w:rsidRDefault="00AF4014" w:rsidP="00AF4014">
      <w:pPr>
        <w:tabs>
          <w:tab w:val="right" w:leader="dot" w:pos="9355"/>
        </w:tabs>
        <w:spacing w:line="324" w:lineRule="auto"/>
        <w:rPr>
          <w:szCs w:val="26"/>
        </w:rPr>
      </w:pPr>
      <w:r>
        <w:rPr>
          <w:szCs w:val="26"/>
        </w:rPr>
        <w:tab/>
      </w:r>
    </w:p>
    <w:p w14:paraId="02D82C88" w14:textId="77777777" w:rsidR="00AF4014" w:rsidRDefault="00AF4014" w:rsidP="00AF4014">
      <w:pPr>
        <w:tabs>
          <w:tab w:val="right" w:leader="dot" w:pos="9355"/>
        </w:tabs>
        <w:spacing w:line="324" w:lineRule="auto"/>
        <w:rPr>
          <w:szCs w:val="26"/>
        </w:rPr>
      </w:pPr>
      <w:r>
        <w:rPr>
          <w:szCs w:val="26"/>
        </w:rPr>
        <w:tab/>
      </w:r>
    </w:p>
    <w:p w14:paraId="3A30FCF4" w14:textId="77777777" w:rsidR="00AF4014" w:rsidRDefault="00AF4014" w:rsidP="00AF4014">
      <w:pPr>
        <w:tabs>
          <w:tab w:val="right" w:leader="dot" w:pos="9355"/>
        </w:tabs>
        <w:spacing w:line="324" w:lineRule="auto"/>
        <w:rPr>
          <w:szCs w:val="26"/>
        </w:rPr>
      </w:pPr>
      <w:r>
        <w:rPr>
          <w:szCs w:val="26"/>
        </w:rPr>
        <w:tab/>
      </w:r>
    </w:p>
    <w:p w14:paraId="0464E22E" w14:textId="77777777" w:rsidR="00AF4014" w:rsidRDefault="00AF4014" w:rsidP="00AF4014">
      <w:pPr>
        <w:tabs>
          <w:tab w:val="right" w:pos="9355"/>
        </w:tabs>
        <w:spacing w:line="324" w:lineRule="auto"/>
        <w:jc w:val="center"/>
        <w:rPr>
          <w:b/>
          <w:szCs w:val="26"/>
        </w:rPr>
      </w:pPr>
    </w:p>
    <w:p w14:paraId="2D45B868" w14:textId="77777777" w:rsidR="00AF4014" w:rsidRDefault="00AF4014" w:rsidP="00AF4014">
      <w:pPr>
        <w:tabs>
          <w:tab w:val="right" w:pos="9355"/>
        </w:tabs>
        <w:spacing w:line="324" w:lineRule="auto"/>
        <w:jc w:val="center"/>
        <w:rPr>
          <w:b/>
          <w:szCs w:val="26"/>
        </w:rPr>
      </w:pPr>
      <w:r>
        <w:rPr>
          <w:b/>
          <w:szCs w:val="26"/>
        </w:rPr>
        <w:t>II. CÁC VẤN ĐỀ CẦN LÀM RÕ</w:t>
      </w:r>
    </w:p>
    <w:p w14:paraId="66C04260" w14:textId="77777777" w:rsidR="00AF4014" w:rsidRDefault="00AF4014" w:rsidP="00AF4014">
      <w:pPr>
        <w:tabs>
          <w:tab w:val="right" w:pos="9355"/>
        </w:tabs>
        <w:spacing w:line="324" w:lineRule="auto"/>
        <w:jc w:val="center"/>
        <w:rPr>
          <w:szCs w:val="26"/>
        </w:rPr>
      </w:pPr>
      <w:r>
        <w:rPr>
          <w:szCs w:val="26"/>
        </w:rPr>
        <w:t>(Các câu hỏi của giáo viên phản biện)</w:t>
      </w:r>
    </w:p>
    <w:p w14:paraId="78BF397C" w14:textId="77777777" w:rsidR="00AF4014" w:rsidRDefault="00AF4014" w:rsidP="00AF4014">
      <w:pPr>
        <w:tabs>
          <w:tab w:val="right" w:leader="dot" w:pos="9355"/>
        </w:tabs>
        <w:spacing w:line="324" w:lineRule="auto"/>
        <w:rPr>
          <w:szCs w:val="26"/>
        </w:rPr>
      </w:pPr>
      <w:r>
        <w:rPr>
          <w:szCs w:val="26"/>
        </w:rPr>
        <w:tab/>
      </w:r>
    </w:p>
    <w:p w14:paraId="5B0D375E" w14:textId="77777777" w:rsidR="00AF4014" w:rsidRDefault="00AF4014" w:rsidP="00AF4014">
      <w:pPr>
        <w:tabs>
          <w:tab w:val="right" w:leader="dot" w:pos="9355"/>
        </w:tabs>
        <w:spacing w:line="324" w:lineRule="auto"/>
        <w:rPr>
          <w:szCs w:val="26"/>
        </w:rPr>
      </w:pPr>
      <w:r>
        <w:rPr>
          <w:szCs w:val="26"/>
        </w:rPr>
        <w:tab/>
      </w:r>
    </w:p>
    <w:p w14:paraId="2511EB97" w14:textId="77777777" w:rsidR="00AF4014" w:rsidRDefault="00AF4014" w:rsidP="00AF4014">
      <w:pPr>
        <w:tabs>
          <w:tab w:val="right" w:leader="dot" w:pos="9355"/>
        </w:tabs>
        <w:spacing w:line="324" w:lineRule="auto"/>
        <w:rPr>
          <w:szCs w:val="26"/>
        </w:rPr>
      </w:pPr>
      <w:r>
        <w:rPr>
          <w:szCs w:val="26"/>
        </w:rPr>
        <w:tab/>
      </w:r>
    </w:p>
    <w:p w14:paraId="3B87BC8C" w14:textId="77777777" w:rsidR="00AF4014" w:rsidRDefault="00AF4014" w:rsidP="00AF4014">
      <w:pPr>
        <w:tabs>
          <w:tab w:val="right" w:leader="dot" w:pos="9355"/>
        </w:tabs>
        <w:spacing w:line="324" w:lineRule="auto"/>
        <w:rPr>
          <w:szCs w:val="26"/>
        </w:rPr>
      </w:pPr>
      <w:r>
        <w:rPr>
          <w:szCs w:val="26"/>
        </w:rPr>
        <w:tab/>
      </w:r>
    </w:p>
    <w:p w14:paraId="615925A4" w14:textId="77777777" w:rsidR="00AF4014" w:rsidRDefault="00AF4014" w:rsidP="00AF4014">
      <w:pPr>
        <w:tabs>
          <w:tab w:val="right" w:leader="dot" w:pos="9355"/>
        </w:tabs>
        <w:spacing w:line="324" w:lineRule="auto"/>
        <w:rPr>
          <w:szCs w:val="26"/>
        </w:rPr>
      </w:pPr>
      <w:r>
        <w:rPr>
          <w:szCs w:val="26"/>
        </w:rPr>
        <w:tab/>
      </w:r>
    </w:p>
    <w:p w14:paraId="3405FC2A" w14:textId="77777777" w:rsidR="00AF4014" w:rsidRDefault="00AF4014" w:rsidP="00AF4014">
      <w:pPr>
        <w:tabs>
          <w:tab w:val="right" w:leader="dot" w:pos="9355"/>
        </w:tabs>
        <w:spacing w:line="324" w:lineRule="auto"/>
        <w:rPr>
          <w:szCs w:val="26"/>
        </w:rPr>
      </w:pPr>
      <w:r>
        <w:rPr>
          <w:szCs w:val="26"/>
        </w:rPr>
        <w:tab/>
      </w:r>
    </w:p>
    <w:p w14:paraId="64A7AD33" w14:textId="77777777" w:rsidR="00AF4014" w:rsidRDefault="00AF4014" w:rsidP="00AF4014">
      <w:pPr>
        <w:tabs>
          <w:tab w:val="right" w:leader="dot" w:pos="9355"/>
        </w:tabs>
        <w:spacing w:line="324" w:lineRule="auto"/>
        <w:rPr>
          <w:szCs w:val="26"/>
        </w:rPr>
      </w:pPr>
      <w:r>
        <w:rPr>
          <w:szCs w:val="26"/>
        </w:rPr>
        <w:tab/>
      </w:r>
    </w:p>
    <w:p w14:paraId="0FAC647B" w14:textId="77777777" w:rsidR="00AF4014" w:rsidRDefault="00AF4014" w:rsidP="00AF4014">
      <w:pPr>
        <w:tabs>
          <w:tab w:val="right" w:leader="dot" w:pos="9355"/>
        </w:tabs>
        <w:spacing w:line="324" w:lineRule="auto"/>
        <w:rPr>
          <w:szCs w:val="26"/>
        </w:rPr>
      </w:pPr>
      <w:r>
        <w:rPr>
          <w:szCs w:val="26"/>
        </w:rPr>
        <w:tab/>
      </w:r>
    </w:p>
    <w:p w14:paraId="63978C30" w14:textId="77777777" w:rsidR="00AF4014" w:rsidRDefault="00AF4014" w:rsidP="00AF4014">
      <w:pPr>
        <w:tabs>
          <w:tab w:val="right" w:leader="dot" w:pos="9355"/>
        </w:tabs>
        <w:spacing w:line="324" w:lineRule="auto"/>
        <w:rPr>
          <w:szCs w:val="26"/>
        </w:rPr>
      </w:pPr>
      <w:r>
        <w:rPr>
          <w:szCs w:val="26"/>
        </w:rPr>
        <w:tab/>
      </w:r>
    </w:p>
    <w:p w14:paraId="47E9EE8B" w14:textId="77777777" w:rsidR="00AF4014" w:rsidRDefault="00AF4014" w:rsidP="00AF4014">
      <w:pPr>
        <w:tabs>
          <w:tab w:val="right" w:leader="dot" w:pos="9355"/>
        </w:tabs>
        <w:spacing w:line="324" w:lineRule="auto"/>
        <w:rPr>
          <w:szCs w:val="26"/>
        </w:rPr>
      </w:pPr>
      <w:r>
        <w:rPr>
          <w:szCs w:val="26"/>
        </w:rPr>
        <w:tab/>
      </w:r>
    </w:p>
    <w:p w14:paraId="747133EB" w14:textId="77777777" w:rsidR="00AF4014" w:rsidRDefault="00AF4014" w:rsidP="00AF4014">
      <w:pPr>
        <w:tabs>
          <w:tab w:val="right" w:leader="dot" w:pos="9355"/>
        </w:tabs>
        <w:spacing w:line="324" w:lineRule="auto"/>
        <w:rPr>
          <w:szCs w:val="26"/>
        </w:rPr>
      </w:pPr>
      <w:r>
        <w:rPr>
          <w:szCs w:val="26"/>
        </w:rPr>
        <w:tab/>
      </w:r>
    </w:p>
    <w:p w14:paraId="35E1AE04" w14:textId="77777777" w:rsidR="00AF4014" w:rsidRDefault="00AF4014" w:rsidP="00AF4014">
      <w:pPr>
        <w:tabs>
          <w:tab w:val="right" w:leader="dot" w:pos="9355"/>
        </w:tabs>
        <w:spacing w:line="324" w:lineRule="auto"/>
        <w:rPr>
          <w:szCs w:val="26"/>
        </w:rPr>
      </w:pPr>
      <w:r>
        <w:rPr>
          <w:szCs w:val="26"/>
        </w:rPr>
        <w:tab/>
      </w:r>
    </w:p>
    <w:p w14:paraId="2DDD9BCE" w14:textId="77777777" w:rsidR="00AF4014" w:rsidRDefault="00AF4014" w:rsidP="00AF4014">
      <w:pPr>
        <w:tabs>
          <w:tab w:val="right" w:leader="dot" w:pos="9355"/>
        </w:tabs>
        <w:spacing w:line="324" w:lineRule="auto"/>
        <w:rPr>
          <w:szCs w:val="26"/>
        </w:rPr>
      </w:pPr>
      <w:r>
        <w:rPr>
          <w:szCs w:val="26"/>
        </w:rPr>
        <w:tab/>
      </w:r>
    </w:p>
    <w:p w14:paraId="29AF0B33" w14:textId="77777777" w:rsidR="00AF4014" w:rsidRDefault="00AF4014" w:rsidP="00AF4014">
      <w:pPr>
        <w:tabs>
          <w:tab w:val="right" w:leader="dot" w:pos="9355"/>
        </w:tabs>
        <w:spacing w:line="324" w:lineRule="auto"/>
        <w:rPr>
          <w:szCs w:val="26"/>
        </w:rPr>
      </w:pPr>
      <w:r>
        <w:rPr>
          <w:szCs w:val="26"/>
        </w:rPr>
        <w:tab/>
      </w:r>
    </w:p>
    <w:p w14:paraId="3B4D6371" w14:textId="77777777" w:rsidR="00AF4014" w:rsidRDefault="00AF4014" w:rsidP="00AF4014">
      <w:pPr>
        <w:tabs>
          <w:tab w:val="right" w:leader="dot" w:pos="9355"/>
        </w:tabs>
        <w:spacing w:line="324" w:lineRule="auto"/>
        <w:rPr>
          <w:szCs w:val="26"/>
        </w:rPr>
      </w:pPr>
      <w:r>
        <w:rPr>
          <w:szCs w:val="26"/>
        </w:rPr>
        <w:tab/>
      </w:r>
    </w:p>
    <w:p w14:paraId="22ECBD92" w14:textId="77777777" w:rsidR="00AF4014" w:rsidRDefault="00AF4014" w:rsidP="00AF4014">
      <w:pPr>
        <w:tabs>
          <w:tab w:val="right" w:leader="dot" w:pos="9355"/>
        </w:tabs>
        <w:spacing w:line="324" w:lineRule="auto"/>
        <w:rPr>
          <w:szCs w:val="26"/>
        </w:rPr>
      </w:pPr>
      <w:r>
        <w:rPr>
          <w:szCs w:val="26"/>
        </w:rPr>
        <w:tab/>
      </w:r>
    </w:p>
    <w:p w14:paraId="6F314382" w14:textId="77777777" w:rsidR="00AF4014" w:rsidRDefault="00AF4014" w:rsidP="00AF4014">
      <w:pPr>
        <w:tabs>
          <w:tab w:val="right" w:leader="dot" w:pos="9355"/>
        </w:tabs>
        <w:spacing w:line="324" w:lineRule="auto"/>
        <w:rPr>
          <w:szCs w:val="26"/>
        </w:rPr>
      </w:pPr>
      <w:r>
        <w:rPr>
          <w:szCs w:val="26"/>
        </w:rPr>
        <w:tab/>
      </w:r>
    </w:p>
    <w:p w14:paraId="4FF7B847" w14:textId="77777777" w:rsidR="00AF4014" w:rsidRDefault="00AF4014" w:rsidP="00AF4014">
      <w:pPr>
        <w:tabs>
          <w:tab w:val="right" w:leader="dot" w:pos="9355"/>
        </w:tabs>
        <w:spacing w:line="324" w:lineRule="auto"/>
        <w:rPr>
          <w:szCs w:val="26"/>
        </w:rPr>
      </w:pPr>
      <w:r>
        <w:rPr>
          <w:szCs w:val="26"/>
        </w:rPr>
        <w:tab/>
      </w:r>
    </w:p>
    <w:p w14:paraId="6D6564EA" w14:textId="77777777" w:rsidR="00AF4014" w:rsidRDefault="00AF4014" w:rsidP="00AF4014">
      <w:pPr>
        <w:tabs>
          <w:tab w:val="right" w:pos="9355"/>
        </w:tabs>
        <w:spacing w:line="324" w:lineRule="auto"/>
        <w:jc w:val="center"/>
        <w:rPr>
          <w:b/>
          <w:szCs w:val="26"/>
        </w:rPr>
      </w:pPr>
      <w:r>
        <w:rPr>
          <w:b/>
          <w:szCs w:val="26"/>
        </w:rPr>
        <w:t>III. KẾT LUẬN</w:t>
      </w:r>
    </w:p>
    <w:p w14:paraId="65DD5F24" w14:textId="77777777" w:rsidR="00AF4014" w:rsidRDefault="00AF4014" w:rsidP="00AF4014">
      <w:pPr>
        <w:tabs>
          <w:tab w:val="right" w:pos="9355"/>
        </w:tabs>
        <w:spacing w:line="324" w:lineRule="auto"/>
        <w:jc w:val="center"/>
        <w:rPr>
          <w:szCs w:val="26"/>
        </w:rPr>
      </w:pPr>
      <w:r>
        <w:rPr>
          <w:szCs w:val="26"/>
        </w:rPr>
        <w:t>(Ghi rõ đồng ý hay không đồng ý cho bảo vệ đồ án khóa luận tốt nghiệp)</w:t>
      </w:r>
    </w:p>
    <w:p w14:paraId="7897C4E9" w14:textId="77777777" w:rsidR="00AF4014" w:rsidRDefault="00AF4014" w:rsidP="00AF4014">
      <w:pPr>
        <w:tabs>
          <w:tab w:val="right" w:leader="dot" w:pos="9355"/>
        </w:tabs>
        <w:spacing w:line="324" w:lineRule="auto"/>
        <w:rPr>
          <w:szCs w:val="26"/>
        </w:rPr>
      </w:pPr>
      <w:r>
        <w:rPr>
          <w:szCs w:val="26"/>
        </w:rPr>
        <w:tab/>
      </w:r>
    </w:p>
    <w:p w14:paraId="716A20DE" w14:textId="77777777" w:rsidR="00AF4014" w:rsidRDefault="00AF4014" w:rsidP="00AF4014">
      <w:pPr>
        <w:tabs>
          <w:tab w:val="right" w:leader="dot" w:pos="9355"/>
        </w:tabs>
        <w:spacing w:line="324" w:lineRule="auto"/>
        <w:rPr>
          <w:szCs w:val="26"/>
        </w:rPr>
      </w:pPr>
      <w:r>
        <w:rPr>
          <w:szCs w:val="26"/>
        </w:rPr>
        <w:tab/>
      </w:r>
    </w:p>
    <w:p w14:paraId="0F7BD92A" w14:textId="77777777" w:rsidR="00AF4014" w:rsidRDefault="00AF4014" w:rsidP="00AF4014">
      <w:pPr>
        <w:tabs>
          <w:tab w:val="right" w:leader="dot" w:pos="9355"/>
        </w:tabs>
        <w:spacing w:line="324" w:lineRule="auto"/>
        <w:rPr>
          <w:szCs w:val="26"/>
        </w:rPr>
      </w:pPr>
      <w:r>
        <w:rPr>
          <w:szCs w:val="26"/>
        </w:rPr>
        <w:tab/>
      </w:r>
    </w:p>
    <w:p w14:paraId="1D46E51F" w14:textId="77777777" w:rsidR="00AF4014" w:rsidRDefault="00AF4014" w:rsidP="00AF4014">
      <w:pPr>
        <w:tabs>
          <w:tab w:val="right" w:leader="dot" w:pos="9355"/>
        </w:tabs>
        <w:spacing w:line="324" w:lineRule="auto"/>
        <w:rPr>
          <w:szCs w:val="26"/>
        </w:rPr>
      </w:pPr>
      <w:r>
        <w:rPr>
          <w:szCs w:val="26"/>
        </w:rPr>
        <w:tab/>
      </w:r>
    </w:p>
    <w:p w14:paraId="43D086F7" w14:textId="77777777" w:rsidR="00AF4014" w:rsidRDefault="00AF4014" w:rsidP="00AF4014">
      <w:pPr>
        <w:tabs>
          <w:tab w:val="right" w:leader="dot" w:pos="9355"/>
        </w:tabs>
        <w:spacing w:line="324" w:lineRule="auto"/>
        <w:rPr>
          <w:szCs w:val="26"/>
        </w:rPr>
      </w:pPr>
      <w:r>
        <w:rPr>
          <w:szCs w:val="26"/>
        </w:rPr>
        <w:tab/>
      </w:r>
    </w:p>
    <w:p w14:paraId="31D68E1E" w14:textId="77777777" w:rsidR="00AF4014" w:rsidRDefault="00F26458" w:rsidP="00AF4014">
      <w:pPr>
        <w:spacing w:before="360" w:line="288" w:lineRule="auto"/>
        <w:jc w:val="right"/>
        <w:rPr>
          <w:i/>
          <w:szCs w:val="26"/>
        </w:rPr>
      </w:pPr>
      <w:r>
        <w:rPr>
          <w:i/>
          <w:szCs w:val="26"/>
        </w:rPr>
        <w:t>……………, ngày …… tháng …… năm 2024</w:t>
      </w:r>
    </w:p>
    <w:p w14:paraId="0F16ED51" w14:textId="77777777" w:rsidR="00AF4014" w:rsidRDefault="00AF4014" w:rsidP="00AF4014">
      <w:pPr>
        <w:tabs>
          <w:tab w:val="center" w:pos="6840"/>
        </w:tabs>
        <w:spacing w:line="288" w:lineRule="auto"/>
        <w:rPr>
          <w:szCs w:val="26"/>
        </w:rPr>
      </w:pPr>
      <w:r>
        <w:rPr>
          <w:szCs w:val="26"/>
        </w:rPr>
        <w:tab/>
        <w:t>Người nhận xét</w:t>
      </w:r>
    </w:p>
    <w:p w14:paraId="7D9AFCC9"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3DE0AC59" w14:textId="77777777" w:rsidR="00AF4014" w:rsidRDefault="00AF4014" w:rsidP="00AF4014">
      <w:pPr>
        <w:jc w:val="center"/>
        <w:rPr>
          <w:b/>
        </w:rPr>
      </w:pPr>
    </w:p>
    <w:p w14:paraId="6F409996" w14:textId="77777777" w:rsidR="00AF4014" w:rsidRDefault="00AF4014" w:rsidP="00AF4014">
      <w:pPr>
        <w:jc w:val="center"/>
        <w:rPr>
          <w:b/>
        </w:rPr>
      </w:pPr>
    </w:p>
    <w:p w14:paraId="1C5105BB" w14:textId="77777777" w:rsidR="00AF4014" w:rsidRDefault="00AF4014" w:rsidP="00AF4014">
      <w:pPr>
        <w:jc w:val="center"/>
        <w:rPr>
          <w:b/>
        </w:rPr>
      </w:pPr>
    </w:p>
    <w:p w14:paraId="09623DCD" w14:textId="77777777" w:rsidR="00D84CFF" w:rsidRDefault="00D84CFF" w:rsidP="00D84CFF">
      <w:pPr>
        <w:rPr>
          <w:b/>
        </w:rPr>
        <w:sectPr w:rsidR="00D84CFF" w:rsidSect="00186839">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pgNumType w:fmt="lowerRoman" w:start="1"/>
          <w:cols w:space="720"/>
          <w:docGrid w:linePitch="360"/>
        </w:sectPr>
      </w:pPr>
    </w:p>
    <w:p w14:paraId="25A2C30B" w14:textId="77777777" w:rsidR="00AF4014" w:rsidRDefault="00AF4014" w:rsidP="00AF4014">
      <w:pPr>
        <w:spacing w:after="160" w:line="259" w:lineRule="auto"/>
        <w:rPr>
          <w:b/>
          <w:sz w:val="28"/>
          <w:szCs w:val="28"/>
        </w:rPr>
      </w:pPr>
    </w:p>
    <w:p w14:paraId="70213916" w14:textId="77777777" w:rsidR="00E73F48" w:rsidRDefault="00AF4014" w:rsidP="00E73F48">
      <w:pPr>
        <w:spacing w:after="160" w:line="259" w:lineRule="auto"/>
        <w:jc w:val="center"/>
        <w:rPr>
          <w:b/>
          <w:sz w:val="28"/>
          <w:szCs w:val="28"/>
        </w:rPr>
      </w:pPr>
      <w:r>
        <w:rPr>
          <w:b/>
          <w:sz w:val="28"/>
          <w:szCs w:val="28"/>
        </w:rPr>
        <w:t>MỤC LỤC</w:t>
      </w:r>
    </w:p>
    <w:p w14:paraId="4597F4C2" w14:textId="77777777" w:rsidR="00E73F48" w:rsidRDefault="00AF4014" w:rsidP="00E73F48">
      <w:pPr>
        <w:spacing w:after="160" w:line="259" w:lineRule="auto"/>
        <w:jc w:val="center"/>
        <w:rPr>
          <w:rFonts w:asciiTheme="minorHAnsi" w:eastAsiaTheme="minorEastAsia" w:hAnsiTheme="minorHAnsi" w:cstheme="minorBidi"/>
          <w:b/>
          <w:sz w:val="22"/>
          <w:szCs w:val="22"/>
        </w:rPr>
      </w:pPr>
      <w:r>
        <w:fldChar w:fldCharType="begin"/>
      </w:r>
      <w:r>
        <w:instrText xml:space="preserve"> TOC \o "1-3" \h \z \u </w:instrText>
      </w:r>
      <w:r>
        <w:fldChar w:fldCharType="separate"/>
      </w:r>
    </w:p>
    <w:p w14:paraId="71958260" w14:textId="1157FE58" w:rsidR="00E73F48" w:rsidRDefault="00220590">
      <w:pPr>
        <w:pStyle w:val="TOC1"/>
        <w:tabs>
          <w:tab w:val="left" w:pos="1760"/>
        </w:tabs>
        <w:rPr>
          <w:rFonts w:asciiTheme="minorHAnsi" w:eastAsiaTheme="minorEastAsia" w:hAnsiTheme="minorHAnsi" w:cstheme="minorBidi"/>
          <w:b w:val="0"/>
          <w:sz w:val="22"/>
          <w:szCs w:val="22"/>
        </w:rPr>
      </w:pPr>
      <w:hyperlink w:anchor="_Toc170888983" w:history="1">
        <w:r w:rsidR="00E73F48" w:rsidRPr="00CD1181">
          <w:rPr>
            <w:rStyle w:val="Hyperlink"/>
          </w:rPr>
          <w:t>CHƯƠNG 1.</w:t>
        </w:r>
        <w:r w:rsidR="00F57A80">
          <w:rPr>
            <w:rFonts w:asciiTheme="minorHAnsi" w:eastAsiaTheme="minorEastAsia" w:hAnsiTheme="minorHAnsi" w:cstheme="minorBidi"/>
            <w:b w:val="0"/>
            <w:sz w:val="22"/>
            <w:szCs w:val="22"/>
            <w:lang w:val="vi-VN"/>
          </w:rPr>
          <w:t xml:space="preserve"> </w:t>
        </w:r>
        <w:r w:rsidR="00E73F48" w:rsidRPr="00CD1181">
          <w:rPr>
            <w:rStyle w:val="Hyperlink"/>
          </w:rPr>
          <w:t>ĐẶT VẤN ĐỀ</w:t>
        </w:r>
        <w:r w:rsidR="00E73F48">
          <w:rPr>
            <w:webHidden/>
          </w:rPr>
          <w:tab/>
        </w:r>
        <w:r w:rsidR="00E73F48">
          <w:rPr>
            <w:webHidden/>
          </w:rPr>
          <w:fldChar w:fldCharType="begin"/>
        </w:r>
        <w:r w:rsidR="00E73F48">
          <w:rPr>
            <w:webHidden/>
          </w:rPr>
          <w:instrText xml:space="preserve"> PAGEREF _Toc170888983 \h </w:instrText>
        </w:r>
        <w:r w:rsidR="00E73F48">
          <w:rPr>
            <w:webHidden/>
          </w:rPr>
        </w:r>
        <w:r w:rsidR="00E73F48">
          <w:rPr>
            <w:webHidden/>
          </w:rPr>
          <w:fldChar w:fldCharType="separate"/>
        </w:r>
        <w:r w:rsidR="009128E9">
          <w:rPr>
            <w:webHidden/>
          </w:rPr>
          <w:t>1</w:t>
        </w:r>
        <w:r w:rsidR="00E73F48">
          <w:rPr>
            <w:webHidden/>
          </w:rPr>
          <w:fldChar w:fldCharType="end"/>
        </w:r>
      </w:hyperlink>
    </w:p>
    <w:p w14:paraId="0FB79D28" w14:textId="4DE9C4E3" w:rsidR="00E73F48" w:rsidRDefault="00220590">
      <w:pPr>
        <w:pStyle w:val="TOC2"/>
        <w:rPr>
          <w:rFonts w:asciiTheme="minorHAnsi" w:eastAsiaTheme="minorEastAsia" w:hAnsiTheme="minorHAnsi" w:cstheme="minorBidi"/>
          <w:sz w:val="22"/>
          <w:szCs w:val="22"/>
        </w:rPr>
      </w:pPr>
      <w:hyperlink w:anchor="_Toc170888984" w:history="1">
        <w:r w:rsidR="00E73F48" w:rsidRPr="00CD1181">
          <w:rPr>
            <w:rStyle w:val="Hyperlink"/>
          </w:rPr>
          <w:t>1.1. Lý do chọn đề tài</w:t>
        </w:r>
        <w:r w:rsidR="00E73F48">
          <w:rPr>
            <w:webHidden/>
          </w:rPr>
          <w:tab/>
        </w:r>
        <w:r w:rsidR="00E73F48">
          <w:rPr>
            <w:webHidden/>
          </w:rPr>
          <w:fldChar w:fldCharType="begin"/>
        </w:r>
        <w:r w:rsidR="00E73F48">
          <w:rPr>
            <w:webHidden/>
          </w:rPr>
          <w:instrText xml:space="preserve"> PAGEREF _Toc170888984 \h </w:instrText>
        </w:r>
        <w:r w:rsidR="00E73F48">
          <w:rPr>
            <w:webHidden/>
          </w:rPr>
        </w:r>
        <w:r w:rsidR="00E73F48">
          <w:rPr>
            <w:webHidden/>
          </w:rPr>
          <w:fldChar w:fldCharType="separate"/>
        </w:r>
        <w:r w:rsidR="009128E9">
          <w:rPr>
            <w:webHidden/>
          </w:rPr>
          <w:t>1</w:t>
        </w:r>
        <w:r w:rsidR="00E73F48">
          <w:rPr>
            <w:webHidden/>
          </w:rPr>
          <w:fldChar w:fldCharType="end"/>
        </w:r>
      </w:hyperlink>
    </w:p>
    <w:p w14:paraId="1214B9D0" w14:textId="71DE6323" w:rsidR="00E73F48" w:rsidRDefault="00220590">
      <w:pPr>
        <w:pStyle w:val="TOC2"/>
        <w:rPr>
          <w:rFonts w:asciiTheme="minorHAnsi" w:eastAsiaTheme="minorEastAsia" w:hAnsiTheme="minorHAnsi" w:cstheme="minorBidi"/>
          <w:sz w:val="22"/>
          <w:szCs w:val="22"/>
        </w:rPr>
      </w:pPr>
      <w:hyperlink w:anchor="_Toc170888985" w:history="1">
        <w:r w:rsidR="00E73F48" w:rsidRPr="00CD1181">
          <w:rPr>
            <w:rStyle w:val="Hyperlink"/>
          </w:rPr>
          <w:t>1.2. Mục tiêu</w:t>
        </w:r>
        <w:r w:rsidR="00E73F48">
          <w:rPr>
            <w:webHidden/>
          </w:rPr>
          <w:tab/>
        </w:r>
        <w:r w:rsidR="00E73F48">
          <w:rPr>
            <w:webHidden/>
          </w:rPr>
          <w:fldChar w:fldCharType="begin"/>
        </w:r>
        <w:r w:rsidR="00E73F48">
          <w:rPr>
            <w:webHidden/>
          </w:rPr>
          <w:instrText xml:space="preserve"> PAGEREF _Toc170888985 \h </w:instrText>
        </w:r>
        <w:r w:rsidR="00E73F48">
          <w:rPr>
            <w:webHidden/>
          </w:rPr>
        </w:r>
        <w:r w:rsidR="00E73F48">
          <w:rPr>
            <w:webHidden/>
          </w:rPr>
          <w:fldChar w:fldCharType="separate"/>
        </w:r>
        <w:r w:rsidR="009128E9">
          <w:rPr>
            <w:webHidden/>
          </w:rPr>
          <w:t>2</w:t>
        </w:r>
        <w:r w:rsidR="00E73F48">
          <w:rPr>
            <w:webHidden/>
          </w:rPr>
          <w:fldChar w:fldCharType="end"/>
        </w:r>
      </w:hyperlink>
    </w:p>
    <w:p w14:paraId="40290F78" w14:textId="19F68746" w:rsidR="00E73F48" w:rsidRDefault="00220590">
      <w:pPr>
        <w:pStyle w:val="TOC2"/>
        <w:rPr>
          <w:rFonts w:asciiTheme="minorHAnsi" w:eastAsiaTheme="minorEastAsia" w:hAnsiTheme="minorHAnsi" w:cstheme="minorBidi"/>
          <w:sz w:val="22"/>
          <w:szCs w:val="22"/>
        </w:rPr>
      </w:pPr>
      <w:hyperlink w:anchor="_Toc170888986" w:history="1">
        <w:r w:rsidR="00E73F48" w:rsidRPr="00CD1181">
          <w:rPr>
            <w:rStyle w:val="Hyperlink"/>
          </w:rPr>
          <w:t>1.3. Nội dung</w:t>
        </w:r>
        <w:r w:rsidR="00E73F48">
          <w:rPr>
            <w:webHidden/>
          </w:rPr>
          <w:tab/>
        </w:r>
        <w:r w:rsidR="00E73F48">
          <w:rPr>
            <w:webHidden/>
          </w:rPr>
          <w:fldChar w:fldCharType="begin"/>
        </w:r>
        <w:r w:rsidR="00E73F48">
          <w:rPr>
            <w:webHidden/>
          </w:rPr>
          <w:instrText xml:space="preserve"> PAGEREF _Toc170888986 \h </w:instrText>
        </w:r>
        <w:r w:rsidR="00E73F48">
          <w:rPr>
            <w:webHidden/>
          </w:rPr>
        </w:r>
        <w:r w:rsidR="00E73F48">
          <w:rPr>
            <w:webHidden/>
          </w:rPr>
          <w:fldChar w:fldCharType="separate"/>
        </w:r>
        <w:r w:rsidR="009128E9">
          <w:rPr>
            <w:webHidden/>
          </w:rPr>
          <w:t>2</w:t>
        </w:r>
        <w:r w:rsidR="00E73F48">
          <w:rPr>
            <w:webHidden/>
          </w:rPr>
          <w:fldChar w:fldCharType="end"/>
        </w:r>
      </w:hyperlink>
    </w:p>
    <w:p w14:paraId="02433D33" w14:textId="059D0F6B" w:rsidR="00E73F48" w:rsidRDefault="00220590">
      <w:pPr>
        <w:pStyle w:val="TOC2"/>
        <w:rPr>
          <w:rFonts w:asciiTheme="minorHAnsi" w:eastAsiaTheme="minorEastAsia" w:hAnsiTheme="minorHAnsi" w:cstheme="minorBidi"/>
          <w:sz w:val="22"/>
          <w:szCs w:val="22"/>
        </w:rPr>
      </w:pPr>
      <w:hyperlink w:anchor="_Toc170888987" w:history="1">
        <w:r w:rsidR="00E73F48" w:rsidRPr="00CD1181">
          <w:rPr>
            <w:rStyle w:val="Hyperlink"/>
          </w:rPr>
          <w:t>1.4. Đối tượng và phạm vi nghiên cứu</w:t>
        </w:r>
        <w:r w:rsidR="00E73F48">
          <w:rPr>
            <w:webHidden/>
          </w:rPr>
          <w:tab/>
        </w:r>
        <w:r w:rsidR="00E73F48">
          <w:rPr>
            <w:webHidden/>
          </w:rPr>
          <w:fldChar w:fldCharType="begin"/>
        </w:r>
        <w:r w:rsidR="00E73F48">
          <w:rPr>
            <w:webHidden/>
          </w:rPr>
          <w:instrText xml:space="preserve"> PAGEREF _Toc170888987 \h </w:instrText>
        </w:r>
        <w:r w:rsidR="00E73F48">
          <w:rPr>
            <w:webHidden/>
          </w:rPr>
        </w:r>
        <w:r w:rsidR="00E73F48">
          <w:rPr>
            <w:webHidden/>
          </w:rPr>
          <w:fldChar w:fldCharType="separate"/>
        </w:r>
        <w:r w:rsidR="009128E9">
          <w:rPr>
            <w:webHidden/>
          </w:rPr>
          <w:t>4</w:t>
        </w:r>
        <w:r w:rsidR="00E73F48">
          <w:rPr>
            <w:webHidden/>
          </w:rPr>
          <w:fldChar w:fldCharType="end"/>
        </w:r>
      </w:hyperlink>
    </w:p>
    <w:p w14:paraId="688F6F65" w14:textId="430D5B14" w:rsidR="00E73F48" w:rsidRDefault="00220590">
      <w:pPr>
        <w:pStyle w:val="TOC2"/>
        <w:rPr>
          <w:rFonts w:asciiTheme="minorHAnsi" w:eastAsiaTheme="minorEastAsia" w:hAnsiTheme="minorHAnsi" w:cstheme="minorBidi"/>
          <w:sz w:val="22"/>
          <w:szCs w:val="22"/>
        </w:rPr>
      </w:pPr>
      <w:hyperlink w:anchor="_Toc170888988" w:history="1">
        <w:r w:rsidR="00E73F48" w:rsidRPr="00CD1181">
          <w:rPr>
            <w:rStyle w:val="Hyperlink"/>
          </w:rPr>
          <w:t>1.5. Phương pháp nghiên cứu</w:t>
        </w:r>
        <w:r w:rsidR="00E73F48">
          <w:rPr>
            <w:webHidden/>
          </w:rPr>
          <w:tab/>
        </w:r>
        <w:r w:rsidR="00E73F48">
          <w:rPr>
            <w:webHidden/>
          </w:rPr>
          <w:fldChar w:fldCharType="begin"/>
        </w:r>
        <w:r w:rsidR="00E73F48">
          <w:rPr>
            <w:webHidden/>
          </w:rPr>
          <w:instrText xml:space="preserve"> PAGEREF _Toc170888988 \h </w:instrText>
        </w:r>
        <w:r w:rsidR="00E73F48">
          <w:rPr>
            <w:webHidden/>
          </w:rPr>
        </w:r>
        <w:r w:rsidR="00E73F48">
          <w:rPr>
            <w:webHidden/>
          </w:rPr>
          <w:fldChar w:fldCharType="separate"/>
        </w:r>
        <w:r w:rsidR="009128E9">
          <w:rPr>
            <w:webHidden/>
          </w:rPr>
          <w:t>4</w:t>
        </w:r>
        <w:r w:rsidR="00E73F48">
          <w:rPr>
            <w:webHidden/>
          </w:rPr>
          <w:fldChar w:fldCharType="end"/>
        </w:r>
      </w:hyperlink>
    </w:p>
    <w:p w14:paraId="61B1536D" w14:textId="2E97BDCC" w:rsidR="00E73F48" w:rsidRDefault="00220590">
      <w:pPr>
        <w:pStyle w:val="TOC1"/>
        <w:tabs>
          <w:tab w:val="left" w:pos="1760"/>
        </w:tabs>
        <w:rPr>
          <w:rFonts w:asciiTheme="minorHAnsi" w:eastAsiaTheme="minorEastAsia" w:hAnsiTheme="minorHAnsi" w:cstheme="minorBidi"/>
          <w:b w:val="0"/>
          <w:sz w:val="22"/>
          <w:szCs w:val="22"/>
        </w:rPr>
      </w:pPr>
      <w:hyperlink w:anchor="_Toc170888989" w:history="1">
        <w:r w:rsidR="00E73F48" w:rsidRPr="00CD1181">
          <w:rPr>
            <w:rStyle w:val="Hyperlink"/>
          </w:rPr>
          <w:t>CHƯƠNG 2.</w:t>
        </w:r>
        <w:r w:rsidR="00F57A80">
          <w:rPr>
            <w:rFonts w:asciiTheme="minorHAnsi" w:eastAsiaTheme="minorEastAsia" w:hAnsiTheme="minorHAnsi" w:cstheme="minorBidi"/>
            <w:b w:val="0"/>
            <w:sz w:val="22"/>
            <w:szCs w:val="22"/>
            <w:lang w:val="vi-VN"/>
          </w:rPr>
          <w:t xml:space="preserve"> </w:t>
        </w:r>
        <w:r w:rsidR="00E73F48" w:rsidRPr="00CD1181">
          <w:rPr>
            <w:rStyle w:val="Hyperlink"/>
          </w:rPr>
          <w:t>CƠ SỞ LÝ THUYẾT</w:t>
        </w:r>
        <w:r w:rsidR="00E73F48">
          <w:rPr>
            <w:webHidden/>
          </w:rPr>
          <w:tab/>
        </w:r>
        <w:r w:rsidR="00E73F48">
          <w:rPr>
            <w:webHidden/>
          </w:rPr>
          <w:fldChar w:fldCharType="begin"/>
        </w:r>
        <w:r w:rsidR="00E73F48">
          <w:rPr>
            <w:webHidden/>
          </w:rPr>
          <w:instrText xml:space="preserve"> PAGEREF _Toc170888989 \h </w:instrText>
        </w:r>
        <w:r w:rsidR="00E73F48">
          <w:rPr>
            <w:webHidden/>
          </w:rPr>
        </w:r>
        <w:r w:rsidR="00E73F48">
          <w:rPr>
            <w:webHidden/>
          </w:rPr>
          <w:fldChar w:fldCharType="separate"/>
        </w:r>
        <w:r w:rsidR="009128E9">
          <w:rPr>
            <w:webHidden/>
          </w:rPr>
          <w:t>5</w:t>
        </w:r>
        <w:r w:rsidR="00E73F48">
          <w:rPr>
            <w:webHidden/>
          </w:rPr>
          <w:fldChar w:fldCharType="end"/>
        </w:r>
      </w:hyperlink>
    </w:p>
    <w:p w14:paraId="6ADA765B" w14:textId="05D9B5C1" w:rsidR="00E73F48" w:rsidRDefault="00220590">
      <w:pPr>
        <w:pStyle w:val="TOC2"/>
        <w:rPr>
          <w:rFonts w:asciiTheme="minorHAnsi" w:eastAsiaTheme="minorEastAsia" w:hAnsiTheme="minorHAnsi" w:cstheme="minorBidi"/>
          <w:sz w:val="22"/>
          <w:szCs w:val="22"/>
        </w:rPr>
      </w:pPr>
      <w:hyperlink w:anchor="_Toc170888990" w:history="1">
        <w:r w:rsidR="00E73F48" w:rsidRPr="00CD1181">
          <w:rPr>
            <w:rStyle w:val="Hyperlink"/>
          </w:rPr>
          <w:t>2.1. Tìm hiểu về ngữ lập trình</w:t>
        </w:r>
        <w:r w:rsidR="00E73F48">
          <w:rPr>
            <w:webHidden/>
          </w:rPr>
          <w:tab/>
        </w:r>
        <w:r w:rsidR="00E73F48">
          <w:rPr>
            <w:webHidden/>
          </w:rPr>
          <w:fldChar w:fldCharType="begin"/>
        </w:r>
        <w:r w:rsidR="00E73F48">
          <w:rPr>
            <w:webHidden/>
          </w:rPr>
          <w:instrText xml:space="preserve"> PAGEREF _Toc170888990 \h </w:instrText>
        </w:r>
        <w:r w:rsidR="00E73F48">
          <w:rPr>
            <w:webHidden/>
          </w:rPr>
        </w:r>
        <w:r w:rsidR="00E73F48">
          <w:rPr>
            <w:webHidden/>
          </w:rPr>
          <w:fldChar w:fldCharType="separate"/>
        </w:r>
        <w:r w:rsidR="009128E9">
          <w:rPr>
            <w:webHidden/>
          </w:rPr>
          <w:t>5</w:t>
        </w:r>
        <w:r w:rsidR="00E73F48">
          <w:rPr>
            <w:webHidden/>
          </w:rPr>
          <w:fldChar w:fldCharType="end"/>
        </w:r>
      </w:hyperlink>
    </w:p>
    <w:p w14:paraId="59FB6144" w14:textId="028F2800" w:rsidR="00E73F48" w:rsidRDefault="00220590">
      <w:pPr>
        <w:pStyle w:val="TOC3"/>
        <w:rPr>
          <w:rFonts w:asciiTheme="minorHAnsi" w:eastAsiaTheme="minorEastAsia" w:hAnsiTheme="minorHAnsi" w:cstheme="minorBidi"/>
          <w:noProof/>
          <w:sz w:val="22"/>
          <w:szCs w:val="22"/>
        </w:rPr>
      </w:pPr>
      <w:hyperlink w:anchor="_Toc170888991" w:history="1">
        <w:r w:rsidR="00E73F48" w:rsidRPr="00CD1181">
          <w:rPr>
            <w:rStyle w:val="Hyperlink"/>
            <w:i/>
            <w:noProof/>
          </w:rPr>
          <w:t>2.1.1.</w:t>
        </w:r>
        <w:r w:rsidR="00E73F48" w:rsidRPr="00CD1181">
          <w:rPr>
            <w:rStyle w:val="Hyperlink"/>
            <w:i/>
            <w:noProof/>
            <w:lang w:val="vi-VN"/>
          </w:rPr>
          <w:t xml:space="preserve"> Ngôn ngữ HTML</w:t>
        </w:r>
        <w:r w:rsidR="00E73F48">
          <w:rPr>
            <w:noProof/>
            <w:webHidden/>
          </w:rPr>
          <w:tab/>
        </w:r>
        <w:r w:rsidR="00E73F48">
          <w:rPr>
            <w:noProof/>
            <w:webHidden/>
          </w:rPr>
          <w:fldChar w:fldCharType="begin"/>
        </w:r>
        <w:r w:rsidR="00E73F48">
          <w:rPr>
            <w:noProof/>
            <w:webHidden/>
          </w:rPr>
          <w:instrText xml:space="preserve"> PAGEREF _Toc170888991 \h </w:instrText>
        </w:r>
        <w:r w:rsidR="00E73F48">
          <w:rPr>
            <w:noProof/>
            <w:webHidden/>
          </w:rPr>
        </w:r>
        <w:r w:rsidR="00E73F48">
          <w:rPr>
            <w:noProof/>
            <w:webHidden/>
          </w:rPr>
          <w:fldChar w:fldCharType="separate"/>
        </w:r>
        <w:r w:rsidR="009128E9">
          <w:rPr>
            <w:noProof/>
            <w:webHidden/>
          </w:rPr>
          <w:t>5</w:t>
        </w:r>
        <w:r w:rsidR="00E73F48">
          <w:rPr>
            <w:noProof/>
            <w:webHidden/>
          </w:rPr>
          <w:fldChar w:fldCharType="end"/>
        </w:r>
      </w:hyperlink>
    </w:p>
    <w:p w14:paraId="1BCF503D" w14:textId="5B3414E4" w:rsidR="00E73F48" w:rsidRDefault="00220590">
      <w:pPr>
        <w:pStyle w:val="TOC3"/>
        <w:rPr>
          <w:rFonts w:asciiTheme="minorHAnsi" w:eastAsiaTheme="minorEastAsia" w:hAnsiTheme="minorHAnsi" w:cstheme="minorBidi"/>
          <w:noProof/>
          <w:sz w:val="22"/>
          <w:szCs w:val="22"/>
        </w:rPr>
      </w:pPr>
      <w:hyperlink w:anchor="_Toc170888992" w:history="1">
        <w:r w:rsidR="00E73F48" w:rsidRPr="00CD1181">
          <w:rPr>
            <w:rStyle w:val="Hyperlink"/>
            <w:i/>
            <w:noProof/>
            <w:lang w:val="vi-VN"/>
          </w:rPr>
          <w:t>2.1.2. Bảng mẫu nạp chồng (CSS)</w:t>
        </w:r>
        <w:r w:rsidR="00E73F48">
          <w:rPr>
            <w:noProof/>
            <w:webHidden/>
          </w:rPr>
          <w:tab/>
        </w:r>
        <w:r w:rsidR="00E73F48">
          <w:rPr>
            <w:noProof/>
            <w:webHidden/>
          </w:rPr>
          <w:fldChar w:fldCharType="begin"/>
        </w:r>
        <w:r w:rsidR="00E73F48">
          <w:rPr>
            <w:noProof/>
            <w:webHidden/>
          </w:rPr>
          <w:instrText xml:space="preserve"> PAGEREF _Toc170888992 \h </w:instrText>
        </w:r>
        <w:r w:rsidR="00E73F48">
          <w:rPr>
            <w:noProof/>
            <w:webHidden/>
          </w:rPr>
        </w:r>
        <w:r w:rsidR="00E73F48">
          <w:rPr>
            <w:noProof/>
            <w:webHidden/>
          </w:rPr>
          <w:fldChar w:fldCharType="separate"/>
        </w:r>
        <w:r w:rsidR="009128E9">
          <w:rPr>
            <w:noProof/>
            <w:webHidden/>
          </w:rPr>
          <w:t>7</w:t>
        </w:r>
        <w:r w:rsidR="00E73F48">
          <w:rPr>
            <w:noProof/>
            <w:webHidden/>
          </w:rPr>
          <w:fldChar w:fldCharType="end"/>
        </w:r>
      </w:hyperlink>
    </w:p>
    <w:p w14:paraId="7B45E22A" w14:textId="732F5A9F" w:rsidR="00E73F48" w:rsidRDefault="00220590">
      <w:pPr>
        <w:pStyle w:val="TOC3"/>
        <w:rPr>
          <w:rFonts w:asciiTheme="minorHAnsi" w:eastAsiaTheme="minorEastAsia" w:hAnsiTheme="minorHAnsi" w:cstheme="minorBidi"/>
          <w:noProof/>
          <w:sz w:val="22"/>
          <w:szCs w:val="22"/>
        </w:rPr>
      </w:pPr>
      <w:hyperlink w:anchor="_Toc170888993" w:history="1">
        <w:r w:rsidR="00E73F48" w:rsidRPr="00CD1181">
          <w:rPr>
            <w:rStyle w:val="Hyperlink"/>
            <w:i/>
            <w:noProof/>
            <w:lang w:val="vi-VN"/>
          </w:rPr>
          <w:t>2.1.3. Giới thiệu về PHP</w:t>
        </w:r>
        <w:r w:rsidR="00E73F48">
          <w:rPr>
            <w:noProof/>
            <w:webHidden/>
          </w:rPr>
          <w:tab/>
        </w:r>
        <w:r w:rsidR="00E73F48">
          <w:rPr>
            <w:noProof/>
            <w:webHidden/>
          </w:rPr>
          <w:fldChar w:fldCharType="begin"/>
        </w:r>
        <w:r w:rsidR="00E73F48">
          <w:rPr>
            <w:noProof/>
            <w:webHidden/>
          </w:rPr>
          <w:instrText xml:space="preserve"> PAGEREF _Toc170888993 \h </w:instrText>
        </w:r>
        <w:r w:rsidR="00E73F48">
          <w:rPr>
            <w:noProof/>
            <w:webHidden/>
          </w:rPr>
        </w:r>
        <w:r w:rsidR="00E73F48">
          <w:rPr>
            <w:noProof/>
            <w:webHidden/>
          </w:rPr>
          <w:fldChar w:fldCharType="separate"/>
        </w:r>
        <w:r w:rsidR="009128E9">
          <w:rPr>
            <w:noProof/>
            <w:webHidden/>
          </w:rPr>
          <w:t>10</w:t>
        </w:r>
        <w:r w:rsidR="00E73F48">
          <w:rPr>
            <w:noProof/>
            <w:webHidden/>
          </w:rPr>
          <w:fldChar w:fldCharType="end"/>
        </w:r>
      </w:hyperlink>
    </w:p>
    <w:p w14:paraId="43025354" w14:textId="7B199FC0" w:rsidR="00E73F48" w:rsidRDefault="00220590">
      <w:pPr>
        <w:pStyle w:val="TOC3"/>
        <w:rPr>
          <w:rFonts w:asciiTheme="minorHAnsi" w:eastAsiaTheme="minorEastAsia" w:hAnsiTheme="minorHAnsi" w:cstheme="minorBidi"/>
          <w:noProof/>
          <w:sz w:val="22"/>
          <w:szCs w:val="22"/>
        </w:rPr>
      </w:pPr>
      <w:hyperlink w:anchor="_Toc170888994" w:history="1">
        <w:r w:rsidR="00E73F48" w:rsidRPr="00CD1181">
          <w:rPr>
            <w:rStyle w:val="Hyperlink"/>
            <w:noProof/>
            <w:lang w:val="vi-VN"/>
          </w:rPr>
          <w:t>Sự khác biệt của PHP</w:t>
        </w:r>
        <w:r w:rsidR="00E73F48">
          <w:rPr>
            <w:noProof/>
            <w:webHidden/>
          </w:rPr>
          <w:tab/>
        </w:r>
        <w:r w:rsidR="00E73F48">
          <w:rPr>
            <w:noProof/>
            <w:webHidden/>
          </w:rPr>
          <w:fldChar w:fldCharType="begin"/>
        </w:r>
        <w:r w:rsidR="00E73F48">
          <w:rPr>
            <w:noProof/>
            <w:webHidden/>
          </w:rPr>
          <w:instrText xml:space="preserve"> PAGEREF _Toc170888994 \h </w:instrText>
        </w:r>
        <w:r w:rsidR="00E73F48">
          <w:rPr>
            <w:noProof/>
            <w:webHidden/>
          </w:rPr>
        </w:r>
        <w:r w:rsidR="00E73F48">
          <w:rPr>
            <w:noProof/>
            <w:webHidden/>
          </w:rPr>
          <w:fldChar w:fldCharType="separate"/>
        </w:r>
        <w:r w:rsidR="009128E9">
          <w:rPr>
            <w:noProof/>
            <w:webHidden/>
          </w:rPr>
          <w:t>11</w:t>
        </w:r>
        <w:r w:rsidR="00E73F48">
          <w:rPr>
            <w:noProof/>
            <w:webHidden/>
          </w:rPr>
          <w:fldChar w:fldCharType="end"/>
        </w:r>
      </w:hyperlink>
    </w:p>
    <w:p w14:paraId="4B4390E9" w14:textId="5CBB65CE" w:rsidR="00E73F48" w:rsidRDefault="00220590">
      <w:pPr>
        <w:pStyle w:val="TOC2"/>
        <w:rPr>
          <w:rFonts w:asciiTheme="minorHAnsi" w:eastAsiaTheme="minorEastAsia" w:hAnsiTheme="minorHAnsi" w:cstheme="minorBidi"/>
          <w:sz w:val="22"/>
          <w:szCs w:val="22"/>
        </w:rPr>
      </w:pPr>
      <w:hyperlink w:anchor="_Toc170888995" w:history="1">
        <w:r w:rsidR="00E73F48" w:rsidRPr="00CD1181">
          <w:rPr>
            <w:rStyle w:val="Hyperlink"/>
          </w:rPr>
          <w:t>2.2. Giới thiệu về cơ sở dữ liệu</w:t>
        </w:r>
        <w:r w:rsidR="00E73F48">
          <w:rPr>
            <w:webHidden/>
          </w:rPr>
          <w:tab/>
        </w:r>
        <w:r w:rsidR="00E73F48">
          <w:rPr>
            <w:webHidden/>
          </w:rPr>
          <w:fldChar w:fldCharType="begin"/>
        </w:r>
        <w:r w:rsidR="00E73F48">
          <w:rPr>
            <w:webHidden/>
          </w:rPr>
          <w:instrText xml:space="preserve"> PAGEREF _Toc170888995 \h </w:instrText>
        </w:r>
        <w:r w:rsidR="00E73F48">
          <w:rPr>
            <w:webHidden/>
          </w:rPr>
        </w:r>
        <w:r w:rsidR="00E73F48">
          <w:rPr>
            <w:webHidden/>
          </w:rPr>
          <w:fldChar w:fldCharType="separate"/>
        </w:r>
        <w:r w:rsidR="009128E9">
          <w:rPr>
            <w:webHidden/>
          </w:rPr>
          <w:t>15</w:t>
        </w:r>
        <w:r w:rsidR="00E73F48">
          <w:rPr>
            <w:webHidden/>
          </w:rPr>
          <w:fldChar w:fldCharType="end"/>
        </w:r>
      </w:hyperlink>
    </w:p>
    <w:p w14:paraId="7A1B1AD9" w14:textId="7AB88744" w:rsidR="00E73F48" w:rsidRDefault="00220590">
      <w:pPr>
        <w:pStyle w:val="TOC3"/>
        <w:rPr>
          <w:rFonts w:asciiTheme="minorHAnsi" w:eastAsiaTheme="minorEastAsia" w:hAnsiTheme="minorHAnsi" w:cstheme="minorBidi"/>
          <w:noProof/>
          <w:sz w:val="22"/>
          <w:szCs w:val="22"/>
        </w:rPr>
      </w:pPr>
      <w:hyperlink w:anchor="_Toc170888996" w:history="1">
        <w:r w:rsidR="00E73F48" w:rsidRPr="00CD1181">
          <w:rPr>
            <w:rStyle w:val="Hyperlink"/>
            <w:i/>
            <w:noProof/>
            <w:lang w:val="vi-VN" w:eastAsia="vi-VN"/>
          </w:rPr>
          <w:t>2.2.1. Cơ sở dữ liệu</w:t>
        </w:r>
        <w:r w:rsidR="00E73F48">
          <w:rPr>
            <w:noProof/>
            <w:webHidden/>
          </w:rPr>
          <w:tab/>
        </w:r>
        <w:r w:rsidR="00E73F48">
          <w:rPr>
            <w:noProof/>
            <w:webHidden/>
          </w:rPr>
          <w:fldChar w:fldCharType="begin"/>
        </w:r>
        <w:r w:rsidR="00E73F48">
          <w:rPr>
            <w:noProof/>
            <w:webHidden/>
          </w:rPr>
          <w:instrText xml:space="preserve"> PAGEREF _Toc170888996 \h </w:instrText>
        </w:r>
        <w:r w:rsidR="00E73F48">
          <w:rPr>
            <w:noProof/>
            <w:webHidden/>
          </w:rPr>
        </w:r>
        <w:r w:rsidR="00E73F48">
          <w:rPr>
            <w:noProof/>
            <w:webHidden/>
          </w:rPr>
          <w:fldChar w:fldCharType="separate"/>
        </w:r>
        <w:r w:rsidR="009128E9">
          <w:rPr>
            <w:noProof/>
            <w:webHidden/>
          </w:rPr>
          <w:t>15</w:t>
        </w:r>
        <w:r w:rsidR="00E73F48">
          <w:rPr>
            <w:noProof/>
            <w:webHidden/>
          </w:rPr>
          <w:fldChar w:fldCharType="end"/>
        </w:r>
      </w:hyperlink>
    </w:p>
    <w:p w14:paraId="7CE1FFB9" w14:textId="33E15E1A" w:rsidR="00E73F48" w:rsidRDefault="00220590">
      <w:pPr>
        <w:pStyle w:val="TOC3"/>
        <w:rPr>
          <w:rFonts w:asciiTheme="minorHAnsi" w:eastAsiaTheme="minorEastAsia" w:hAnsiTheme="minorHAnsi" w:cstheme="minorBidi"/>
          <w:noProof/>
          <w:sz w:val="22"/>
          <w:szCs w:val="22"/>
        </w:rPr>
      </w:pPr>
      <w:hyperlink w:anchor="_Toc170888997" w:history="1">
        <w:r w:rsidR="00E73F48" w:rsidRPr="00CD1181">
          <w:rPr>
            <w:rStyle w:val="Hyperlink"/>
            <w:i/>
            <w:noProof/>
            <w:lang w:val="vi-VN" w:eastAsia="vi-VN"/>
          </w:rPr>
          <w:t>2.2.2. Giới thiệu về hệ quản trị cơ sở dữ liệu My SQL</w:t>
        </w:r>
        <w:r w:rsidR="00E73F48">
          <w:rPr>
            <w:noProof/>
            <w:webHidden/>
          </w:rPr>
          <w:tab/>
        </w:r>
        <w:r w:rsidR="00E73F48">
          <w:rPr>
            <w:noProof/>
            <w:webHidden/>
          </w:rPr>
          <w:fldChar w:fldCharType="begin"/>
        </w:r>
        <w:r w:rsidR="00E73F48">
          <w:rPr>
            <w:noProof/>
            <w:webHidden/>
          </w:rPr>
          <w:instrText xml:space="preserve"> PAGEREF _Toc170888997 \h </w:instrText>
        </w:r>
        <w:r w:rsidR="00E73F48">
          <w:rPr>
            <w:noProof/>
            <w:webHidden/>
          </w:rPr>
        </w:r>
        <w:r w:rsidR="00E73F48">
          <w:rPr>
            <w:noProof/>
            <w:webHidden/>
          </w:rPr>
          <w:fldChar w:fldCharType="separate"/>
        </w:r>
        <w:r w:rsidR="009128E9">
          <w:rPr>
            <w:noProof/>
            <w:webHidden/>
          </w:rPr>
          <w:t>16</w:t>
        </w:r>
        <w:r w:rsidR="00E73F48">
          <w:rPr>
            <w:noProof/>
            <w:webHidden/>
          </w:rPr>
          <w:fldChar w:fldCharType="end"/>
        </w:r>
      </w:hyperlink>
    </w:p>
    <w:p w14:paraId="051C5705" w14:textId="28D241E1" w:rsidR="00E73F48" w:rsidRDefault="00220590">
      <w:pPr>
        <w:pStyle w:val="TOC2"/>
        <w:rPr>
          <w:rFonts w:asciiTheme="minorHAnsi" w:eastAsiaTheme="minorEastAsia" w:hAnsiTheme="minorHAnsi" w:cstheme="minorBidi"/>
          <w:sz w:val="22"/>
          <w:szCs w:val="22"/>
        </w:rPr>
      </w:pPr>
      <w:hyperlink w:anchor="_Toc170888998" w:history="1">
        <w:r w:rsidR="00E73F48" w:rsidRPr="00CD1181">
          <w:rPr>
            <w:rStyle w:val="Hyperlink"/>
          </w:rPr>
          <w:t>2.3. Tìm hiểu về XAMPP</w:t>
        </w:r>
        <w:r w:rsidR="00E73F48">
          <w:rPr>
            <w:webHidden/>
          </w:rPr>
          <w:tab/>
        </w:r>
        <w:r w:rsidR="00E73F48">
          <w:rPr>
            <w:webHidden/>
          </w:rPr>
          <w:fldChar w:fldCharType="begin"/>
        </w:r>
        <w:r w:rsidR="00E73F48">
          <w:rPr>
            <w:webHidden/>
          </w:rPr>
          <w:instrText xml:space="preserve"> PAGEREF _Toc170888998 \h </w:instrText>
        </w:r>
        <w:r w:rsidR="00E73F48">
          <w:rPr>
            <w:webHidden/>
          </w:rPr>
        </w:r>
        <w:r w:rsidR="00E73F48">
          <w:rPr>
            <w:webHidden/>
          </w:rPr>
          <w:fldChar w:fldCharType="separate"/>
        </w:r>
        <w:r w:rsidR="009128E9">
          <w:rPr>
            <w:webHidden/>
          </w:rPr>
          <w:t>19</w:t>
        </w:r>
        <w:r w:rsidR="00E73F48">
          <w:rPr>
            <w:webHidden/>
          </w:rPr>
          <w:fldChar w:fldCharType="end"/>
        </w:r>
      </w:hyperlink>
    </w:p>
    <w:p w14:paraId="2B430334" w14:textId="294FA4D4" w:rsidR="00E73F48" w:rsidRDefault="00220590">
      <w:pPr>
        <w:pStyle w:val="TOC2"/>
        <w:rPr>
          <w:rFonts w:asciiTheme="minorHAnsi" w:eastAsiaTheme="minorEastAsia" w:hAnsiTheme="minorHAnsi" w:cstheme="minorBidi"/>
          <w:sz w:val="22"/>
          <w:szCs w:val="22"/>
        </w:rPr>
      </w:pPr>
      <w:hyperlink w:anchor="_Toc170888999" w:history="1">
        <w:r w:rsidR="00E73F48" w:rsidRPr="00CD1181">
          <w:rPr>
            <w:rStyle w:val="Hyperlink"/>
          </w:rPr>
          <w:t>2.4. Giới thiệu về Visual Studio Code</w:t>
        </w:r>
        <w:r w:rsidR="00E73F48">
          <w:rPr>
            <w:webHidden/>
          </w:rPr>
          <w:tab/>
        </w:r>
        <w:r w:rsidR="00E73F48">
          <w:rPr>
            <w:webHidden/>
          </w:rPr>
          <w:fldChar w:fldCharType="begin"/>
        </w:r>
        <w:r w:rsidR="00E73F48">
          <w:rPr>
            <w:webHidden/>
          </w:rPr>
          <w:instrText xml:space="preserve"> PAGEREF _Toc170888999 \h </w:instrText>
        </w:r>
        <w:r w:rsidR="00E73F48">
          <w:rPr>
            <w:webHidden/>
          </w:rPr>
        </w:r>
        <w:r w:rsidR="00E73F48">
          <w:rPr>
            <w:webHidden/>
          </w:rPr>
          <w:fldChar w:fldCharType="separate"/>
        </w:r>
        <w:r w:rsidR="009128E9">
          <w:rPr>
            <w:webHidden/>
          </w:rPr>
          <w:t>21</w:t>
        </w:r>
        <w:r w:rsidR="00E73F48">
          <w:rPr>
            <w:webHidden/>
          </w:rPr>
          <w:fldChar w:fldCharType="end"/>
        </w:r>
      </w:hyperlink>
    </w:p>
    <w:p w14:paraId="44DEB80F" w14:textId="30227C5D" w:rsidR="00E73F48" w:rsidRDefault="00220590">
      <w:pPr>
        <w:pStyle w:val="TOC2"/>
        <w:rPr>
          <w:rFonts w:asciiTheme="minorHAnsi" w:eastAsiaTheme="minorEastAsia" w:hAnsiTheme="minorHAnsi" w:cstheme="minorBidi"/>
          <w:sz w:val="22"/>
          <w:szCs w:val="22"/>
        </w:rPr>
      </w:pPr>
      <w:hyperlink w:anchor="_Toc170889000" w:history="1">
        <w:r w:rsidR="00E73F48" w:rsidRPr="00CD1181">
          <w:rPr>
            <w:rStyle w:val="Hyperlink"/>
          </w:rPr>
          <w:t>2.5. Một số thư viện hỗ trợ</w:t>
        </w:r>
        <w:r w:rsidR="00E73F48">
          <w:rPr>
            <w:webHidden/>
          </w:rPr>
          <w:tab/>
        </w:r>
        <w:r w:rsidR="00E73F48">
          <w:rPr>
            <w:webHidden/>
          </w:rPr>
          <w:fldChar w:fldCharType="begin"/>
        </w:r>
        <w:r w:rsidR="00E73F48">
          <w:rPr>
            <w:webHidden/>
          </w:rPr>
          <w:instrText xml:space="preserve"> PAGEREF _Toc170889000 \h </w:instrText>
        </w:r>
        <w:r w:rsidR="00E73F48">
          <w:rPr>
            <w:webHidden/>
          </w:rPr>
        </w:r>
        <w:r w:rsidR="00E73F48">
          <w:rPr>
            <w:webHidden/>
          </w:rPr>
          <w:fldChar w:fldCharType="separate"/>
        </w:r>
        <w:r w:rsidR="009128E9">
          <w:rPr>
            <w:webHidden/>
          </w:rPr>
          <w:t>21</w:t>
        </w:r>
        <w:r w:rsidR="00E73F48">
          <w:rPr>
            <w:webHidden/>
          </w:rPr>
          <w:fldChar w:fldCharType="end"/>
        </w:r>
      </w:hyperlink>
    </w:p>
    <w:p w14:paraId="2F47ECF2" w14:textId="2FCB8A07" w:rsidR="00E73F48" w:rsidRDefault="00220590">
      <w:pPr>
        <w:pStyle w:val="TOC3"/>
        <w:rPr>
          <w:rFonts w:asciiTheme="minorHAnsi" w:eastAsiaTheme="minorEastAsia" w:hAnsiTheme="minorHAnsi" w:cstheme="minorBidi"/>
          <w:noProof/>
          <w:sz w:val="22"/>
          <w:szCs w:val="22"/>
        </w:rPr>
      </w:pPr>
      <w:hyperlink w:anchor="_Toc170889001" w:history="1">
        <w:r w:rsidR="00E73F48" w:rsidRPr="00CD1181">
          <w:rPr>
            <w:rStyle w:val="Hyperlink"/>
            <w:i/>
            <w:noProof/>
            <w:lang w:val="vi-VN"/>
          </w:rPr>
          <w:t>2.5.1. Giới thiệu về JavaScript</w:t>
        </w:r>
        <w:r w:rsidR="00E73F48">
          <w:rPr>
            <w:noProof/>
            <w:webHidden/>
          </w:rPr>
          <w:tab/>
        </w:r>
        <w:r w:rsidR="00E73F48">
          <w:rPr>
            <w:noProof/>
            <w:webHidden/>
          </w:rPr>
          <w:fldChar w:fldCharType="begin"/>
        </w:r>
        <w:r w:rsidR="00E73F48">
          <w:rPr>
            <w:noProof/>
            <w:webHidden/>
          </w:rPr>
          <w:instrText xml:space="preserve"> PAGEREF _Toc170889001 \h </w:instrText>
        </w:r>
        <w:r w:rsidR="00E73F48">
          <w:rPr>
            <w:noProof/>
            <w:webHidden/>
          </w:rPr>
        </w:r>
        <w:r w:rsidR="00E73F48">
          <w:rPr>
            <w:noProof/>
            <w:webHidden/>
          </w:rPr>
          <w:fldChar w:fldCharType="separate"/>
        </w:r>
        <w:r w:rsidR="009128E9">
          <w:rPr>
            <w:noProof/>
            <w:webHidden/>
          </w:rPr>
          <w:t>21</w:t>
        </w:r>
        <w:r w:rsidR="00E73F48">
          <w:rPr>
            <w:noProof/>
            <w:webHidden/>
          </w:rPr>
          <w:fldChar w:fldCharType="end"/>
        </w:r>
      </w:hyperlink>
    </w:p>
    <w:p w14:paraId="7559BD0D" w14:textId="3CC499E7" w:rsidR="00E73F48" w:rsidRDefault="00220590">
      <w:pPr>
        <w:pStyle w:val="TOC3"/>
        <w:rPr>
          <w:rFonts w:asciiTheme="minorHAnsi" w:eastAsiaTheme="minorEastAsia" w:hAnsiTheme="minorHAnsi" w:cstheme="minorBidi"/>
          <w:noProof/>
          <w:sz w:val="22"/>
          <w:szCs w:val="22"/>
        </w:rPr>
      </w:pPr>
      <w:hyperlink w:anchor="_Toc170889002" w:history="1">
        <w:r w:rsidR="00E73F48" w:rsidRPr="00CD1181">
          <w:rPr>
            <w:rStyle w:val="Hyperlink"/>
            <w:i/>
            <w:noProof/>
            <w:lang w:val="vi-VN"/>
          </w:rPr>
          <w:t>2.5.2. Thư viện JQUERY</w:t>
        </w:r>
        <w:r w:rsidR="00E73F48">
          <w:rPr>
            <w:noProof/>
            <w:webHidden/>
          </w:rPr>
          <w:tab/>
        </w:r>
        <w:r w:rsidR="00E73F48">
          <w:rPr>
            <w:noProof/>
            <w:webHidden/>
          </w:rPr>
          <w:fldChar w:fldCharType="begin"/>
        </w:r>
        <w:r w:rsidR="00E73F48">
          <w:rPr>
            <w:noProof/>
            <w:webHidden/>
          </w:rPr>
          <w:instrText xml:space="preserve"> PAGEREF _Toc170889002 \h </w:instrText>
        </w:r>
        <w:r w:rsidR="00E73F48">
          <w:rPr>
            <w:noProof/>
            <w:webHidden/>
          </w:rPr>
        </w:r>
        <w:r w:rsidR="00E73F48">
          <w:rPr>
            <w:noProof/>
            <w:webHidden/>
          </w:rPr>
          <w:fldChar w:fldCharType="separate"/>
        </w:r>
        <w:r w:rsidR="009128E9">
          <w:rPr>
            <w:noProof/>
            <w:webHidden/>
          </w:rPr>
          <w:t>23</w:t>
        </w:r>
        <w:r w:rsidR="00E73F48">
          <w:rPr>
            <w:noProof/>
            <w:webHidden/>
          </w:rPr>
          <w:fldChar w:fldCharType="end"/>
        </w:r>
      </w:hyperlink>
    </w:p>
    <w:p w14:paraId="0EB6A452" w14:textId="05D12947" w:rsidR="00E73F48" w:rsidRDefault="00220590">
      <w:pPr>
        <w:pStyle w:val="TOC1"/>
        <w:tabs>
          <w:tab w:val="left" w:pos="1760"/>
        </w:tabs>
        <w:rPr>
          <w:rFonts w:asciiTheme="minorHAnsi" w:eastAsiaTheme="minorEastAsia" w:hAnsiTheme="minorHAnsi" w:cstheme="minorBidi"/>
          <w:b w:val="0"/>
          <w:sz w:val="22"/>
          <w:szCs w:val="22"/>
        </w:rPr>
      </w:pPr>
      <w:hyperlink w:anchor="_Toc170889003" w:history="1">
        <w:r w:rsidR="00E73F48" w:rsidRPr="00CD1181">
          <w:rPr>
            <w:rStyle w:val="Hyperlink"/>
          </w:rPr>
          <w:t>CHƯƠNG 3.</w:t>
        </w:r>
        <w:r w:rsidR="00F57A80">
          <w:rPr>
            <w:rFonts w:asciiTheme="minorHAnsi" w:eastAsiaTheme="minorEastAsia" w:hAnsiTheme="minorHAnsi" w:cstheme="minorBidi"/>
            <w:b w:val="0"/>
            <w:sz w:val="22"/>
            <w:szCs w:val="22"/>
            <w:lang w:val="vi-VN"/>
          </w:rPr>
          <w:t xml:space="preserve"> </w:t>
        </w:r>
        <w:r w:rsidR="00E73F48" w:rsidRPr="00CD1181">
          <w:rPr>
            <w:rStyle w:val="Hyperlink"/>
          </w:rPr>
          <w:t>HIỆN THỰC HÓA NGHIÊN CỨU</w:t>
        </w:r>
        <w:r w:rsidR="00E73F48">
          <w:rPr>
            <w:webHidden/>
          </w:rPr>
          <w:tab/>
        </w:r>
        <w:r w:rsidR="00E73F48">
          <w:rPr>
            <w:webHidden/>
          </w:rPr>
          <w:fldChar w:fldCharType="begin"/>
        </w:r>
        <w:r w:rsidR="00E73F48">
          <w:rPr>
            <w:webHidden/>
          </w:rPr>
          <w:instrText xml:space="preserve"> PAGEREF _Toc170889003 \h </w:instrText>
        </w:r>
        <w:r w:rsidR="00E73F48">
          <w:rPr>
            <w:webHidden/>
          </w:rPr>
        </w:r>
        <w:r w:rsidR="00E73F48">
          <w:rPr>
            <w:webHidden/>
          </w:rPr>
          <w:fldChar w:fldCharType="separate"/>
        </w:r>
        <w:r w:rsidR="009128E9">
          <w:rPr>
            <w:webHidden/>
          </w:rPr>
          <w:t>24</w:t>
        </w:r>
        <w:r w:rsidR="00E73F48">
          <w:rPr>
            <w:webHidden/>
          </w:rPr>
          <w:fldChar w:fldCharType="end"/>
        </w:r>
      </w:hyperlink>
    </w:p>
    <w:p w14:paraId="0FCA965D" w14:textId="7DD46AE8" w:rsidR="00E73F48" w:rsidRDefault="00220590">
      <w:pPr>
        <w:pStyle w:val="TOC2"/>
        <w:rPr>
          <w:rFonts w:asciiTheme="minorHAnsi" w:eastAsiaTheme="minorEastAsia" w:hAnsiTheme="minorHAnsi" w:cstheme="minorBidi"/>
          <w:sz w:val="22"/>
          <w:szCs w:val="22"/>
        </w:rPr>
      </w:pPr>
      <w:hyperlink w:anchor="_Toc170889004" w:history="1">
        <w:r w:rsidR="00E73F48" w:rsidRPr="00CD1181">
          <w:rPr>
            <w:rStyle w:val="Hyperlink"/>
            <w:rFonts w:eastAsia="SimSun"/>
          </w:rPr>
          <w:t>3.1. Mô tả hệ thống</w:t>
        </w:r>
        <w:r w:rsidR="00E73F48">
          <w:rPr>
            <w:webHidden/>
          </w:rPr>
          <w:tab/>
        </w:r>
        <w:r w:rsidR="00E73F48">
          <w:rPr>
            <w:webHidden/>
          </w:rPr>
          <w:fldChar w:fldCharType="begin"/>
        </w:r>
        <w:r w:rsidR="00E73F48">
          <w:rPr>
            <w:webHidden/>
          </w:rPr>
          <w:instrText xml:space="preserve"> PAGEREF _Toc170889004 \h </w:instrText>
        </w:r>
        <w:r w:rsidR="00E73F48">
          <w:rPr>
            <w:webHidden/>
          </w:rPr>
        </w:r>
        <w:r w:rsidR="00E73F48">
          <w:rPr>
            <w:webHidden/>
          </w:rPr>
          <w:fldChar w:fldCharType="separate"/>
        </w:r>
        <w:r w:rsidR="009128E9">
          <w:rPr>
            <w:webHidden/>
          </w:rPr>
          <w:t>24</w:t>
        </w:r>
        <w:r w:rsidR="00E73F48">
          <w:rPr>
            <w:webHidden/>
          </w:rPr>
          <w:fldChar w:fldCharType="end"/>
        </w:r>
      </w:hyperlink>
    </w:p>
    <w:p w14:paraId="69F72694" w14:textId="4598206F" w:rsidR="00E73F48" w:rsidRDefault="00220590">
      <w:pPr>
        <w:pStyle w:val="TOC2"/>
        <w:rPr>
          <w:rFonts w:asciiTheme="minorHAnsi" w:eastAsiaTheme="minorEastAsia" w:hAnsiTheme="minorHAnsi" w:cstheme="minorBidi"/>
          <w:sz w:val="22"/>
          <w:szCs w:val="22"/>
        </w:rPr>
      </w:pPr>
      <w:hyperlink w:anchor="_Toc170889005" w:history="1">
        <w:r w:rsidR="00E73F48" w:rsidRPr="00CD1181">
          <w:rPr>
            <w:rStyle w:val="Hyperlink"/>
            <w:rFonts w:eastAsia="SimSun"/>
          </w:rPr>
          <w:t>3.2. Các mô hình trong hệ thống</w:t>
        </w:r>
        <w:r w:rsidR="00E73F48">
          <w:rPr>
            <w:webHidden/>
          </w:rPr>
          <w:tab/>
        </w:r>
        <w:r w:rsidR="00E73F48">
          <w:rPr>
            <w:webHidden/>
          </w:rPr>
          <w:fldChar w:fldCharType="begin"/>
        </w:r>
        <w:r w:rsidR="00E73F48">
          <w:rPr>
            <w:webHidden/>
          </w:rPr>
          <w:instrText xml:space="preserve"> PAGEREF _Toc170889005 \h </w:instrText>
        </w:r>
        <w:r w:rsidR="00E73F48">
          <w:rPr>
            <w:webHidden/>
          </w:rPr>
        </w:r>
        <w:r w:rsidR="00E73F48">
          <w:rPr>
            <w:webHidden/>
          </w:rPr>
          <w:fldChar w:fldCharType="separate"/>
        </w:r>
        <w:r w:rsidR="009128E9">
          <w:rPr>
            <w:webHidden/>
          </w:rPr>
          <w:t>26</w:t>
        </w:r>
        <w:r w:rsidR="00E73F48">
          <w:rPr>
            <w:webHidden/>
          </w:rPr>
          <w:fldChar w:fldCharType="end"/>
        </w:r>
      </w:hyperlink>
    </w:p>
    <w:p w14:paraId="498FEFD4" w14:textId="2853B3AA" w:rsidR="00E73F48" w:rsidRDefault="00220590">
      <w:pPr>
        <w:pStyle w:val="TOC3"/>
        <w:rPr>
          <w:rFonts w:asciiTheme="minorHAnsi" w:eastAsiaTheme="minorEastAsia" w:hAnsiTheme="minorHAnsi" w:cstheme="minorBidi"/>
          <w:noProof/>
          <w:sz w:val="22"/>
          <w:szCs w:val="22"/>
        </w:rPr>
      </w:pPr>
      <w:hyperlink w:anchor="_Toc170889006" w:history="1">
        <w:r w:rsidR="00E73F48" w:rsidRPr="00CD1181">
          <w:rPr>
            <w:rStyle w:val="Hyperlink"/>
            <w:i/>
            <w:noProof/>
            <w:lang w:val="vi-VN"/>
          </w:rPr>
          <w:t>3.2.1. Mô hình kiểu dữ liệu</w:t>
        </w:r>
        <w:r w:rsidR="00E73F48">
          <w:rPr>
            <w:noProof/>
            <w:webHidden/>
          </w:rPr>
          <w:tab/>
        </w:r>
        <w:r w:rsidR="00E73F48">
          <w:rPr>
            <w:noProof/>
            <w:webHidden/>
          </w:rPr>
          <w:fldChar w:fldCharType="begin"/>
        </w:r>
        <w:r w:rsidR="00E73F48">
          <w:rPr>
            <w:noProof/>
            <w:webHidden/>
          </w:rPr>
          <w:instrText xml:space="preserve"> PAGEREF _Toc170889006 \h </w:instrText>
        </w:r>
        <w:r w:rsidR="00E73F48">
          <w:rPr>
            <w:noProof/>
            <w:webHidden/>
          </w:rPr>
        </w:r>
        <w:r w:rsidR="00E73F48">
          <w:rPr>
            <w:noProof/>
            <w:webHidden/>
          </w:rPr>
          <w:fldChar w:fldCharType="separate"/>
        </w:r>
        <w:r w:rsidR="009128E9">
          <w:rPr>
            <w:noProof/>
            <w:webHidden/>
          </w:rPr>
          <w:t>26</w:t>
        </w:r>
        <w:r w:rsidR="00E73F48">
          <w:rPr>
            <w:noProof/>
            <w:webHidden/>
          </w:rPr>
          <w:fldChar w:fldCharType="end"/>
        </w:r>
      </w:hyperlink>
    </w:p>
    <w:p w14:paraId="31F07FB8" w14:textId="29B67777" w:rsidR="00E73F48" w:rsidRDefault="00220590">
      <w:pPr>
        <w:pStyle w:val="TOC3"/>
        <w:rPr>
          <w:rFonts w:asciiTheme="minorHAnsi" w:eastAsiaTheme="minorEastAsia" w:hAnsiTheme="minorHAnsi" w:cstheme="minorBidi"/>
          <w:noProof/>
          <w:sz w:val="22"/>
          <w:szCs w:val="22"/>
        </w:rPr>
      </w:pPr>
      <w:hyperlink w:anchor="_Toc170889007" w:history="1">
        <w:r w:rsidR="00E73F48" w:rsidRPr="00CD1181">
          <w:rPr>
            <w:rStyle w:val="Hyperlink"/>
            <w:i/>
            <w:noProof/>
            <w:lang w:val="vi-VN"/>
          </w:rPr>
          <w:t>3.2.2. Mô hình vật lý</w:t>
        </w:r>
        <w:r w:rsidR="00E73F48">
          <w:rPr>
            <w:noProof/>
            <w:webHidden/>
          </w:rPr>
          <w:tab/>
        </w:r>
        <w:r w:rsidR="00E73F48">
          <w:rPr>
            <w:noProof/>
            <w:webHidden/>
          </w:rPr>
          <w:fldChar w:fldCharType="begin"/>
        </w:r>
        <w:r w:rsidR="00E73F48">
          <w:rPr>
            <w:noProof/>
            <w:webHidden/>
          </w:rPr>
          <w:instrText xml:space="preserve"> PAGEREF _Toc170889007 \h </w:instrText>
        </w:r>
        <w:r w:rsidR="00E73F48">
          <w:rPr>
            <w:noProof/>
            <w:webHidden/>
          </w:rPr>
        </w:r>
        <w:r w:rsidR="00E73F48">
          <w:rPr>
            <w:noProof/>
            <w:webHidden/>
          </w:rPr>
          <w:fldChar w:fldCharType="separate"/>
        </w:r>
        <w:r w:rsidR="009128E9">
          <w:rPr>
            <w:noProof/>
            <w:webHidden/>
          </w:rPr>
          <w:t>27</w:t>
        </w:r>
        <w:r w:rsidR="00E73F48">
          <w:rPr>
            <w:noProof/>
            <w:webHidden/>
          </w:rPr>
          <w:fldChar w:fldCharType="end"/>
        </w:r>
      </w:hyperlink>
    </w:p>
    <w:p w14:paraId="7260784D" w14:textId="3D627EDB" w:rsidR="00E73F48" w:rsidRDefault="00220590">
      <w:pPr>
        <w:pStyle w:val="TOC3"/>
        <w:rPr>
          <w:rFonts w:asciiTheme="minorHAnsi" w:eastAsiaTheme="minorEastAsia" w:hAnsiTheme="minorHAnsi" w:cstheme="minorBidi"/>
          <w:noProof/>
          <w:sz w:val="22"/>
          <w:szCs w:val="22"/>
        </w:rPr>
      </w:pPr>
      <w:hyperlink w:anchor="_Toc170889008" w:history="1">
        <w:r w:rsidR="00E73F48" w:rsidRPr="00CD1181">
          <w:rPr>
            <w:rStyle w:val="Hyperlink"/>
            <w:i/>
            <w:noProof/>
            <w:lang w:val="vi-VN"/>
          </w:rPr>
          <w:t>3.2.3. Mô hình phân cấp chức năng</w:t>
        </w:r>
        <w:r w:rsidR="00E73F48">
          <w:rPr>
            <w:noProof/>
            <w:webHidden/>
          </w:rPr>
          <w:tab/>
        </w:r>
        <w:r w:rsidR="00E73F48">
          <w:rPr>
            <w:noProof/>
            <w:webHidden/>
          </w:rPr>
          <w:fldChar w:fldCharType="begin"/>
        </w:r>
        <w:r w:rsidR="00E73F48">
          <w:rPr>
            <w:noProof/>
            <w:webHidden/>
          </w:rPr>
          <w:instrText xml:space="preserve"> PAGEREF _Toc170889008 \h </w:instrText>
        </w:r>
        <w:r w:rsidR="00E73F48">
          <w:rPr>
            <w:noProof/>
            <w:webHidden/>
          </w:rPr>
        </w:r>
        <w:r w:rsidR="00E73F48">
          <w:rPr>
            <w:noProof/>
            <w:webHidden/>
          </w:rPr>
          <w:fldChar w:fldCharType="separate"/>
        </w:r>
        <w:r w:rsidR="009128E9">
          <w:rPr>
            <w:noProof/>
            <w:webHidden/>
          </w:rPr>
          <w:t>28</w:t>
        </w:r>
        <w:r w:rsidR="00E73F48">
          <w:rPr>
            <w:noProof/>
            <w:webHidden/>
          </w:rPr>
          <w:fldChar w:fldCharType="end"/>
        </w:r>
      </w:hyperlink>
    </w:p>
    <w:p w14:paraId="79F42698" w14:textId="2DA9A524" w:rsidR="00E73F48" w:rsidRDefault="00220590">
      <w:pPr>
        <w:pStyle w:val="TOC2"/>
        <w:tabs>
          <w:tab w:val="left" w:pos="880"/>
        </w:tabs>
        <w:rPr>
          <w:rFonts w:asciiTheme="minorHAnsi" w:eastAsiaTheme="minorEastAsia" w:hAnsiTheme="minorHAnsi" w:cstheme="minorBidi"/>
          <w:sz w:val="22"/>
          <w:szCs w:val="22"/>
        </w:rPr>
      </w:pPr>
      <w:hyperlink w:anchor="_Toc170889009" w:history="1">
        <w:r w:rsidR="00E73F48" w:rsidRPr="00CD1181">
          <w:rPr>
            <w:rStyle w:val="Hyperlink"/>
          </w:rPr>
          <w:t>3.3.</w:t>
        </w:r>
        <w:r w:rsidR="00E73F48">
          <w:rPr>
            <w:rFonts w:asciiTheme="minorHAnsi" w:eastAsiaTheme="minorEastAsia" w:hAnsiTheme="minorHAnsi" w:cstheme="minorBidi"/>
            <w:sz w:val="22"/>
            <w:szCs w:val="22"/>
          </w:rPr>
          <w:tab/>
        </w:r>
        <w:r w:rsidR="00E73F48" w:rsidRPr="00CD1181">
          <w:rPr>
            <w:rStyle w:val="Hyperlink"/>
          </w:rPr>
          <w:t>Thiết kế và xây dựng cơ sở dữ liệu</w:t>
        </w:r>
        <w:r w:rsidR="00E73F48">
          <w:rPr>
            <w:webHidden/>
          </w:rPr>
          <w:tab/>
        </w:r>
        <w:r w:rsidR="00E73F48">
          <w:rPr>
            <w:webHidden/>
          </w:rPr>
          <w:fldChar w:fldCharType="begin"/>
        </w:r>
        <w:r w:rsidR="00E73F48">
          <w:rPr>
            <w:webHidden/>
          </w:rPr>
          <w:instrText xml:space="preserve"> PAGEREF _Toc170889009 \h </w:instrText>
        </w:r>
        <w:r w:rsidR="00E73F48">
          <w:rPr>
            <w:webHidden/>
          </w:rPr>
        </w:r>
        <w:r w:rsidR="00E73F48">
          <w:rPr>
            <w:webHidden/>
          </w:rPr>
          <w:fldChar w:fldCharType="separate"/>
        </w:r>
        <w:r w:rsidR="009128E9">
          <w:rPr>
            <w:webHidden/>
          </w:rPr>
          <w:t>30</w:t>
        </w:r>
        <w:r w:rsidR="00E73F48">
          <w:rPr>
            <w:webHidden/>
          </w:rPr>
          <w:fldChar w:fldCharType="end"/>
        </w:r>
      </w:hyperlink>
    </w:p>
    <w:p w14:paraId="2679828B" w14:textId="591C66A5" w:rsidR="00E73F48" w:rsidRDefault="00220590">
      <w:pPr>
        <w:pStyle w:val="TOC3"/>
        <w:tabs>
          <w:tab w:val="left" w:pos="1540"/>
        </w:tabs>
        <w:rPr>
          <w:rFonts w:asciiTheme="minorHAnsi" w:eastAsiaTheme="minorEastAsia" w:hAnsiTheme="minorHAnsi" w:cstheme="minorBidi"/>
          <w:noProof/>
          <w:sz w:val="22"/>
          <w:szCs w:val="22"/>
        </w:rPr>
      </w:pPr>
      <w:hyperlink w:anchor="_Toc170889010" w:history="1">
        <w:r w:rsidR="00E73F48" w:rsidRPr="00CD1181">
          <w:rPr>
            <w:rStyle w:val="Hyperlink"/>
            <w:i/>
            <w:noProof/>
          </w:rPr>
          <w:t>3.3.1.</w:t>
        </w:r>
        <w:r w:rsidR="00E73F48">
          <w:rPr>
            <w:rFonts w:asciiTheme="minorHAnsi" w:eastAsiaTheme="minorEastAsia" w:hAnsiTheme="minorHAnsi" w:cstheme="minorBidi"/>
            <w:noProof/>
            <w:sz w:val="22"/>
            <w:szCs w:val="22"/>
          </w:rPr>
          <w:tab/>
        </w:r>
        <w:r w:rsidR="00E73F48" w:rsidRPr="00CD1181">
          <w:rPr>
            <w:rStyle w:val="Hyperlink"/>
            <w:i/>
            <w:noProof/>
            <w:lang w:val="vi-VN"/>
          </w:rPr>
          <w:t>Cơ sở dữ liệu</w:t>
        </w:r>
        <w:r w:rsidR="00E73F48">
          <w:rPr>
            <w:noProof/>
            <w:webHidden/>
          </w:rPr>
          <w:tab/>
        </w:r>
        <w:r w:rsidR="00E73F48">
          <w:rPr>
            <w:noProof/>
            <w:webHidden/>
          </w:rPr>
          <w:fldChar w:fldCharType="begin"/>
        </w:r>
        <w:r w:rsidR="00E73F48">
          <w:rPr>
            <w:noProof/>
            <w:webHidden/>
          </w:rPr>
          <w:instrText xml:space="preserve"> PAGEREF _Toc170889010 \h </w:instrText>
        </w:r>
        <w:r w:rsidR="00E73F48">
          <w:rPr>
            <w:noProof/>
            <w:webHidden/>
          </w:rPr>
        </w:r>
        <w:r w:rsidR="00E73F48">
          <w:rPr>
            <w:noProof/>
            <w:webHidden/>
          </w:rPr>
          <w:fldChar w:fldCharType="separate"/>
        </w:r>
        <w:r w:rsidR="009128E9">
          <w:rPr>
            <w:noProof/>
            <w:webHidden/>
          </w:rPr>
          <w:t>30</w:t>
        </w:r>
        <w:r w:rsidR="00E73F48">
          <w:rPr>
            <w:noProof/>
            <w:webHidden/>
          </w:rPr>
          <w:fldChar w:fldCharType="end"/>
        </w:r>
      </w:hyperlink>
    </w:p>
    <w:p w14:paraId="1E91C293" w14:textId="18D21291" w:rsidR="00E73F48" w:rsidRDefault="00220590">
      <w:pPr>
        <w:pStyle w:val="TOC3"/>
        <w:tabs>
          <w:tab w:val="left" w:pos="1540"/>
        </w:tabs>
        <w:rPr>
          <w:rFonts w:asciiTheme="minorHAnsi" w:eastAsiaTheme="minorEastAsia" w:hAnsiTheme="minorHAnsi" w:cstheme="minorBidi"/>
          <w:noProof/>
          <w:sz w:val="22"/>
          <w:szCs w:val="22"/>
        </w:rPr>
      </w:pPr>
      <w:hyperlink w:anchor="_Toc170889011" w:history="1">
        <w:r w:rsidR="00E73F48" w:rsidRPr="00CD1181">
          <w:rPr>
            <w:rStyle w:val="Hyperlink"/>
            <w:i/>
            <w:noProof/>
            <w:lang w:val="vi-VN"/>
          </w:rPr>
          <w:t>3.3.2.</w:t>
        </w:r>
        <w:r w:rsidR="00E73F48">
          <w:rPr>
            <w:rFonts w:asciiTheme="minorHAnsi" w:eastAsiaTheme="minorEastAsia" w:hAnsiTheme="minorHAnsi" w:cstheme="minorBidi"/>
            <w:noProof/>
            <w:sz w:val="22"/>
            <w:szCs w:val="22"/>
          </w:rPr>
          <w:tab/>
        </w:r>
        <w:r w:rsidR="00E73F48" w:rsidRPr="00CD1181">
          <w:rPr>
            <w:rStyle w:val="Hyperlink"/>
            <w:i/>
            <w:noProof/>
            <w:lang w:val="vi-VN"/>
          </w:rPr>
          <w:t>Biểu đồ Ues Case</w:t>
        </w:r>
        <w:r w:rsidR="00E73F48">
          <w:rPr>
            <w:noProof/>
            <w:webHidden/>
          </w:rPr>
          <w:tab/>
        </w:r>
        <w:r w:rsidR="00E73F48">
          <w:rPr>
            <w:noProof/>
            <w:webHidden/>
          </w:rPr>
          <w:fldChar w:fldCharType="begin"/>
        </w:r>
        <w:r w:rsidR="00E73F48">
          <w:rPr>
            <w:noProof/>
            <w:webHidden/>
          </w:rPr>
          <w:instrText xml:space="preserve"> PAGEREF _Toc170889011 \h </w:instrText>
        </w:r>
        <w:r w:rsidR="00E73F48">
          <w:rPr>
            <w:noProof/>
            <w:webHidden/>
          </w:rPr>
        </w:r>
        <w:r w:rsidR="00E73F48">
          <w:rPr>
            <w:noProof/>
            <w:webHidden/>
          </w:rPr>
          <w:fldChar w:fldCharType="separate"/>
        </w:r>
        <w:r w:rsidR="009128E9">
          <w:rPr>
            <w:noProof/>
            <w:webHidden/>
          </w:rPr>
          <w:t>34</w:t>
        </w:r>
        <w:r w:rsidR="00E73F48">
          <w:rPr>
            <w:noProof/>
            <w:webHidden/>
          </w:rPr>
          <w:fldChar w:fldCharType="end"/>
        </w:r>
      </w:hyperlink>
    </w:p>
    <w:p w14:paraId="58E23E18" w14:textId="160E773D" w:rsidR="00E73F48" w:rsidRDefault="00220590">
      <w:pPr>
        <w:pStyle w:val="TOC1"/>
        <w:rPr>
          <w:rFonts w:asciiTheme="minorHAnsi" w:eastAsiaTheme="minorEastAsia" w:hAnsiTheme="minorHAnsi" w:cstheme="minorBidi"/>
          <w:b w:val="0"/>
          <w:sz w:val="22"/>
          <w:szCs w:val="22"/>
        </w:rPr>
      </w:pPr>
      <w:hyperlink w:anchor="_Toc170889012" w:history="1">
        <w:r w:rsidR="00E73F48" w:rsidRPr="00CD1181">
          <w:rPr>
            <w:rStyle w:val="Hyperlink"/>
            <w:lang w:val="vi-VN"/>
          </w:rPr>
          <w:t xml:space="preserve">CHƯƠNG 4. </w:t>
        </w:r>
        <w:r w:rsidR="00E73F48" w:rsidRPr="00CD1181">
          <w:rPr>
            <w:rStyle w:val="Hyperlink"/>
          </w:rPr>
          <w:t>KẾT QUẢ NGHIÊN CỨU</w:t>
        </w:r>
        <w:r w:rsidR="00E73F48">
          <w:rPr>
            <w:webHidden/>
          </w:rPr>
          <w:tab/>
        </w:r>
        <w:r w:rsidR="00E73F48">
          <w:rPr>
            <w:webHidden/>
          </w:rPr>
          <w:fldChar w:fldCharType="begin"/>
        </w:r>
        <w:r w:rsidR="00E73F48">
          <w:rPr>
            <w:webHidden/>
          </w:rPr>
          <w:instrText xml:space="preserve"> PAGEREF _Toc170889012 \h </w:instrText>
        </w:r>
        <w:r w:rsidR="00E73F48">
          <w:rPr>
            <w:webHidden/>
          </w:rPr>
        </w:r>
        <w:r w:rsidR="00E73F48">
          <w:rPr>
            <w:webHidden/>
          </w:rPr>
          <w:fldChar w:fldCharType="separate"/>
        </w:r>
        <w:r w:rsidR="009128E9">
          <w:rPr>
            <w:webHidden/>
          </w:rPr>
          <w:t>37</w:t>
        </w:r>
        <w:r w:rsidR="00E73F48">
          <w:rPr>
            <w:webHidden/>
          </w:rPr>
          <w:fldChar w:fldCharType="end"/>
        </w:r>
      </w:hyperlink>
    </w:p>
    <w:p w14:paraId="7A74FD80" w14:textId="793D3CFC" w:rsidR="00E73F48" w:rsidRDefault="00220590">
      <w:pPr>
        <w:pStyle w:val="TOC2"/>
        <w:rPr>
          <w:rFonts w:asciiTheme="minorHAnsi" w:eastAsiaTheme="minorEastAsia" w:hAnsiTheme="minorHAnsi" w:cstheme="minorBidi"/>
          <w:sz w:val="22"/>
          <w:szCs w:val="22"/>
        </w:rPr>
      </w:pPr>
      <w:hyperlink w:anchor="_Toc170889013" w:history="1">
        <w:r w:rsidR="00E73F48" w:rsidRPr="00CD1181">
          <w:rPr>
            <w:rStyle w:val="Hyperlink"/>
          </w:rPr>
          <w:t>4.1. Thiết kế giao diện</w:t>
        </w:r>
        <w:r w:rsidR="00E73F48">
          <w:rPr>
            <w:webHidden/>
          </w:rPr>
          <w:tab/>
        </w:r>
        <w:r w:rsidR="00E73F48">
          <w:rPr>
            <w:webHidden/>
          </w:rPr>
          <w:fldChar w:fldCharType="begin"/>
        </w:r>
        <w:r w:rsidR="00E73F48">
          <w:rPr>
            <w:webHidden/>
          </w:rPr>
          <w:instrText xml:space="preserve"> PAGEREF _Toc170889013 \h </w:instrText>
        </w:r>
        <w:r w:rsidR="00E73F48">
          <w:rPr>
            <w:webHidden/>
          </w:rPr>
        </w:r>
        <w:r w:rsidR="00E73F48">
          <w:rPr>
            <w:webHidden/>
          </w:rPr>
          <w:fldChar w:fldCharType="separate"/>
        </w:r>
        <w:r w:rsidR="009128E9">
          <w:rPr>
            <w:webHidden/>
          </w:rPr>
          <w:t>37</w:t>
        </w:r>
        <w:r w:rsidR="00E73F48">
          <w:rPr>
            <w:webHidden/>
          </w:rPr>
          <w:fldChar w:fldCharType="end"/>
        </w:r>
      </w:hyperlink>
    </w:p>
    <w:p w14:paraId="752E0F15" w14:textId="3087C384" w:rsidR="00E73F48" w:rsidRDefault="00220590">
      <w:pPr>
        <w:pStyle w:val="TOC3"/>
        <w:rPr>
          <w:rFonts w:asciiTheme="minorHAnsi" w:eastAsiaTheme="minorEastAsia" w:hAnsiTheme="minorHAnsi" w:cstheme="minorBidi"/>
          <w:noProof/>
          <w:sz w:val="22"/>
          <w:szCs w:val="22"/>
        </w:rPr>
      </w:pPr>
      <w:hyperlink w:anchor="_Toc170889014" w:history="1">
        <w:r w:rsidR="00E73F48" w:rsidRPr="00CD1181">
          <w:rPr>
            <w:rStyle w:val="Hyperlink"/>
            <w:i/>
            <w:noProof/>
            <w:lang w:val="vi-VN"/>
          </w:rPr>
          <w:t>4.1.1 Giao diện hệ thống</w:t>
        </w:r>
        <w:r w:rsidR="00E73F48">
          <w:rPr>
            <w:noProof/>
            <w:webHidden/>
          </w:rPr>
          <w:tab/>
        </w:r>
        <w:r w:rsidR="00E73F48">
          <w:rPr>
            <w:noProof/>
            <w:webHidden/>
          </w:rPr>
          <w:fldChar w:fldCharType="begin"/>
        </w:r>
        <w:r w:rsidR="00E73F48">
          <w:rPr>
            <w:noProof/>
            <w:webHidden/>
          </w:rPr>
          <w:instrText xml:space="preserve"> PAGEREF _Toc170889014 \h </w:instrText>
        </w:r>
        <w:r w:rsidR="00E73F48">
          <w:rPr>
            <w:noProof/>
            <w:webHidden/>
          </w:rPr>
        </w:r>
        <w:r w:rsidR="00E73F48">
          <w:rPr>
            <w:noProof/>
            <w:webHidden/>
          </w:rPr>
          <w:fldChar w:fldCharType="separate"/>
        </w:r>
        <w:r w:rsidR="009128E9">
          <w:rPr>
            <w:noProof/>
            <w:webHidden/>
          </w:rPr>
          <w:t>37</w:t>
        </w:r>
        <w:r w:rsidR="00E73F48">
          <w:rPr>
            <w:noProof/>
            <w:webHidden/>
          </w:rPr>
          <w:fldChar w:fldCharType="end"/>
        </w:r>
      </w:hyperlink>
    </w:p>
    <w:p w14:paraId="030594F0" w14:textId="1CDA5F31" w:rsidR="00E73F48" w:rsidRDefault="00220590">
      <w:pPr>
        <w:pStyle w:val="TOC3"/>
        <w:rPr>
          <w:rFonts w:asciiTheme="minorHAnsi" w:eastAsiaTheme="minorEastAsia" w:hAnsiTheme="minorHAnsi" w:cstheme="minorBidi"/>
          <w:noProof/>
          <w:sz w:val="22"/>
          <w:szCs w:val="22"/>
        </w:rPr>
      </w:pPr>
      <w:hyperlink w:anchor="_Toc170889015" w:history="1">
        <w:r w:rsidR="00E73F48" w:rsidRPr="00CD1181">
          <w:rPr>
            <w:rStyle w:val="Hyperlink"/>
            <w:i/>
            <w:noProof/>
            <w:lang w:val="vi-VN"/>
          </w:rPr>
          <w:t>4.1.2. Giao diện đăng nhập</w:t>
        </w:r>
        <w:r w:rsidR="00E73F48">
          <w:rPr>
            <w:noProof/>
            <w:webHidden/>
          </w:rPr>
          <w:tab/>
        </w:r>
        <w:r w:rsidR="00E73F48">
          <w:rPr>
            <w:noProof/>
            <w:webHidden/>
          </w:rPr>
          <w:fldChar w:fldCharType="begin"/>
        </w:r>
        <w:r w:rsidR="00E73F48">
          <w:rPr>
            <w:noProof/>
            <w:webHidden/>
          </w:rPr>
          <w:instrText xml:space="preserve"> PAGEREF _Toc170889015 \h </w:instrText>
        </w:r>
        <w:r w:rsidR="00E73F48">
          <w:rPr>
            <w:noProof/>
            <w:webHidden/>
          </w:rPr>
        </w:r>
        <w:r w:rsidR="00E73F48">
          <w:rPr>
            <w:noProof/>
            <w:webHidden/>
          </w:rPr>
          <w:fldChar w:fldCharType="separate"/>
        </w:r>
        <w:r w:rsidR="009128E9">
          <w:rPr>
            <w:noProof/>
            <w:webHidden/>
          </w:rPr>
          <w:t>40</w:t>
        </w:r>
        <w:r w:rsidR="00E73F48">
          <w:rPr>
            <w:noProof/>
            <w:webHidden/>
          </w:rPr>
          <w:fldChar w:fldCharType="end"/>
        </w:r>
      </w:hyperlink>
    </w:p>
    <w:p w14:paraId="082F7BDB" w14:textId="2F89FE13" w:rsidR="00E73F48" w:rsidRDefault="00220590">
      <w:pPr>
        <w:pStyle w:val="TOC2"/>
        <w:rPr>
          <w:rFonts w:asciiTheme="minorHAnsi" w:eastAsiaTheme="minorEastAsia" w:hAnsiTheme="minorHAnsi" w:cstheme="minorBidi"/>
          <w:sz w:val="22"/>
          <w:szCs w:val="22"/>
        </w:rPr>
      </w:pPr>
      <w:hyperlink w:anchor="_Toc170889016" w:history="1">
        <w:r w:rsidR="00E73F48" w:rsidRPr="00CD1181">
          <w:rPr>
            <w:rStyle w:val="Hyperlink"/>
          </w:rPr>
          <w:t>4.2. Giao diện chức năng</w:t>
        </w:r>
        <w:r w:rsidR="00E73F48">
          <w:rPr>
            <w:webHidden/>
          </w:rPr>
          <w:tab/>
        </w:r>
        <w:r w:rsidR="00E73F48">
          <w:rPr>
            <w:webHidden/>
          </w:rPr>
          <w:fldChar w:fldCharType="begin"/>
        </w:r>
        <w:r w:rsidR="00E73F48">
          <w:rPr>
            <w:webHidden/>
          </w:rPr>
          <w:instrText xml:space="preserve"> PAGEREF _Toc170889016 \h </w:instrText>
        </w:r>
        <w:r w:rsidR="00E73F48">
          <w:rPr>
            <w:webHidden/>
          </w:rPr>
        </w:r>
        <w:r w:rsidR="00E73F48">
          <w:rPr>
            <w:webHidden/>
          </w:rPr>
          <w:fldChar w:fldCharType="separate"/>
        </w:r>
        <w:r w:rsidR="009128E9">
          <w:rPr>
            <w:webHidden/>
          </w:rPr>
          <w:t>43</w:t>
        </w:r>
        <w:r w:rsidR="00E73F48">
          <w:rPr>
            <w:webHidden/>
          </w:rPr>
          <w:fldChar w:fldCharType="end"/>
        </w:r>
      </w:hyperlink>
    </w:p>
    <w:p w14:paraId="20AF2AAC" w14:textId="76087DA8" w:rsidR="00E73F48" w:rsidRDefault="00220590">
      <w:pPr>
        <w:pStyle w:val="TOC2"/>
        <w:rPr>
          <w:rFonts w:asciiTheme="minorHAnsi" w:eastAsiaTheme="minorEastAsia" w:hAnsiTheme="minorHAnsi" w:cstheme="minorBidi"/>
          <w:sz w:val="22"/>
          <w:szCs w:val="22"/>
        </w:rPr>
      </w:pPr>
      <w:hyperlink w:anchor="_Toc170889017" w:history="1">
        <w:r w:rsidR="00E73F48" w:rsidRPr="00CD1181">
          <w:rPr>
            <w:rStyle w:val="Hyperlink"/>
            <w:rFonts w:eastAsia="SimSun"/>
            <w:bCs/>
            <w:i/>
          </w:rPr>
          <w:t>4.2.1.</w:t>
        </w:r>
        <w:r w:rsidR="00A861C7">
          <w:rPr>
            <w:rStyle w:val="Hyperlink"/>
          </w:rPr>
          <w:t xml:space="preserve"> </w:t>
        </w:r>
        <w:r w:rsidR="00E73F48" w:rsidRPr="00CD1181">
          <w:rPr>
            <w:rStyle w:val="Hyperlink"/>
            <w:i/>
          </w:rPr>
          <w:t>Giao diện trang quản trị</w:t>
        </w:r>
        <w:r w:rsidR="00E73F48">
          <w:rPr>
            <w:webHidden/>
          </w:rPr>
          <w:tab/>
        </w:r>
        <w:r w:rsidR="00E73F48">
          <w:rPr>
            <w:webHidden/>
          </w:rPr>
          <w:fldChar w:fldCharType="begin"/>
        </w:r>
        <w:r w:rsidR="00E73F48">
          <w:rPr>
            <w:webHidden/>
          </w:rPr>
          <w:instrText xml:space="preserve"> PAGEREF _Toc170889017 \h </w:instrText>
        </w:r>
        <w:r w:rsidR="00E73F48">
          <w:rPr>
            <w:webHidden/>
          </w:rPr>
        </w:r>
        <w:r w:rsidR="00E73F48">
          <w:rPr>
            <w:webHidden/>
          </w:rPr>
          <w:fldChar w:fldCharType="separate"/>
        </w:r>
        <w:r w:rsidR="009128E9">
          <w:rPr>
            <w:webHidden/>
          </w:rPr>
          <w:t>43</w:t>
        </w:r>
        <w:r w:rsidR="00E73F48">
          <w:rPr>
            <w:webHidden/>
          </w:rPr>
          <w:fldChar w:fldCharType="end"/>
        </w:r>
      </w:hyperlink>
    </w:p>
    <w:p w14:paraId="7B04D619" w14:textId="55677B32" w:rsidR="00E73F48" w:rsidRDefault="00220590">
      <w:pPr>
        <w:pStyle w:val="TOC3"/>
        <w:rPr>
          <w:rFonts w:asciiTheme="minorHAnsi" w:eastAsiaTheme="minorEastAsia" w:hAnsiTheme="minorHAnsi" w:cstheme="minorBidi"/>
          <w:noProof/>
          <w:sz w:val="22"/>
          <w:szCs w:val="22"/>
        </w:rPr>
      </w:pPr>
      <w:hyperlink w:anchor="_Toc170889018" w:history="1">
        <w:r w:rsidR="00E73F48" w:rsidRPr="00CD1181">
          <w:rPr>
            <w:rStyle w:val="Hyperlink"/>
            <w:i/>
            <w:noProof/>
            <w:lang w:val="vi-VN"/>
          </w:rPr>
          <w:t>4.2.2. Giao diện trang trang giảng viên</w:t>
        </w:r>
        <w:r w:rsidR="00E73F48">
          <w:rPr>
            <w:noProof/>
            <w:webHidden/>
          </w:rPr>
          <w:tab/>
        </w:r>
        <w:r w:rsidR="00E73F48">
          <w:rPr>
            <w:noProof/>
            <w:webHidden/>
          </w:rPr>
          <w:fldChar w:fldCharType="begin"/>
        </w:r>
        <w:r w:rsidR="00E73F48">
          <w:rPr>
            <w:noProof/>
            <w:webHidden/>
          </w:rPr>
          <w:instrText xml:space="preserve"> PAGEREF _Toc170889018 \h </w:instrText>
        </w:r>
        <w:r w:rsidR="00E73F48">
          <w:rPr>
            <w:noProof/>
            <w:webHidden/>
          </w:rPr>
        </w:r>
        <w:r w:rsidR="00E73F48">
          <w:rPr>
            <w:noProof/>
            <w:webHidden/>
          </w:rPr>
          <w:fldChar w:fldCharType="separate"/>
        </w:r>
        <w:r w:rsidR="009128E9">
          <w:rPr>
            <w:noProof/>
            <w:webHidden/>
          </w:rPr>
          <w:t>52</w:t>
        </w:r>
        <w:r w:rsidR="00E73F48">
          <w:rPr>
            <w:noProof/>
            <w:webHidden/>
          </w:rPr>
          <w:fldChar w:fldCharType="end"/>
        </w:r>
      </w:hyperlink>
    </w:p>
    <w:p w14:paraId="039674EF" w14:textId="332FF944" w:rsidR="00E73F48" w:rsidRDefault="00220590">
      <w:pPr>
        <w:pStyle w:val="TOC3"/>
        <w:tabs>
          <w:tab w:val="left" w:pos="1320"/>
        </w:tabs>
        <w:rPr>
          <w:rFonts w:asciiTheme="minorHAnsi" w:eastAsiaTheme="minorEastAsia" w:hAnsiTheme="minorHAnsi" w:cstheme="minorBidi"/>
          <w:noProof/>
          <w:sz w:val="22"/>
          <w:szCs w:val="22"/>
        </w:rPr>
      </w:pPr>
      <w:hyperlink w:anchor="_Toc170889019" w:history="1">
        <w:r w:rsidR="00E73F48" w:rsidRPr="00CD1181">
          <w:rPr>
            <w:rStyle w:val="Hyperlink"/>
            <w:i/>
            <w:noProof/>
            <w:lang w:val="vi-VN"/>
          </w:rPr>
          <w:t>4.2.3</w:t>
        </w:r>
        <w:r w:rsidR="00E73F48">
          <w:rPr>
            <w:rFonts w:asciiTheme="minorHAnsi" w:eastAsiaTheme="minorEastAsia" w:hAnsiTheme="minorHAnsi" w:cstheme="minorBidi"/>
            <w:noProof/>
            <w:sz w:val="22"/>
            <w:szCs w:val="22"/>
          </w:rPr>
          <w:tab/>
        </w:r>
        <w:r w:rsidR="00E73F48" w:rsidRPr="00CD1181">
          <w:rPr>
            <w:rStyle w:val="Hyperlink"/>
            <w:i/>
            <w:noProof/>
            <w:lang w:val="vi-VN"/>
          </w:rPr>
          <w:t>Giao diện trang bác sĩ</w:t>
        </w:r>
        <w:r w:rsidR="00E73F48">
          <w:rPr>
            <w:noProof/>
            <w:webHidden/>
          </w:rPr>
          <w:tab/>
        </w:r>
        <w:r w:rsidR="00E73F48">
          <w:rPr>
            <w:noProof/>
            <w:webHidden/>
          </w:rPr>
          <w:fldChar w:fldCharType="begin"/>
        </w:r>
        <w:r w:rsidR="00E73F48">
          <w:rPr>
            <w:noProof/>
            <w:webHidden/>
          </w:rPr>
          <w:instrText xml:space="preserve"> PAGEREF _Toc170889019 \h </w:instrText>
        </w:r>
        <w:r w:rsidR="00E73F48">
          <w:rPr>
            <w:noProof/>
            <w:webHidden/>
          </w:rPr>
        </w:r>
        <w:r w:rsidR="00E73F48">
          <w:rPr>
            <w:noProof/>
            <w:webHidden/>
          </w:rPr>
          <w:fldChar w:fldCharType="separate"/>
        </w:r>
        <w:r w:rsidR="009128E9">
          <w:rPr>
            <w:noProof/>
            <w:webHidden/>
          </w:rPr>
          <w:t>61</w:t>
        </w:r>
        <w:r w:rsidR="00E73F48">
          <w:rPr>
            <w:noProof/>
            <w:webHidden/>
          </w:rPr>
          <w:fldChar w:fldCharType="end"/>
        </w:r>
      </w:hyperlink>
    </w:p>
    <w:p w14:paraId="3E10A9A6" w14:textId="3C6B37FC" w:rsidR="00E73F48" w:rsidRDefault="00220590">
      <w:pPr>
        <w:pStyle w:val="TOC1"/>
        <w:rPr>
          <w:rFonts w:asciiTheme="minorHAnsi" w:eastAsiaTheme="minorEastAsia" w:hAnsiTheme="minorHAnsi" w:cstheme="minorBidi"/>
          <w:b w:val="0"/>
          <w:sz w:val="22"/>
          <w:szCs w:val="22"/>
        </w:rPr>
      </w:pPr>
      <w:hyperlink w:anchor="_Toc170889020" w:history="1">
        <w:r w:rsidR="00E73F48" w:rsidRPr="00CD1181">
          <w:rPr>
            <w:rStyle w:val="Hyperlink"/>
            <w:lang w:val="vi-VN"/>
          </w:rPr>
          <w:t>CHƯƠNG 5.</w:t>
        </w:r>
        <w:r w:rsidR="00A861C7">
          <w:rPr>
            <w:rStyle w:val="Hyperlink"/>
            <w:lang w:val="vi-VN"/>
          </w:rPr>
          <w:t xml:space="preserve"> </w:t>
        </w:r>
        <w:r w:rsidR="00E73F48" w:rsidRPr="00CD1181">
          <w:rPr>
            <w:rStyle w:val="Hyperlink"/>
          </w:rPr>
          <w:t>KẾT LUẬN VÀ HƯỚNG PHÁT TRIỂN</w:t>
        </w:r>
        <w:r w:rsidR="00E73F48">
          <w:rPr>
            <w:webHidden/>
          </w:rPr>
          <w:tab/>
        </w:r>
        <w:r w:rsidR="00E73F48">
          <w:rPr>
            <w:webHidden/>
          </w:rPr>
          <w:fldChar w:fldCharType="begin"/>
        </w:r>
        <w:r w:rsidR="00E73F48">
          <w:rPr>
            <w:webHidden/>
          </w:rPr>
          <w:instrText xml:space="preserve"> PAGEREF _Toc170889020 \h </w:instrText>
        </w:r>
        <w:r w:rsidR="00E73F48">
          <w:rPr>
            <w:webHidden/>
          </w:rPr>
        </w:r>
        <w:r w:rsidR="00E73F48">
          <w:rPr>
            <w:webHidden/>
          </w:rPr>
          <w:fldChar w:fldCharType="separate"/>
        </w:r>
        <w:r w:rsidR="009128E9">
          <w:rPr>
            <w:webHidden/>
          </w:rPr>
          <w:t>67</w:t>
        </w:r>
        <w:r w:rsidR="00E73F48">
          <w:rPr>
            <w:webHidden/>
          </w:rPr>
          <w:fldChar w:fldCharType="end"/>
        </w:r>
      </w:hyperlink>
    </w:p>
    <w:p w14:paraId="20492152" w14:textId="1FDDE7EA" w:rsidR="00E73F48" w:rsidRDefault="00220590">
      <w:pPr>
        <w:pStyle w:val="TOC2"/>
        <w:tabs>
          <w:tab w:val="left" w:pos="880"/>
        </w:tabs>
        <w:rPr>
          <w:rFonts w:asciiTheme="minorHAnsi" w:eastAsiaTheme="minorEastAsia" w:hAnsiTheme="minorHAnsi" w:cstheme="minorBidi"/>
          <w:sz w:val="22"/>
          <w:szCs w:val="22"/>
        </w:rPr>
      </w:pPr>
      <w:hyperlink w:anchor="_Toc170889021" w:history="1">
        <w:r w:rsidR="00E73F48" w:rsidRPr="00CD1181">
          <w:rPr>
            <w:rStyle w:val="Hyperlink"/>
          </w:rPr>
          <w:t>5.1</w:t>
        </w:r>
        <w:r w:rsidR="00E73F48">
          <w:rPr>
            <w:rFonts w:asciiTheme="minorHAnsi" w:eastAsiaTheme="minorEastAsia" w:hAnsiTheme="minorHAnsi" w:cstheme="minorBidi"/>
            <w:sz w:val="22"/>
            <w:szCs w:val="22"/>
          </w:rPr>
          <w:tab/>
        </w:r>
        <w:r w:rsidR="00E73F48" w:rsidRPr="00CD1181">
          <w:rPr>
            <w:rStyle w:val="Hyperlink"/>
          </w:rPr>
          <w:t>Kết luận</w:t>
        </w:r>
        <w:r w:rsidR="00E73F48">
          <w:rPr>
            <w:webHidden/>
          </w:rPr>
          <w:tab/>
        </w:r>
        <w:r w:rsidR="00E73F48">
          <w:rPr>
            <w:webHidden/>
          </w:rPr>
          <w:fldChar w:fldCharType="begin"/>
        </w:r>
        <w:r w:rsidR="00E73F48">
          <w:rPr>
            <w:webHidden/>
          </w:rPr>
          <w:instrText xml:space="preserve"> PAGEREF _Toc170889021 \h </w:instrText>
        </w:r>
        <w:r w:rsidR="00E73F48">
          <w:rPr>
            <w:webHidden/>
          </w:rPr>
        </w:r>
        <w:r w:rsidR="00E73F48">
          <w:rPr>
            <w:webHidden/>
          </w:rPr>
          <w:fldChar w:fldCharType="separate"/>
        </w:r>
        <w:r w:rsidR="009128E9">
          <w:rPr>
            <w:webHidden/>
          </w:rPr>
          <w:t>67</w:t>
        </w:r>
        <w:r w:rsidR="00E73F48">
          <w:rPr>
            <w:webHidden/>
          </w:rPr>
          <w:fldChar w:fldCharType="end"/>
        </w:r>
      </w:hyperlink>
    </w:p>
    <w:p w14:paraId="308FFC5D" w14:textId="4953404C" w:rsidR="00E73F48" w:rsidRDefault="00220590">
      <w:pPr>
        <w:pStyle w:val="TOC2"/>
        <w:tabs>
          <w:tab w:val="left" w:pos="880"/>
        </w:tabs>
        <w:rPr>
          <w:rFonts w:asciiTheme="minorHAnsi" w:eastAsiaTheme="minorEastAsia" w:hAnsiTheme="minorHAnsi" w:cstheme="minorBidi"/>
          <w:sz w:val="22"/>
          <w:szCs w:val="22"/>
        </w:rPr>
      </w:pPr>
      <w:hyperlink w:anchor="_Toc170889022" w:history="1">
        <w:r w:rsidR="00E73F48" w:rsidRPr="00CD1181">
          <w:rPr>
            <w:rStyle w:val="Hyperlink"/>
          </w:rPr>
          <w:t>5.2</w:t>
        </w:r>
        <w:r w:rsidR="00E73F48">
          <w:rPr>
            <w:rFonts w:asciiTheme="minorHAnsi" w:eastAsiaTheme="minorEastAsia" w:hAnsiTheme="minorHAnsi" w:cstheme="minorBidi"/>
            <w:sz w:val="22"/>
            <w:szCs w:val="22"/>
          </w:rPr>
          <w:tab/>
        </w:r>
        <w:r w:rsidR="00E73F48" w:rsidRPr="00CD1181">
          <w:rPr>
            <w:rStyle w:val="Hyperlink"/>
          </w:rPr>
          <w:t>Hướng phát triển</w:t>
        </w:r>
        <w:r w:rsidR="00E73F48">
          <w:rPr>
            <w:webHidden/>
          </w:rPr>
          <w:tab/>
        </w:r>
        <w:r w:rsidR="00E73F48">
          <w:rPr>
            <w:webHidden/>
          </w:rPr>
          <w:fldChar w:fldCharType="begin"/>
        </w:r>
        <w:r w:rsidR="00E73F48">
          <w:rPr>
            <w:webHidden/>
          </w:rPr>
          <w:instrText xml:space="preserve"> PAGEREF _Toc170889022 \h </w:instrText>
        </w:r>
        <w:r w:rsidR="00E73F48">
          <w:rPr>
            <w:webHidden/>
          </w:rPr>
        </w:r>
        <w:r w:rsidR="00E73F48">
          <w:rPr>
            <w:webHidden/>
          </w:rPr>
          <w:fldChar w:fldCharType="separate"/>
        </w:r>
        <w:r w:rsidR="009128E9">
          <w:rPr>
            <w:webHidden/>
          </w:rPr>
          <w:t>68</w:t>
        </w:r>
        <w:r w:rsidR="00E73F48">
          <w:rPr>
            <w:webHidden/>
          </w:rPr>
          <w:fldChar w:fldCharType="end"/>
        </w:r>
      </w:hyperlink>
    </w:p>
    <w:p w14:paraId="1ED150C2" w14:textId="5646A30D" w:rsidR="00E73F48" w:rsidRDefault="00220590">
      <w:pPr>
        <w:pStyle w:val="TOC1"/>
        <w:rPr>
          <w:rFonts w:asciiTheme="minorHAnsi" w:eastAsiaTheme="minorEastAsia" w:hAnsiTheme="minorHAnsi" w:cstheme="minorBidi"/>
          <w:b w:val="0"/>
          <w:sz w:val="22"/>
          <w:szCs w:val="22"/>
        </w:rPr>
      </w:pPr>
      <w:hyperlink w:anchor="_Toc170889023" w:history="1">
        <w:r w:rsidR="00E73F48" w:rsidRPr="00CD1181">
          <w:rPr>
            <w:rStyle w:val="Hyperlink"/>
          </w:rPr>
          <w:t>DANH MỤC TÀI LIỆU THAM KHẢO</w:t>
        </w:r>
        <w:r w:rsidR="00E73F48">
          <w:rPr>
            <w:webHidden/>
          </w:rPr>
          <w:tab/>
        </w:r>
        <w:r w:rsidR="00E73F48">
          <w:rPr>
            <w:webHidden/>
          </w:rPr>
          <w:fldChar w:fldCharType="begin"/>
        </w:r>
        <w:r w:rsidR="00E73F48">
          <w:rPr>
            <w:webHidden/>
          </w:rPr>
          <w:instrText xml:space="preserve"> PAGEREF _Toc170889023 \h </w:instrText>
        </w:r>
        <w:r w:rsidR="00E73F48">
          <w:rPr>
            <w:webHidden/>
          </w:rPr>
        </w:r>
        <w:r w:rsidR="00E73F48">
          <w:rPr>
            <w:webHidden/>
          </w:rPr>
          <w:fldChar w:fldCharType="separate"/>
        </w:r>
        <w:r w:rsidR="009128E9">
          <w:rPr>
            <w:webHidden/>
          </w:rPr>
          <w:t>70</w:t>
        </w:r>
        <w:r w:rsidR="00E73F48">
          <w:rPr>
            <w:webHidden/>
          </w:rPr>
          <w:fldChar w:fldCharType="end"/>
        </w:r>
      </w:hyperlink>
    </w:p>
    <w:p w14:paraId="5F13D534" w14:textId="77777777" w:rsidR="00AF4014" w:rsidRDefault="00AF4014" w:rsidP="005421B4">
      <w:pPr>
        <w:spacing w:line="360" w:lineRule="auto"/>
      </w:pPr>
      <w:r>
        <w:rPr>
          <w:b/>
          <w:bCs/>
          <w:noProof/>
        </w:rPr>
        <w:fldChar w:fldCharType="end"/>
      </w:r>
    </w:p>
    <w:p w14:paraId="16E7049C" w14:textId="77777777" w:rsidR="00AF4014" w:rsidRDefault="00AF4014" w:rsidP="005421B4">
      <w:pPr>
        <w:pStyle w:val="TOCHeading"/>
        <w:spacing w:line="360" w:lineRule="auto"/>
      </w:pPr>
    </w:p>
    <w:p w14:paraId="37A88A8C" w14:textId="77777777" w:rsidR="00AF4014" w:rsidRDefault="00AF4014" w:rsidP="005421B4">
      <w:pPr>
        <w:spacing w:after="160" w:line="360" w:lineRule="auto"/>
        <w:rPr>
          <w:b/>
          <w:sz w:val="28"/>
          <w:szCs w:val="28"/>
        </w:rPr>
      </w:pPr>
      <w:r>
        <w:rPr>
          <w:b/>
          <w:sz w:val="28"/>
          <w:szCs w:val="28"/>
        </w:rPr>
        <w:br w:type="page"/>
      </w:r>
    </w:p>
    <w:p w14:paraId="57D7E756" w14:textId="77777777" w:rsidR="00ED5E41" w:rsidRDefault="00AF4014" w:rsidP="00ED5E41">
      <w:pPr>
        <w:spacing w:before="120" w:after="120" w:line="360" w:lineRule="auto"/>
        <w:ind w:left="720"/>
        <w:jc w:val="center"/>
        <w:rPr>
          <w:b/>
          <w:sz w:val="28"/>
          <w:szCs w:val="28"/>
        </w:rPr>
      </w:pPr>
      <w:r>
        <w:rPr>
          <w:b/>
          <w:sz w:val="28"/>
          <w:szCs w:val="28"/>
        </w:rPr>
        <w:lastRenderedPageBreak/>
        <w:t>DANH MỤC CÁC BẢNG, SƠ ĐỒ, HÌNH</w:t>
      </w:r>
    </w:p>
    <w:p w14:paraId="10D2BD37" w14:textId="77777777" w:rsidR="00E73F48" w:rsidRDefault="00E73F48" w:rsidP="00E73F48">
      <w:pPr>
        <w:spacing w:before="120" w:after="120" w:line="360" w:lineRule="auto"/>
        <w:rPr>
          <w:b/>
          <w:color w:val="000000" w:themeColor="text1"/>
        </w:rPr>
      </w:pPr>
    </w:p>
    <w:p w14:paraId="7FB19AD4" w14:textId="4F86E7B6" w:rsidR="00ED5E41" w:rsidRDefault="00ED5E41" w:rsidP="00797986">
      <w:pPr>
        <w:pStyle w:val="TableofFigures"/>
        <w:tabs>
          <w:tab w:val="right" w:leader="dot" w:pos="9345"/>
        </w:tabs>
        <w:spacing w:line="360" w:lineRule="auto"/>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\c "Bảng" </w:instrText>
      </w:r>
      <w:r>
        <w:rPr>
          <w:b/>
          <w:color w:val="000000" w:themeColor="text1"/>
        </w:rPr>
        <w:fldChar w:fldCharType="separate"/>
      </w:r>
      <w:hyperlink w:anchor="_Toc170219734" w:history="1">
        <w:r w:rsidRPr="00F639D8">
          <w:rPr>
            <w:rStyle w:val="Hyperlink"/>
            <w:noProof/>
          </w:rPr>
          <w:t>Bảng 3. 1 Bảng tài khoản</w:t>
        </w:r>
        <w:r>
          <w:rPr>
            <w:noProof/>
            <w:webHidden/>
          </w:rPr>
          <w:tab/>
        </w:r>
        <w:r>
          <w:rPr>
            <w:noProof/>
            <w:webHidden/>
          </w:rPr>
          <w:fldChar w:fldCharType="begin"/>
        </w:r>
        <w:r>
          <w:rPr>
            <w:noProof/>
            <w:webHidden/>
          </w:rPr>
          <w:instrText xml:space="preserve"> PAGEREF _Toc170219734 \h </w:instrText>
        </w:r>
        <w:r>
          <w:rPr>
            <w:noProof/>
            <w:webHidden/>
          </w:rPr>
        </w:r>
        <w:r>
          <w:rPr>
            <w:noProof/>
            <w:webHidden/>
          </w:rPr>
          <w:fldChar w:fldCharType="separate"/>
        </w:r>
        <w:r w:rsidR="009128E9">
          <w:rPr>
            <w:noProof/>
            <w:webHidden/>
          </w:rPr>
          <w:t>30</w:t>
        </w:r>
        <w:r>
          <w:rPr>
            <w:noProof/>
            <w:webHidden/>
          </w:rPr>
          <w:fldChar w:fldCharType="end"/>
        </w:r>
      </w:hyperlink>
    </w:p>
    <w:p w14:paraId="5B8DAB87" w14:textId="4F1D32F4" w:rsidR="00ED5E41"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19735" w:history="1">
        <w:r w:rsidR="00ED5E41" w:rsidRPr="00F639D8">
          <w:rPr>
            <w:rStyle w:val="Hyperlink"/>
            <w:noProof/>
          </w:rPr>
          <w:t>Bảng 3. 2 Bảng hồ sơ sức khỏe</w:t>
        </w:r>
        <w:r w:rsidR="00ED5E41">
          <w:rPr>
            <w:noProof/>
            <w:webHidden/>
          </w:rPr>
          <w:tab/>
        </w:r>
        <w:r w:rsidR="00ED5E41">
          <w:rPr>
            <w:noProof/>
            <w:webHidden/>
          </w:rPr>
          <w:fldChar w:fldCharType="begin"/>
        </w:r>
        <w:r w:rsidR="00ED5E41">
          <w:rPr>
            <w:noProof/>
            <w:webHidden/>
          </w:rPr>
          <w:instrText xml:space="preserve"> PAGEREF _Toc170219735 \h </w:instrText>
        </w:r>
        <w:r w:rsidR="00ED5E41">
          <w:rPr>
            <w:noProof/>
            <w:webHidden/>
          </w:rPr>
        </w:r>
        <w:r w:rsidR="00ED5E41">
          <w:rPr>
            <w:noProof/>
            <w:webHidden/>
          </w:rPr>
          <w:fldChar w:fldCharType="separate"/>
        </w:r>
        <w:r w:rsidR="009128E9">
          <w:rPr>
            <w:noProof/>
            <w:webHidden/>
          </w:rPr>
          <w:t>31</w:t>
        </w:r>
        <w:r w:rsidR="00ED5E41">
          <w:rPr>
            <w:noProof/>
            <w:webHidden/>
          </w:rPr>
          <w:fldChar w:fldCharType="end"/>
        </w:r>
      </w:hyperlink>
    </w:p>
    <w:p w14:paraId="64FA4543" w14:textId="4ADBCD68" w:rsidR="00ED5E41"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19736" w:history="1">
        <w:r w:rsidR="00ED5E41" w:rsidRPr="00F639D8">
          <w:rPr>
            <w:rStyle w:val="Hyperlink"/>
            <w:noProof/>
          </w:rPr>
          <w:t>Bảng 3. 3 Bảng đặt lịch khám</w:t>
        </w:r>
        <w:r w:rsidR="00ED5E41">
          <w:rPr>
            <w:noProof/>
            <w:webHidden/>
          </w:rPr>
          <w:tab/>
        </w:r>
        <w:r w:rsidR="00ED5E41">
          <w:rPr>
            <w:noProof/>
            <w:webHidden/>
          </w:rPr>
          <w:fldChar w:fldCharType="begin"/>
        </w:r>
        <w:r w:rsidR="00ED5E41">
          <w:rPr>
            <w:noProof/>
            <w:webHidden/>
          </w:rPr>
          <w:instrText xml:space="preserve"> PAGEREF _Toc170219736 \h </w:instrText>
        </w:r>
        <w:r w:rsidR="00ED5E41">
          <w:rPr>
            <w:noProof/>
            <w:webHidden/>
          </w:rPr>
        </w:r>
        <w:r w:rsidR="00ED5E41">
          <w:rPr>
            <w:noProof/>
            <w:webHidden/>
          </w:rPr>
          <w:fldChar w:fldCharType="separate"/>
        </w:r>
        <w:r w:rsidR="009128E9">
          <w:rPr>
            <w:noProof/>
            <w:webHidden/>
          </w:rPr>
          <w:t>33</w:t>
        </w:r>
        <w:r w:rsidR="00ED5E41">
          <w:rPr>
            <w:noProof/>
            <w:webHidden/>
          </w:rPr>
          <w:fldChar w:fldCharType="end"/>
        </w:r>
      </w:hyperlink>
    </w:p>
    <w:p w14:paraId="704018C4" w14:textId="2FCB4BCF" w:rsidR="00ED5E41"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19737" w:history="1">
        <w:r w:rsidR="00ED5E41" w:rsidRPr="00F639D8">
          <w:rPr>
            <w:rStyle w:val="Hyperlink"/>
            <w:noProof/>
          </w:rPr>
          <w:t>Bảng 3. 4 Bảng đặt lịch tiêm chủng</w:t>
        </w:r>
        <w:r w:rsidR="00ED5E41">
          <w:rPr>
            <w:noProof/>
            <w:webHidden/>
          </w:rPr>
          <w:tab/>
        </w:r>
        <w:r w:rsidR="00ED5E41">
          <w:rPr>
            <w:noProof/>
            <w:webHidden/>
          </w:rPr>
          <w:fldChar w:fldCharType="begin"/>
        </w:r>
        <w:r w:rsidR="00ED5E41">
          <w:rPr>
            <w:noProof/>
            <w:webHidden/>
          </w:rPr>
          <w:instrText xml:space="preserve"> PAGEREF _Toc170219737 \h </w:instrText>
        </w:r>
        <w:r w:rsidR="00ED5E41">
          <w:rPr>
            <w:noProof/>
            <w:webHidden/>
          </w:rPr>
        </w:r>
        <w:r w:rsidR="00ED5E41">
          <w:rPr>
            <w:noProof/>
            <w:webHidden/>
          </w:rPr>
          <w:fldChar w:fldCharType="separate"/>
        </w:r>
        <w:r w:rsidR="009128E9">
          <w:rPr>
            <w:noProof/>
            <w:webHidden/>
          </w:rPr>
          <w:t>33</w:t>
        </w:r>
        <w:r w:rsidR="00ED5E41">
          <w:rPr>
            <w:noProof/>
            <w:webHidden/>
          </w:rPr>
          <w:fldChar w:fldCharType="end"/>
        </w:r>
      </w:hyperlink>
    </w:p>
    <w:p w14:paraId="660319F3" w14:textId="0F71332B" w:rsidR="00ED5E41"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19738" w:history="1">
        <w:r w:rsidR="00ED5E41" w:rsidRPr="00F639D8">
          <w:rPr>
            <w:rStyle w:val="Hyperlink"/>
            <w:noProof/>
          </w:rPr>
          <w:t>Bảng 3.5 Bảng Vacxin</w:t>
        </w:r>
        <w:r w:rsidR="00ED5E41">
          <w:rPr>
            <w:noProof/>
            <w:webHidden/>
          </w:rPr>
          <w:tab/>
        </w:r>
        <w:r w:rsidR="00ED5E41">
          <w:rPr>
            <w:noProof/>
            <w:webHidden/>
          </w:rPr>
          <w:fldChar w:fldCharType="begin"/>
        </w:r>
        <w:r w:rsidR="00ED5E41">
          <w:rPr>
            <w:noProof/>
            <w:webHidden/>
          </w:rPr>
          <w:instrText xml:space="preserve"> PAGEREF _Toc170219738 \h </w:instrText>
        </w:r>
        <w:r w:rsidR="00ED5E41">
          <w:rPr>
            <w:noProof/>
            <w:webHidden/>
          </w:rPr>
        </w:r>
        <w:r w:rsidR="00ED5E41">
          <w:rPr>
            <w:noProof/>
            <w:webHidden/>
          </w:rPr>
          <w:fldChar w:fldCharType="separate"/>
        </w:r>
        <w:r w:rsidR="009128E9">
          <w:rPr>
            <w:noProof/>
            <w:webHidden/>
          </w:rPr>
          <w:t>34</w:t>
        </w:r>
        <w:r w:rsidR="00ED5E41">
          <w:rPr>
            <w:noProof/>
            <w:webHidden/>
          </w:rPr>
          <w:fldChar w:fldCharType="end"/>
        </w:r>
      </w:hyperlink>
    </w:p>
    <w:p w14:paraId="20077E22" w14:textId="0B35A84A" w:rsidR="00ED5E41"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19739" w:history="1">
        <w:r w:rsidR="00ED5E41" w:rsidRPr="00F639D8">
          <w:rPr>
            <w:rStyle w:val="Hyperlink"/>
            <w:noProof/>
          </w:rPr>
          <w:t>Bảng 3. 6 Bảng dịch vụ y tế</w:t>
        </w:r>
        <w:r w:rsidR="00ED5E41">
          <w:rPr>
            <w:noProof/>
            <w:webHidden/>
          </w:rPr>
          <w:tab/>
        </w:r>
        <w:r w:rsidR="00ED5E41">
          <w:rPr>
            <w:noProof/>
            <w:webHidden/>
          </w:rPr>
          <w:fldChar w:fldCharType="begin"/>
        </w:r>
        <w:r w:rsidR="00ED5E41">
          <w:rPr>
            <w:noProof/>
            <w:webHidden/>
          </w:rPr>
          <w:instrText xml:space="preserve"> PAGEREF _Toc170219739 \h </w:instrText>
        </w:r>
        <w:r w:rsidR="00ED5E41">
          <w:rPr>
            <w:noProof/>
            <w:webHidden/>
          </w:rPr>
        </w:r>
        <w:r w:rsidR="00ED5E41">
          <w:rPr>
            <w:noProof/>
            <w:webHidden/>
          </w:rPr>
          <w:fldChar w:fldCharType="separate"/>
        </w:r>
        <w:r w:rsidR="009128E9">
          <w:rPr>
            <w:noProof/>
            <w:webHidden/>
          </w:rPr>
          <w:t>34</w:t>
        </w:r>
        <w:r w:rsidR="00ED5E41">
          <w:rPr>
            <w:noProof/>
            <w:webHidden/>
          </w:rPr>
          <w:fldChar w:fldCharType="end"/>
        </w:r>
      </w:hyperlink>
    </w:p>
    <w:p w14:paraId="5A7EA5AF" w14:textId="77777777" w:rsidR="0007078F" w:rsidRDefault="00ED5E41" w:rsidP="00797986">
      <w:pPr>
        <w:spacing w:before="120" w:after="120" w:line="360" w:lineRule="auto"/>
        <w:rPr>
          <w:b/>
          <w:color w:val="000000" w:themeColor="text1"/>
        </w:rPr>
      </w:pPr>
      <w:r>
        <w:rPr>
          <w:b/>
          <w:color w:val="000000" w:themeColor="text1"/>
        </w:rPr>
        <w:fldChar w:fldCharType="end"/>
      </w:r>
    </w:p>
    <w:p w14:paraId="47A7016A" w14:textId="77777777" w:rsidR="00913D7C" w:rsidRDefault="00913D7C" w:rsidP="00797986">
      <w:pPr>
        <w:spacing w:before="120" w:after="120" w:line="360" w:lineRule="auto"/>
        <w:rPr>
          <w:szCs w:val="26"/>
          <w:lang w:val="vi-VN"/>
        </w:rPr>
      </w:pPr>
      <w:r>
        <w:rPr>
          <w:color w:val="000000" w:themeColor="text1"/>
          <w:lang w:val="vi-VN"/>
        </w:rPr>
        <w:t xml:space="preserve">Hình 2.1 Ba </w:t>
      </w:r>
      <w:r>
        <w:rPr>
          <w:szCs w:val="26"/>
          <w:lang w:val="vi-VN"/>
        </w:rPr>
        <w:t>cách sử dụng CSS ......................................................................................... 9</w:t>
      </w:r>
    </w:p>
    <w:p w14:paraId="6CEE2D5A" w14:textId="77777777" w:rsidR="00913D7C" w:rsidRDefault="00913D7C" w:rsidP="00913D7C">
      <w:pPr>
        <w:keepNext/>
        <w:spacing w:after="160" w:line="259" w:lineRule="auto"/>
        <w:rPr>
          <w:szCs w:val="26"/>
          <w:lang w:val="vi-VN"/>
        </w:rPr>
      </w:pPr>
      <w:r>
        <w:t>Hình</w:t>
      </w:r>
      <w:r>
        <w:rPr>
          <w:szCs w:val="26"/>
          <w:lang w:val="vi-VN"/>
        </w:rPr>
        <w:t xml:space="preserve"> 2.2 Các frameworks của PHP.................................................................................. 15</w:t>
      </w:r>
    </w:p>
    <w:p w14:paraId="084EBA7A" w14:textId="77EE86B8" w:rsidR="0088009E" w:rsidRDefault="0088009E" w:rsidP="00797986">
      <w:pPr>
        <w:pStyle w:val="TableofFigures"/>
        <w:tabs>
          <w:tab w:val="right" w:leader="dot" w:pos="9345"/>
        </w:tabs>
        <w:spacing w:line="360" w:lineRule="auto"/>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\c "Hình" </w:instrText>
      </w:r>
      <w:r>
        <w:rPr>
          <w:b/>
          <w:color w:val="000000" w:themeColor="text1"/>
        </w:rPr>
        <w:fldChar w:fldCharType="separate"/>
      </w:r>
      <w:hyperlink r:id="rId16" w:anchor="_Toc170221694" w:history="1">
        <w:r w:rsidR="00AD55EF">
          <w:rPr>
            <w:rStyle w:val="Hyperlink"/>
            <w:noProof/>
            <w:lang w:val="vi-VN" w:eastAsia="vi-VN"/>
          </w:rPr>
          <w:t>Hình 2.3</w:t>
        </w:r>
        <w:r w:rsidRPr="003D11E0">
          <w:rPr>
            <w:rStyle w:val="Hyperlink"/>
            <w:noProof/>
            <w:lang w:val="vi-VN" w:eastAsia="vi-VN"/>
          </w:rPr>
          <w:t xml:space="preserve"> Quy trình làm việc MySQL</w:t>
        </w:r>
        <w:r>
          <w:rPr>
            <w:noProof/>
            <w:webHidden/>
          </w:rPr>
          <w:tab/>
        </w:r>
        <w:r>
          <w:rPr>
            <w:noProof/>
            <w:webHidden/>
          </w:rPr>
          <w:fldChar w:fldCharType="begin"/>
        </w:r>
        <w:r>
          <w:rPr>
            <w:noProof/>
            <w:webHidden/>
          </w:rPr>
          <w:instrText xml:space="preserve"> PAGEREF _Toc170221694 \h </w:instrText>
        </w:r>
        <w:r>
          <w:rPr>
            <w:noProof/>
            <w:webHidden/>
          </w:rPr>
        </w:r>
        <w:r>
          <w:rPr>
            <w:noProof/>
            <w:webHidden/>
          </w:rPr>
          <w:fldChar w:fldCharType="separate"/>
        </w:r>
        <w:r>
          <w:rPr>
            <w:noProof/>
            <w:webHidden/>
          </w:rPr>
          <w:fldChar w:fldCharType="end"/>
        </w:r>
      </w:hyperlink>
      <w:r w:rsidR="000F1747">
        <w:rPr>
          <w:noProof/>
          <w:lang w:val="vi-VN"/>
        </w:rPr>
        <w:t>1</w:t>
      </w:r>
      <w:r w:rsidR="00913D7C">
        <w:rPr>
          <w:noProof/>
          <w:lang w:val="vi-VN"/>
        </w:rPr>
        <w:t>7</w:t>
      </w:r>
    </w:p>
    <w:p w14:paraId="4F5499A2"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695" w:history="1">
        <w:r w:rsidR="00AD55EF">
          <w:rPr>
            <w:rStyle w:val="Hyperlink"/>
            <w:noProof/>
            <w:lang w:val="vi-VN"/>
          </w:rPr>
          <w:t>Hình 2.4</w:t>
        </w:r>
        <w:r w:rsidR="0088009E" w:rsidRPr="003D11E0">
          <w:rPr>
            <w:rStyle w:val="Hyperlink"/>
            <w:noProof/>
            <w:lang w:val="vi-VN"/>
          </w:rPr>
          <w:t xml:space="preserve"> XAMPP trên các nền tảng đám mây</w:t>
        </w:r>
        <w:r w:rsidR="0088009E">
          <w:rPr>
            <w:noProof/>
            <w:webHidden/>
          </w:rPr>
          <w:tab/>
        </w:r>
        <w:r w:rsidR="00913D7C">
          <w:rPr>
            <w:noProof/>
            <w:webHidden/>
            <w:lang w:val="vi-VN"/>
          </w:rPr>
          <w:t>19</w:t>
        </w:r>
      </w:hyperlink>
    </w:p>
    <w:p w14:paraId="7B96C858"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696" w:history="1">
        <w:r w:rsidR="0088009E" w:rsidRPr="003D11E0">
          <w:rPr>
            <w:rStyle w:val="Hyperlink"/>
            <w:noProof/>
          </w:rPr>
          <w:t>Hình 3.</w:t>
        </w:r>
        <w:r w:rsidR="0088009E" w:rsidRPr="003D11E0">
          <w:rPr>
            <w:rStyle w:val="Hyperlink"/>
            <w:noProof/>
            <w:lang w:val="vi-VN"/>
          </w:rPr>
          <w:t>1</w:t>
        </w:r>
        <w:r w:rsidR="0088009E" w:rsidRPr="003D11E0">
          <w:rPr>
            <w:rStyle w:val="Hyperlink"/>
            <w:noProof/>
          </w:rPr>
          <w:t xml:space="preserve"> </w:t>
        </w:r>
        <w:r w:rsidR="0088009E" w:rsidRPr="003D11E0">
          <w:rPr>
            <w:rStyle w:val="Hyperlink"/>
            <w:noProof/>
            <w:lang w:val="vi-VN"/>
          </w:rPr>
          <w:t>Mô hình kiểu dữ liệu</w:t>
        </w:r>
        <w:r w:rsidR="0088009E">
          <w:rPr>
            <w:noProof/>
            <w:webHidden/>
          </w:rPr>
          <w:tab/>
        </w:r>
        <w:r w:rsidR="00913D7C">
          <w:rPr>
            <w:noProof/>
            <w:webHidden/>
            <w:lang w:val="vi-VN"/>
          </w:rPr>
          <w:t>27</w:t>
        </w:r>
      </w:hyperlink>
    </w:p>
    <w:p w14:paraId="6290D8C5"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r:id="rId17" w:anchor="_Toc170221697" w:history="1">
        <w:r w:rsidR="0088009E" w:rsidRPr="003D11E0">
          <w:rPr>
            <w:rStyle w:val="Hyperlink"/>
            <w:noProof/>
            <w:lang w:val="vi-VN"/>
          </w:rPr>
          <w:t>Hình 3.2 Mô hình vật lý</w:t>
        </w:r>
        <w:r w:rsidR="0088009E">
          <w:rPr>
            <w:noProof/>
            <w:webHidden/>
          </w:rPr>
          <w:tab/>
        </w:r>
        <w:r w:rsidR="00913D7C">
          <w:rPr>
            <w:noProof/>
            <w:webHidden/>
            <w:lang w:val="vi-VN"/>
          </w:rPr>
          <w:t>28</w:t>
        </w:r>
      </w:hyperlink>
    </w:p>
    <w:p w14:paraId="69D8E0B2"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698" w:history="1">
        <w:r w:rsidR="0088009E" w:rsidRPr="003D11E0">
          <w:rPr>
            <w:rStyle w:val="Hyperlink"/>
            <w:noProof/>
            <w:lang w:val="vi-VN"/>
          </w:rPr>
          <w:t>Hình 3.3 Mô hình phân cấp chức năng</w:t>
        </w:r>
        <w:r w:rsidR="0088009E">
          <w:rPr>
            <w:noProof/>
            <w:webHidden/>
          </w:rPr>
          <w:tab/>
        </w:r>
        <w:r w:rsidR="00913D7C">
          <w:rPr>
            <w:noProof/>
            <w:webHidden/>
            <w:lang w:val="vi-VN"/>
          </w:rPr>
          <w:t>30</w:t>
        </w:r>
      </w:hyperlink>
    </w:p>
    <w:p w14:paraId="4030F26B"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699" w:history="1">
        <w:r w:rsidR="0088009E" w:rsidRPr="003D11E0">
          <w:rPr>
            <w:rStyle w:val="Hyperlink"/>
            <w:noProof/>
            <w:lang w:val="vi-VN"/>
          </w:rPr>
          <w:t>Hình 3.6 Biểu đồ Ues Case</w:t>
        </w:r>
        <w:r w:rsidR="0088009E">
          <w:rPr>
            <w:noProof/>
            <w:webHidden/>
          </w:rPr>
          <w:tab/>
        </w:r>
        <w:r w:rsidR="00913D7C">
          <w:rPr>
            <w:noProof/>
            <w:webHidden/>
            <w:lang w:val="vi-VN"/>
          </w:rPr>
          <w:t>35</w:t>
        </w:r>
      </w:hyperlink>
    </w:p>
    <w:p w14:paraId="30D0BFF9"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0" w:history="1">
        <w:r w:rsidR="0088009E" w:rsidRPr="003D11E0">
          <w:rPr>
            <w:rStyle w:val="Hyperlink"/>
            <w:noProof/>
            <w:lang w:val="vi-VN"/>
          </w:rPr>
          <w:t>Hình 3.7 Biểu đồ đăng nhập tuần tự</w:t>
        </w:r>
        <w:r w:rsidR="0088009E">
          <w:rPr>
            <w:noProof/>
            <w:webHidden/>
          </w:rPr>
          <w:tab/>
        </w:r>
        <w:r w:rsidR="00913D7C">
          <w:rPr>
            <w:noProof/>
            <w:webHidden/>
            <w:lang w:val="vi-VN"/>
          </w:rPr>
          <w:t>36</w:t>
        </w:r>
      </w:hyperlink>
    </w:p>
    <w:p w14:paraId="536189C6"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1" w:history="1">
        <w:r w:rsidR="0088009E" w:rsidRPr="003D11E0">
          <w:rPr>
            <w:rStyle w:val="Hyperlink"/>
            <w:noProof/>
            <w:lang w:val="vi-VN"/>
          </w:rPr>
          <w:t>Hình 4.1 Giao diện chưa đăng nhập</w:t>
        </w:r>
        <w:r w:rsidR="0088009E">
          <w:rPr>
            <w:noProof/>
            <w:webHidden/>
          </w:rPr>
          <w:tab/>
        </w:r>
        <w:r w:rsidR="00913D7C">
          <w:rPr>
            <w:noProof/>
            <w:webHidden/>
            <w:lang w:val="vi-VN"/>
          </w:rPr>
          <w:t>37</w:t>
        </w:r>
      </w:hyperlink>
    </w:p>
    <w:p w14:paraId="5FEF545C"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2" w:history="1">
        <w:r w:rsidR="0088009E" w:rsidRPr="003D11E0">
          <w:rPr>
            <w:rStyle w:val="Hyperlink"/>
            <w:noProof/>
            <w:lang w:val="vi-VN"/>
          </w:rPr>
          <w:t>Hình 4.2 Giao diện giới thiệu</w:t>
        </w:r>
        <w:r w:rsidR="0088009E">
          <w:rPr>
            <w:noProof/>
            <w:webHidden/>
          </w:rPr>
          <w:tab/>
        </w:r>
        <w:r w:rsidR="00D43AA1">
          <w:rPr>
            <w:noProof/>
            <w:webHidden/>
            <w:lang w:val="vi-VN"/>
          </w:rPr>
          <w:t>38</w:t>
        </w:r>
      </w:hyperlink>
    </w:p>
    <w:p w14:paraId="7B8428A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3" w:history="1">
        <w:r w:rsidR="0088009E" w:rsidRPr="003D11E0">
          <w:rPr>
            <w:rStyle w:val="Hyperlink"/>
            <w:noProof/>
            <w:lang w:val="vi-VN"/>
          </w:rPr>
          <w:t>Hình 4.3 Giao diện địa chỉ liên hệ</w:t>
        </w:r>
        <w:r w:rsidR="0088009E">
          <w:rPr>
            <w:noProof/>
            <w:webHidden/>
          </w:rPr>
          <w:tab/>
        </w:r>
        <w:r w:rsidR="00913D7C">
          <w:rPr>
            <w:noProof/>
            <w:webHidden/>
            <w:lang w:val="vi-VN"/>
          </w:rPr>
          <w:t>38</w:t>
        </w:r>
      </w:hyperlink>
    </w:p>
    <w:p w14:paraId="1819A48F"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4" w:history="1">
        <w:r w:rsidR="0088009E" w:rsidRPr="003D11E0">
          <w:rPr>
            <w:rStyle w:val="Hyperlink"/>
            <w:noProof/>
            <w:lang w:val="vi-VN"/>
          </w:rPr>
          <w:t>Hình 4.4 Phần dịch vụ y tế</w:t>
        </w:r>
        <w:r w:rsidR="0088009E">
          <w:rPr>
            <w:noProof/>
            <w:webHidden/>
          </w:rPr>
          <w:tab/>
        </w:r>
        <w:r w:rsidR="00D43AA1">
          <w:rPr>
            <w:noProof/>
            <w:webHidden/>
            <w:lang w:val="vi-VN"/>
          </w:rPr>
          <w:t>39</w:t>
        </w:r>
      </w:hyperlink>
    </w:p>
    <w:p w14:paraId="2ACAB37A"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5" w:history="1">
        <w:r w:rsidR="0088009E" w:rsidRPr="003D11E0">
          <w:rPr>
            <w:rStyle w:val="Hyperlink"/>
            <w:noProof/>
            <w:lang w:val="vi-VN"/>
          </w:rPr>
          <w:t>Hình 4.5 Giao diện đăng nhập</w:t>
        </w:r>
        <w:r w:rsidR="0088009E">
          <w:rPr>
            <w:noProof/>
            <w:webHidden/>
          </w:rPr>
          <w:tab/>
        </w:r>
        <w:r w:rsidR="00D43AA1">
          <w:rPr>
            <w:noProof/>
            <w:webHidden/>
            <w:lang w:val="vi-VN"/>
          </w:rPr>
          <w:t>40</w:t>
        </w:r>
      </w:hyperlink>
    </w:p>
    <w:p w14:paraId="3D542BA2"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6" w:history="1">
        <w:r w:rsidR="0088009E" w:rsidRPr="003D11E0">
          <w:rPr>
            <w:rStyle w:val="Hyperlink"/>
            <w:noProof/>
            <w:lang w:val="vi-VN"/>
          </w:rPr>
          <w:t>Hình 4.6 Giao diện người quản trị (admin) khi đăng nhập</w:t>
        </w:r>
        <w:r w:rsidR="0088009E">
          <w:rPr>
            <w:noProof/>
            <w:webHidden/>
          </w:rPr>
          <w:tab/>
        </w:r>
        <w:r w:rsidR="00D43AA1">
          <w:rPr>
            <w:noProof/>
            <w:webHidden/>
            <w:lang w:val="vi-VN"/>
          </w:rPr>
          <w:t>41</w:t>
        </w:r>
      </w:hyperlink>
    </w:p>
    <w:p w14:paraId="611AB74C"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7" w:history="1">
        <w:r w:rsidR="0088009E" w:rsidRPr="003D11E0">
          <w:rPr>
            <w:rStyle w:val="Hyperlink"/>
            <w:noProof/>
            <w:lang w:val="vi-VN"/>
          </w:rPr>
          <w:t>Hình 4.7 Giao diện bác sĩ sau khi đăng nhập</w:t>
        </w:r>
        <w:r w:rsidR="0088009E">
          <w:rPr>
            <w:noProof/>
            <w:webHidden/>
          </w:rPr>
          <w:tab/>
        </w:r>
        <w:r w:rsidR="00D43AA1">
          <w:rPr>
            <w:noProof/>
            <w:webHidden/>
            <w:lang w:val="vi-VN"/>
          </w:rPr>
          <w:t>42</w:t>
        </w:r>
      </w:hyperlink>
    </w:p>
    <w:p w14:paraId="58F6C975"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8" w:history="1">
        <w:r w:rsidR="0088009E" w:rsidRPr="003D11E0">
          <w:rPr>
            <w:rStyle w:val="Hyperlink"/>
            <w:noProof/>
            <w:lang w:val="vi-VN"/>
          </w:rPr>
          <w:t>Hình 4.8 Giao diện giảng viên sau khi đăng nhập</w:t>
        </w:r>
        <w:r w:rsidR="0088009E">
          <w:rPr>
            <w:noProof/>
            <w:webHidden/>
          </w:rPr>
          <w:tab/>
        </w:r>
        <w:r w:rsidR="00D43AA1">
          <w:rPr>
            <w:noProof/>
            <w:webHidden/>
            <w:lang w:val="vi-VN"/>
          </w:rPr>
          <w:t>43</w:t>
        </w:r>
      </w:hyperlink>
    </w:p>
    <w:p w14:paraId="0E9B6818" w14:textId="0077E03D"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09" w:history="1">
        <w:r w:rsidR="00F57A80">
          <w:rPr>
            <w:rStyle w:val="Hyperlink"/>
            <w:noProof/>
            <w:lang w:val="vi-VN"/>
          </w:rPr>
          <w:t xml:space="preserve">Hình 4.9 </w:t>
        </w:r>
        <w:r w:rsidR="00625F2D" w:rsidRPr="00625F2D">
          <w:rPr>
            <w:rStyle w:val="Hyperlink"/>
            <w:noProof/>
            <w:lang w:val="vi-VN"/>
          </w:rPr>
          <w:t>B</w:t>
        </w:r>
        <w:r w:rsidR="0088009E" w:rsidRPr="00625F2D">
          <w:rPr>
            <w:rStyle w:val="Hyperlink"/>
            <w:noProof/>
            <w:lang w:val="vi-VN"/>
          </w:rPr>
          <w:t>ác</w:t>
        </w:r>
        <w:r w:rsidR="0088009E" w:rsidRPr="003D11E0">
          <w:rPr>
            <w:rStyle w:val="Hyperlink"/>
            <w:noProof/>
            <w:lang w:val="vi-VN"/>
          </w:rPr>
          <w:t xml:space="preserve"> sĩ</w:t>
        </w:r>
        <w:r w:rsidR="0088009E">
          <w:rPr>
            <w:noProof/>
            <w:webHidden/>
          </w:rPr>
          <w:tab/>
        </w:r>
        <w:r w:rsidR="00D43AA1">
          <w:rPr>
            <w:noProof/>
            <w:webHidden/>
            <w:lang w:val="vi-VN"/>
          </w:rPr>
          <w:t>44</w:t>
        </w:r>
      </w:hyperlink>
    </w:p>
    <w:p w14:paraId="7AF52B58" w14:textId="2ABD9674"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0" w:history="1">
        <w:r w:rsidR="00625F2D">
          <w:rPr>
            <w:rStyle w:val="Hyperlink"/>
            <w:noProof/>
            <w:lang w:val="vi-VN"/>
          </w:rPr>
          <w:t>Hình 4.10 T</w:t>
        </w:r>
        <w:r w:rsidR="0088009E" w:rsidRPr="003D11E0">
          <w:rPr>
            <w:rStyle w:val="Hyperlink"/>
            <w:noProof/>
            <w:lang w:val="vi-VN"/>
          </w:rPr>
          <w:t>hêm bác sĩ</w:t>
        </w:r>
        <w:r w:rsidR="0088009E">
          <w:rPr>
            <w:noProof/>
            <w:webHidden/>
          </w:rPr>
          <w:tab/>
        </w:r>
        <w:r w:rsidR="00D43AA1">
          <w:rPr>
            <w:noProof/>
            <w:webHidden/>
            <w:lang w:val="vi-VN"/>
          </w:rPr>
          <w:t>45</w:t>
        </w:r>
      </w:hyperlink>
    </w:p>
    <w:p w14:paraId="2A8CCBE0"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1" w:history="1">
        <w:r w:rsidR="0088009E" w:rsidRPr="003D11E0">
          <w:rPr>
            <w:rStyle w:val="Hyperlink"/>
            <w:noProof/>
            <w:lang w:val="vi-VN"/>
          </w:rPr>
          <w:t>Hình 4.11 Thêm thông tin giảng viên</w:t>
        </w:r>
        <w:r w:rsidR="0088009E">
          <w:rPr>
            <w:noProof/>
            <w:webHidden/>
          </w:rPr>
          <w:tab/>
        </w:r>
        <w:r w:rsidR="00D43AA1">
          <w:rPr>
            <w:noProof/>
            <w:webHidden/>
            <w:lang w:val="vi-VN"/>
          </w:rPr>
          <w:t>46</w:t>
        </w:r>
      </w:hyperlink>
    </w:p>
    <w:p w14:paraId="7676226B"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2" w:history="1">
        <w:r w:rsidR="0088009E" w:rsidRPr="003D11E0">
          <w:rPr>
            <w:rStyle w:val="Hyperlink"/>
            <w:noProof/>
            <w:lang w:val="vi-VN"/>
          </w:rPr>
          <w:t>Hình 4.12 Danh sách giảng viên</w:t>
        </w:r>
        <w:r w:rsidR="0088009E">
          <w:rPr>
            <w:noProof/>
            <w:webHidden/>
          </w:rPr>
          <w:tab/>
        </w:r>
        <w:r w:rsidR="00D43AA1">
          <w:rPr>
            <w:noProof/>
            <w:webHidden/>
            <w:lang w:val="vi-VN"/>
          </w:rPr>
          <w:t>46</w:t>
        </w:r>
      </w:hyperlink>
    </w:p>
    <w:p w14:paraId="2D135F1B"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3" w:history="1">
        <w:r w:rsidR="0088009E" w:rsidRPr="003D11E0">
          <w:rPr>
            <w:rStyle w:val="Hyperlink"/>
            <w:noProof/>
            <w:lang w:val="vi-VN"/>
          </w:rPr>
          <w:t>Hình 4.13 Danh sách hồ sơ khám sức khỏe</w:t>
        </w:r>
        <w:r w:rsidR="0088009E">
          <w:rPr>
            <w:noProof/>
            <w:webHidden/>
          </w:rPr>
          <w:tab/>
        </w:r>
        <w:r w:rsidR="00D43AA1">
          <w:rPr>
            <w:noProof/>
            <w:webHidden/>
            <w:lang w:val="vi-VN"/>
          </w:rPr>
          <w:t>47</w:t>
        </w:r>
      </w:hyperlink>
    </w:p>
    <w:p w14:paraId="5B344894"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4" w:history="1">
        <w:r w:rsidR="0088009E" w:rsidRPr="003D11E0">
          <w:rPr>
            <w:rStyle w:val="Hyperlink"/>
            <w:noProof/>
            <w:lang w:val="vi-VN"/>
          </w:rPr>
          <w:t>Hình 4.14 Xem hồ sơ</w:t>
        </w:r>
        <w:r w:rsidR="0088009E">
          <w:rPr>
            <w:noProof/>
            <w:webHidden/>
          </w:rPr>
          <w:tab/>
        </w:r>
        <w:r w:rsidR="00D43AA1">
          <w:rPr>
            <w:noProof/>
            <w:webHidden/>
            <w:lang w:val="vi-VN"/>
          </w:rPr>
          <w:t>48</w:t>
        </w:r>
      </w:hyperlink>
    </w:p>
    <w:p w14:paraId="7FD13153"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5" w:history="1">
        <w:r w:rsidR="0088009E" w:rsidRPr="003D11E0">
          <w:rPr>
            <w:rStyle w:val="Hyperlink"/>
            <w:noProof/>
            <w:lang w:val="vi-VN"/>
          </w:rPr>
          <w:t>Hình 4.15 Dịch vụ y tế</w:t>
        </w:r>
        <w:r w:rsidR="0088009E">
          <w:rPr>
            <w:noProof/>
            <w:webHidden/>
          </w:rPr>
          <w:tab/>
        </w:r>
        <w:r w:rsidR="00D43AA1">
          <w:rPr>
            <w:noProof/>
            <w:webHidden/>
            <w:lang w:val="vi-VN"/>
          </w:rPr>
          <w:t>49</w:t>
        </w:r>
      </w:hyperlink>
    </w:p>
    <w:p w14:paraId="175E3C02"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6" w:history="1">
        <w:r w:rsidR="0088009E" w:rsidRPr="003D11E0">
          <w:rPr>
            <w:rStyle w:val="Hyperlink"/>
            <w:noProof/>
            <w:lang w:val="vi-VN"/>
          </w:rPr>
          <w:t>Hình 4.16 Quản lý đặt lịch khám sức khỏe</w:t>
        </w:r>
        <w:r w:rsidR="0088009E">
          <w:rPr>
            <w:noProof/>
            <w:webHidden/>
          </w:rPr>
          <w:tab/>
        </w:r>
        <w:r w:rsidR="00D43AA1">
          <w:rPr>
            <w:noProof/>
            <w:webHidden/>
            <w:lang w:val="vi-VN"/>
          </w:rPr>
          <w:t>50</w:t>
        </w:r>
      </w:hyperlink>
    </w:p>
    <w:p w14:paraId="1530E023"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7" w:history="1">
        <w:r w:rsidR="0088009E" w:rsidRPr="003D11E0">
          <w:rPr>
            <w:rStyle w:val="Hyperlink"/>
            <w:noProof/>
            <w:lang w:val="vi-VN"/>
          </w:rPr>
          <w:t>Hình 4.17 Quản lý vaccine</w:t>
        </w:r>
        <w:r w:rsidR="0088009E">
          <w:rPr>
            <w:noProof/>
            <w:webHidden/>
          </w:rPr>
          <w:tab/>
        </w:r>
        <w:r w:rsidR="00D43AA1">
          <w:rPr>
            <w:noProof/>
            <w:webHidden/>
            <w:lang w:val="vi-VN"/>
          </w:rPr>
          <w:t>51</w:t>
        </w:r>
      </w:hyperlink>
    </w:p>
    <w:p w14:paraId="0F13562A"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8" w:history="1">
        <w:r w:rsidR="0088009E" w:rsidRPr="003D11E0">
          <w:rPr>
            <w:rStyle w:val="Hyperlink"/>
            <w:noProof/>
            <w:lang w:val="vi-VN"/>
          </w:rPr>
          <w:t>Hình4.18 Quản lý lịch tiêm chủng</w:t>
        </w:r>
        <w:r w:rsidR="0088009E">
          <w:rPr>
            <w:noProof/>
            <w:webHidden/>
          </w:rPr>
          <w:tab/>
        </w:r>
        <w:r w:rsidR="00D43AA1">
          <w:rPr>
            <w:noProof/>
            <w:webHidden/>
            <w:lang w:val="vi-VN"/>
          </w:rPr>
          <w:t>52</w:t>
        </w:r>
      </w:hyperlink>
    </w:p>
    <w:p w14:paraId="73DD4C9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19" w:history="1">
        <w:r w:rsidR="0088009E" w:rsidRPr="003D11E0">
          <w:rPr>
            <w:rStyle w:val="Hyperlink"/>
            <w:noProof/>
            <w:lang w:val="vi-VN"/>
          </w:rPr>
          <w:t>Hình 4.19 Trang giảng viên</w:t>
        </w:r>
        <w:r w:rsidR="0088009E">
          <w:rPr>
            <w:noProof/>
            <w:webHidden/>
          </w:rPr>
          <w:tab/>
        </w:r>
        <w:r w:rsidR="00D43AA1">
          <w:rPr>
            <w:noProof/>
            <w:webHidden/>
            <w:lang w:val="vi-VN"/>
          </w:rPr>
          <w:t>53</w:t>
        </w:r>
      </w:hyperlink>
    </w:p>
    <w:p w14:paraId="0BD12E8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0" w:history="1">
        <w:r w:rsidR="0088009E" w:rsidRPr="003D11E0">
          <w:rPr>
            <w:rStyle w:val="Hyperlink"/>
            <w:noProof/>
            <w:lang w:val="vi-VN"/>
          </w:rPr>
          <w:t>Hình 4.20 Xem hồ sơ khám sức khỏe</w:t>
        </w:r>
        <w:r w:rsidR="0088009E">
          <w:rPr>
            <w:noProof/>
            <w:webHidden/>
          </w:rPr>
          <w:tab/>
        </w:r>
        <w:r w:rsidR="00D43AA1">
          <w:rPr>
            <w:noProof/>
            <w:webHidden/>
            <w:lang w:val="vi-VN"/>
          </w:rPr>
          <w:t>54</w:t>
        </w:r>
      </w:hyperlink>
    </w:p>
    <w:p w14:paraId="72F3B973"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1" w:history="1">
        <w:r w:rsidR="0088009E" w:rsidRPr="003D11E0">
          <w:rPr>
            <w:rStyle w:val="Hyperlink"/>
            <w:noProof/>
            <w:lang w:val="vi-VN"/>
          </w:rPr>
          <w:t>Hình 4.21 Đặt lịch khám bệnh</w:t>
        </w:r>
        <w:r w:rsidR="0088009E">
          <w:rPr>
            <w:noProof/>
            <w:webHidden/>
          </w:rPr>
          <w:tab/>
        </w:r>
        <w:r w:rsidR="00D43AA1">
          <w:rPr>
            <w:noProof/>
            <w:webHidden/>
            <w:lang w:val="vi-VN"/>
          </w:rPr>
          <w:t>55</w:t>
        </w:r>
      </w:hyperlink>
    </w:p>
    <w:p w14:paraId="0B1E7601"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2" w:history="1">
        <w:r w:rsidR="0088009E" w:rsidRPr="003D11E0">
          <w:rPr>
            <w:rStyle w:val="Hyperlink"/>
            <w:noProof/>
            <w:lang w:val="vi-VN"/>
          </w:rPr>
          <w:t>Hình 4.22 Thêm đặt lịch khám</w:t>
        </w:r>
        <w:r w:rsidR="0088009E">
          <w:rPr>
            <w:noProof/>
            <w:webHidden/>
          </w:rPr>
          <w:tab/>
        </w:r>
        <w:r w:rsidR="00D43AA1">
          <w:rPr>
            <w:noProof/>
            <w:webHidden/>
            <w:lang w:val="vi-VN"/>
          </w:rPr>
          <w:t>56</w:t>
        </w:r>
      </w:hyperlink>
    </w:p>
    <w:p w14:paraId="2AA1B658"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3" w:history="1">
        <w:r w:rsidR="0088009E" w:rsidRPr="003D11E0">
          <w:rPr>
            <w:rStyle w:val="Hyperlink"/>
            <w:noProof/>
            <w:lang w:val="vi-VN"/>
          </w:rPr>
          <w:t>Hình 4.23 Danh sách khám sức khỏe</w:t>
        </w:r>
        <w:r w:rsidR="0088009E">
          <w:rPr>
            <w:noProof/>
            <w:webHidden/>
          </w:rPr>
          <w:tab/>
        </w:r>
        <w:r w:rsidR="00D43AA1">
          <w:rPr>
            <w:noProof/>
            <w:webHidden/>
            <w:lang w:val="vi-VN"/>
          </w:rPr>
          <w:t>56</w:t>
        </w:r>
      </w:hyperlink>
    </w:p>
    <w:p w14:paraId="18DD075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4" w:history="1">
        <w:r w:rsidR="0088009E" w:rsidRPr="003D11E0">
          <w:rPr>
            <w:rStyle w:val="Hyperlink"/>
            <w:noProof/>
            <w:lang w:val="vi-VN"/>
          </w:rPr>
          <w:t>Hình 4.24 Thêm thông tin thân nhân, người thân</w:t>
        </w:r>
        <w:r w:rsidR="0088009E">
          <w:rPr>
            <w:noProof/>
            <w:webHidden/>
          </w:rPr>
          <w:tab/>
        </w:r>
        <w:r w:rsidR="00D43AA1">
          <w:rPr>
            <w:noProof/>
            <w:webHidden/>
            <w:lang w:val="vi-VN"/>
          </w:rPr>
          <w:t>57</w:t>
        </w:r>
      </w:hyperlink>
    </w:p>
    <w:p w14:paraId="727059D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5" w:history="1">
        <w:r w:rsidR="0088009E" w:rsidRPr="003D11E0">
          <w:rPr>
            <w:rStyle w:val="Hyperlink"/>
            <w:noProof/>
            <w:lang w:val="vi-VN"/>
          </w:rPr>
          <w:t>Hình 4.25 Đặt lịch tiêm chủng</w:t>
        </w:r>
        <w:r w:rsidR="0088009E">
          <w:rPr>
            <w:noProof/>
            <w:webHidden/>
          </w:rPr>
          <w:tab/>
        </w:r>
        <w:r w:rsidR="00D43AA1">
          <w:rPr>
            <w:noProof/>
            <w:webHidden/>
            <w:lang w:val="vi-VN"/>
          </w:rPr>
          <w:t>57</w:t>
        </w:r>
      </w:hyperlink>
    </w:p>
    <w:p w14:paraId="5B3486B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6" w:history="1">
        <w:r w:rsidR="0088009E" w:rsidRPr="003D11E0">
          <w:rPr>
            <w:rStyle w:val="Hyperlink"/>
            <w:noProof/>
            <w:lang w:val="vi-VN"/>
          </w:rPr>
          <w:t>Hình 4.26 Danh sách đặt lịch tiêm chủng</w:t>
        </w:r>
        <w:r w:rsidR="0088009E">
          <w:rPr>
            <w:noProof/>
            <w:webHidden/>
          </w:rPr>
          <w:tab/>
        </w:r>
        <w:r w:rsidR="00D43AA1">
          <w:rPr>
            <w:noProof/>
            <w:webHidden/>
            <w:lang w:val="vi-VN"/>
          </w:rPr>
          <w:t>58</w:t>
        </w:r>
      </w:hyperlink>
    </w:p>
    <w:p w14:paraId="092212D9"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7" w:history="1">
        <w:r w:rsidR="0088009E" w:rsidRPr="003D11E0">
          <w:rPr>
            <w:rStyle w:val="Hyperlink"/>
            <w:noProof/>
            <w:lang w:val="vi-VN"/>
          </w:rPr>
          <w:t>Hình 4.27 Thêm thông tin thân nhân</w:t>
        </w:r>
        <w:r w:rsidR="0088009E">
          <w:rPr>
            <w:noProof/>
            <w:webHidden/>
          </w:rPr>
          <w:tab/>
        </w:r>
        <w:r w:rsidR="00D43AA1">
          <w:rPr>
            <w:noProof/>
            <w:webHidden/>
            <w:lang w:val="vi-VN"/>
          </w:rPr>
          <w:t>58</w:t>
        </w:r>
      </w:hyperlink>
    </w:p>
    <w:p w14:paraId="7B39D0EA"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8" w:history="1">
        <w:r w:rsidR="0088009E" w:rsidRPr="003D11E0">
          <w:rPr>
            <w:rStyle w:val="Hyperlink"/>
            <w:noProof/>
            <w:lang w:val="vi-VN"/>
          </w:rPr>
          <w:t>Hình 4.28 Danh sách thân nhân, người thân</w:t>
        </w:r>
        <w:r w:rsidR="0088009E">
          <w:rPr>
            <w:noProof/>
            <w:webHidden/>
          </w:rPr>
          <w:tab/>
        </w:r>
        <w:r w:rsidR="00D43AA1">
          <w:rPr>
            <w:noProof/>
            <w:webHidden/>
            <w:lang w:val="vi-VN"/>
          </w:rPr>
          <w:t>59</w:t>
        </w:r>
      </w:hyperlink>
    </w:p>
    <w:p w14:paraId="7410A926"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29" w:history="1">
        <w:r w:rsidR="0088009E" w:rsidRPr="003D11E0">
          <w:rPr>
            <w:rStyle w:val="Hyperlink"/>
            <w:noProof/>
            <w:lang w:val="vi-VN"/>
          </w:rPr>
          <w:t>Hình 4.29 Hồ sơ khám sức khỏe định kì</w:t>
        </w:r>
        <w:r w:rsidR="0088009E">
          <w:rPr>
            <w:noProof/>
            <w:webHidden/>
          </w:rPr>
          <w:tab/>
        </w:r>
        <w:r w:rsidR="00D43AA1">
          <w:rPr>
            <w:noProof/>
            <w:webHidden/>
            <w:lang w:val="vi-VN"/>
          </w:rPr>
          <w:t>60</w:t>
        </w:r>
      </w:hyperlink>
    </w:p>
    <w:p w14:paraId="3E3618A8"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30" w:history="1">
        <w:r w:rsidR="0088009E" w:rsidRPr="003D11E0">
          <w:rPr>
            <w:rStyle w:val="Hyperlink"/>
            <w:noProof/>
            <w:lang w:val="vi-VN"/>
          </w:rPr>
          <w:t>Hình 4.30 Nhập thông tin sức khỏe của giảng viên</w:t>
        </w:r>
        <w:r w:rsidR="0088009E">
          <w:rPr>
            <w:noProof/>
            <w:webHidden/>
          </w:rPr>
          <w:tab/>
        </w:r>
        <w:r w:rsidR="00D43AA1">
          <w:rPr>
            <w:noProof/>
            <w:webHidden/>
            <w:lang w:val="vi-VN"/>
          </w:rPr>
          <w:t>62</w:t>
        </w:r>
      </w:hyperlink>
    </w:p>
    <w:p w14:paraId="3C5CB6A1"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31" w:history="1">
        <w:r w:rsidR="0088009E" w:rsidRPr="003D11E0">
          <w:rPr>
            <w:rStyle w:val="Hyperlink"/>
            <w:noProof/>
            <w:lang w:val="vi-VN"/>
          </w:rPr>
          <w:t>Hình 4.31 Nhập thông tin khám định kỳ</w:t>
        </w:r>
        <w:r w:rsidR="0088009E">
          <w:rPr>
            <w:noProof/>
            <w:webHidden/>
          </w:rPr>
          <w:tab/>
        </w:r>
        <w:r w:rsidR="00D43AA1">
          <w:rPr>
            <w:noProof/>
            <w:webHidden/>
            <w:lang w:val="vi-VN"/>
          </w:rPr>
          <w:t>63</w:t>
        </w:r>
      </w:hyperlink>
    </w:p>
    <w:p w14:paraId="4BD710E9"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r:id="rId18" w:anchor="_Toc170221732" w:history="1">
        <w:r w:rsidR="0088009E" w:rsidRPr="003D11E0">
          <w:rPr>
            <w:rStyle w:val="Hyperlink"/>
            <w:noProof/>
            <w:lang w:val="vi-VN"/>
          </w:rPr>
          <w:t>Hình 4.32 Nhập thông tin khám sức khỏe</w:t>
        </w:r>
        <w:r w:rsidR="0088009E">
          <w:rPr>
            <w:noProof/>
            <w:webHidden/>
          </w:rPr>
          <w:tab/>
        </w:r>
        <w:r w:rsidR="00D43AA1">
          <w:rPr>
            <w:noProof/>
            <w:webHidden/>
            <w:lang w:val="vi-VN"/>
          </w:rPr>
          <w:t>64</w:t>
        </w:r>
      </w:hyperlink>
    </w:p>
    <w:p w14:paraId="14B08CFE"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33" w:history="1">
        <w:r w:rsidR="0088009E" w:rsidRPr="003D11E0">
          <w:rPr>
            <w:rStyle w:val="Hyperlink"/>
            <w:noProof/>
            <w:lang w:val="vi-VN"/>
          </w:rPr>
          <w:t>Hình 4.33 Danh sách hồ sơ khám sức khỏe định kỳ</w:t>
        </w:r>
        <w:r w:rsidR="0088009E">
          <w:rPr>
            <w:noProof/>
            <w:webHidden/>
          </w:rPr>
          <w:tab/>
        </w:r>
        <w:r w:rsidR="00D43AA1">
          <w:rPr>
            <w:noProof/>
            <w:webHidden/>
            <w:lang w:val="vi-VN"/>
          </w:rPr>
          <w:t>65</w:t>
        </w:r>
      </w:hyperlink>
    </w:p>
    <w:p w14:paraId="541DB7A7" w14:textId="77777777" w:rsidR="0088009E" w:rsidRDefault="00220590" w:rsidP="00797986">
      <w:pPr>
        <w:pStyle w:val="TableofFigures"/>
        <w:tabs>
          <w:tab w:val="right" w:leader="dot" w:pos="9345"/>
        </w:tabs>
        <w:spacing w:line="360" w:lineRule="auto"/>
        <w:rPr>
          <w:rFonts w:asciiTheme="minorHAnsi" w:eastAsiaTheme="minorEastAsia" w:hAnsiTheme="minorHAnsi" w:cstheme="minorBidi"/>
          <w:noProof/>
          <w:sz w:val="22"/>
          <w:szCs w:val="22"/>
        </w:rPr>
      </w:pPr>
      <w:hyperlink w:anchor="_Toc170221734" w:history="1">
        <w:r w:rsidR="0088009E" w:rsidRPr="003D11E0">
          <w:rPr>
            <w:rStyle w:val="Hyperlink"/>
            <w:noProof/>
            <w:lang w:val="vi-VN"/>
          </w:rPr>
          <w:t>Hình 4.34 Xem thông tin sức khỏe định kỳ</w:t>
        </w:r>
        <w:r w:rsidR="0088009E">
          <w:rPr>
            <w:noProof/>
            <w:webHidden/>
          </w:rPr>
          <w:tab/>
        </w:r>
        <w:r w:rsidR="00D43AA1">
          <w:rPr>
            <w:noProof/>
            <w:webHidden/>
            <w:lang w:val="vi-VN"/>
          </w:rPr>
          <w:t>66</w:t>
        </w:r>
      </w:hyperlink>
    </w:p>
    <w:p w14:paraId="131B512C" w14:textId="77777777" w:rsidR="00AF4014" w:rsidRPr="003A3218" w:rsidRDefault="0088009E" w:rsidP="00797986">
      <w:pPr>
        <w:spacing w:line="360" w:lineRule="auto"/>
        <w:jc w:val="both"/>
        <w:rPr>
          <w:b/>
          <w:color w:val="000000" w:themeColor="text1"/>
        </w:rPr>
      </w:pPr>
      <w:r>
        <w:rPr>
          <w:b/>
          <w:color w:val="000000" w:themeColor="text1"/>
        </w:rPr>
        <w:fldChar w:fldCharType="end"/>
      </w:r>
    </w:p>
    <w:p w14:paraId="1A05ADBF" w14:textId="77777777" w:rsidR="0007078F" w:rsidRDefault="0007078F" w:rsidP="00797986">
      <w:pPr>
        <w:spacing w:after="160" w:line="360" w:lineRule="auto"/>
        <w:rPr>
          <w:i/>
          <w:color w:val="000000" w:themeColor="text1"/>
        </w:rPr>
      </w:pPr>
      <w:r>
        <w:rPr>
          <w:i/>
          <w:color w:val="000000" w:themeColor="text1"/>
        </w:rPr>
        <w:br w:type="page"/>
      </w:r>
    </w:p>
    <w:p w14:paraId="66E74B08"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p w14:paraId="52365928" w14:textId="77777777" w:rsidR="00AF4014" w:rsidRDefault="00AF4014" w:rsidP="0007078F">
      <w:pPr>
        <w:pStyle w:val="BodyText"/>
        <w:ind w:firstLine="397"/>
        <w:rPr>
          <w:color w:val="000000" w:themeColor="text1"/>
          <w:lang w:val="en-US"/>
        </w:rPr>
      </w:pPr>
    </w:p>
    <w:tbl>
      <w:tblPr>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2"/>
        <w:gridCol w:w="5372"/>
      </w:tblGrid>
      <w:tr w:rsidR="00814644" w:rsidRPr="0026430C" w14:paraId="0D3302A1" w14:textId="77777777" w:rsidTr="0097571D">
        <w:trPr>
          <w:trHeight w:val="284"/>
        </w:trPr>
        <w:tc>
          <w:tcPr>
            <w:tcW w:w="3652" w:type="dxa"/>
            <w:shd w:val="clear" w:color="auto" w:fill="auto"/>
          </w:tcPr>
          <w:p w14:paraId="0A0738EA"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lang w:val="vi-VN"/>
              </w:rPr>
            </w:pPr>
            <w:bookmarkStart w:id="0" w:name="_Toc155112836"/>
            <w:bookmarkStart w:id="1" w:name="_Toc170225475"/>
            <w:bookmarkStart w:id="2" w:name="_Toc170228005"/>
            <w:bookmarkStart w:id="3" w:name="_Toc170837942"/>
            <w:bookmarkStart w:id="4" w:name="_Toc170887290"/>
            <w:bookmarkStart w:id="5" w:name="_Toc170888971"/>
            <w:r w:rsidRPr="0026430C">
              <w:rPr>
                <w:szCs w:val="26"/>
                <w:lang w:val="vi-VN"/>
              </w:rPr>
              <w:t>Từ viết tắt</w:t>
            </w:r>
            <w:bookmarkEnd w:id="0"/>
            <w:bookmarkEnd w:id="1"/>
            <w:bookmarkEnd w:id="2"/>
            <w:bookmarkEnd w:id="3"/>
            <w:bookmarkEnd w:id="4"/>
            <w:bookmarkEnd w:id="5"/>
          </w:p>
        </w:tc>
        <w:tc>
          <w:tcPr>
            <w:tcW w:w="5372" w:type="dxa"/>
            <w:shd w:val="clear" w:color="auto" w:fill="auto"/>
          </w:tcPr>
          <w:p w14:paraId="521F1344"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lang w:val="vi-VN"/>
              </w:rPr>
            </w:pPr>
            <w:bookmarkStart w:id="6" w:name="_Toc155112837"/>
            <w:bookmarkStart w:id="7" w:name="_Toc170225476"/>
            <w:bookmarkStart w:id="8" w:name="_Toc170228006"/>
            <w:bookmarkStart w:id="9" w:name="_Toc170837943"/>
            <w:bookmarkStart w:id="10" w:name="_Toc170887291"/>
            <w:bookmarkStart w:id="11" w:name="_Toc170888972"/>
            <w:r w:rsidRPr="0026430C">
              <w:rPr>
                <w:szCs w:val="26"/>
                <w:lang w:val="vi-VN"/>
              </w:rPr>
              <w:t>Diễn giải</w:t>
            </w:r>
            <w:bookmarkEnd w:id="6"/>
            <w:bookmarkEnd w:id="7"/>
            <w:bookmarkEnd w:id="8"/>
            <w:bookmarkEnd w:id="9"/>
            <w:bookmarkEnd w:id="10"/>
            <w:bookmarkEnd w:id="11"/>
          </w:p>
        </w:tc>
      </w:tr>
      <w:tr w:rsidR="00814644" w:rsidRPr="0026430C" w14:paraId="6E68F99E" w14:textId="77777777" w:rsidTr="0097571D">
        <w:trPr>
          <w:trHeight w:val="293"/>
        </w:trPr>
        <w:tc>
          <w:tcPr>
            <w:tcW w:w="3652" w:type="dxa"/>
            <w:shd w:val="clear" w:color="auto" w:fill="auto"/>
          </w:tcPr>
          <w:p w14:paraId="78F895AE"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rPr>
            </w:pPr>
            <w:bookmarkStart w:id="12" w:name="_Toc155112838"/>
            <w:bookmarkStart w:id="13" w:name="_Toc170225477"/>
            <w:bookmarkStart w:id="14" w:name="_Toc170228007"/>
            <w:bookmarkStart w:id="15" w:name="_Toc170837944"/>
            <w:bookmarkStart w:id="16" w:name="_Toc170887292"/>
            <w:bookmarkStart w:id="17" w:name="_Toc170888973"/>
            <w:r w:rsidRPr="0026430C">
              <w:rPr>
                <w:szCs w:val="26"/>
                <w:lang w:val="vi-VN"/>
              </w:rPr>
              <w:t>CSS</w:t>
            </w:r>
            <w:bookmarkEnd w:id="12"/>
            <w:bookmarkEnd w:id="13"/>
            <w:bookmarkEnd w:id="14"/>
            <w:bookmarkEnd w:id="15"/>
            <w:bookmarkEnd w:id="16"/>
            <w:bookmarkEnd w:id="17"/>
          </w:p>
        </w:tc>
        <w:tc>
          <w:tcPr>
            <w:tcW w:w="5372" w:type="dxa"/>
            <w:shd w:val="clear" w:color="auto" w:fill="auto"/>
          </w:tcPr>
          <w:p w14:paraId="73932114" w14:textId="77777777" w:rsidR="00814644" w:rsidRPr="0026430C" w:rsidRDefault="00814644" w:rsidP="0097571D">
            <w:pPr>
              <w:pStyle w:val="Heading1"/>
              <w:numPr>
                <w:ilvl w:val="0"/>
                <w:numId w:val="0"/>
              </w:numPr>
              <w:tabs>
                <w:tab w:val="left" w:pos="975"/>
              </w:tabs>
              <w:spacing w:before="120" w:after="120" w:line="276" w:lineRule="auto"/>
              <w:ind w:left="181"/>
              <w:jc w:val="both"/>
              <w:rPr>
                <w:b w:val="0"/>
                <w:szCs w:val="26"/>
              </w:rPr>
            </w:pPr>
            <w:bookmarkStart w:id="18" w:name="_Toc155112839"/>
            <w:bookmarkStart w:id="19" w:name="_Toc170225478"/>
            <w:bookmarkStart w:id="20" w:name="_Toc170228008"/>
            <w:bookmarkStart w:id="21" w:name="_Toc170837945"/>
            <w:bookmarkStart w:id="22" w:name="_Toc170887293"/>
            <w:bookmarkStart w:id="23" w:name="_Toc170888974"/>
            <w:r w:rsidRPr="0026430C">
              <w:rPr>
                <w:b w:val="0"/>
                <w:szCs w:val="26"/>
              </w:rPr>
              <w:t>Cascading Style Sheets</w:t>
            </w:r>
            <w:bookmarkEnd w:id="18"/>
            <w:bookmarkEnd w:id="19"/>
            <w:bookmarkEnd w:id="20"/>
            <w:bookmarkEnd w:id="21"/>
            <w:bookmarkEnd w:id="22"/>
            <w:bookmarkEnd w:id="23"/>
          </w:p>
        </w:tc>
      </w:tr>
      <w:tr w:rsidR="00814644" w:rsidRPr="0026430C" w14:paraId="2B554C00" w14:textId="77777777" w:rsidTr="0097571D">
        <w:trPr>
          <w:trHeight w:val="284"/>
        </w:trPr>
        <w:tc>
          <w:tcPr>
            <w:tcW w:w="3652" w:type="dxa"/>
            <w:shd w:val="clear" w:color="auto" w:fill="auto"/>
          </w:tcPr>
          <w:p w14:paraId="4C3D1E41" w14:textId="77777777" w:rsidR="00814644" w:rsidRPr="0026430C" w:rsidRDefault="00814644" w:rsidP="0097571D">
            <w:pPr>
              <w:pStyle w:val="Heading1"/>
              <w:numPr>
                <w:ilvl w:val="0"/>
                <w:numId w:val="0"/>
              </w:numPr>
              <w:tabs>
                <w:tab w:val="left" w:pos="3111"/>
              </w:tabs>
              <w:spacing w:before="120" w:after="120" w:line="276" w:lineRule="auto"/>
              <w:ind w:left="181"/>
              <w:jc w:val="both"/>
              <w:rPr>
                <w:szCs w:val="26"/>
              </w:rPr>
            </w:pPr>
            <w:bookmarkStart w:id="24" w:name="_Toc170225479"/>
            <w:bookmarkStart w:id="25" w:name="_Toc170228009"/>
            <w:bookmarkStart w:id="26" w:name="_Toc170837946"/>
            <w:bookmarkStart w:id="27" w:name="_Toc170887294"/>
            <w:bookmarkStart w:id="28" w:name="_Toc170888975"/>
            <w:r w:rsidRPr="0026430C">
              <w:rPr>
                <w:szCs w:val="26"/>
                <w:lang w:val="vi-VN"/>
              </w:rPr>
              <w:t>ĐHTV</w:t>
            </w:r>
            <w:bookmarkEnd w:id="24"/>
            <w:bookmarkEnd w:id="25"/>
            <w:bookmarkEnd w:id="26"/>
            <w:bookmarkEnd w:id="27"/>
            <w:bookmarkEnd w:id="28"/>
          </w:p>
        </w:tc>
        <w:tc>
          <w:tcPr>
            <w:tcW w:w="5372" w:type="dxa"/>
            <w:shd w:val="clear" w:color="auto" w:fill="auto"/>
          </w:tcPr>
          <w:p w14:paraId="5FBE8731" w14:textId="77777777" w:rsidR="00814644" w:rsidRPr="0026430C" w:rsidRDefault="00814644" w:rsidP="0097571D">
            <w:pPr>
              <w:pStyle w:val="Heading1"/>
              <w:numPr>
                <w:ilvl w:val="0"/>
                <w:numId w:val="0"/>
              </w:numPr>
              <w:tabs>
                <w:tab w:val="left" w:pos="1291"/>
              </w:tabs>
              <w:spacing w:before="120" w:after="120" w:line="276" w:lineRule="auto"/>
              <w:ind w:left="181"/>
              <w:jc w:val="both"/>
              <w:rPr>
                <w:b w:val="0"/>
                <w:szCs w:val="26"/>
                <w:lang w:val="vi-VN"/>
              </w:rPr>
            </w:pPr>
            <w:bookmarkStart w:id="29" w:name="_Toc170225480"/>
            <w:bookmarkStart w:id="30" w:name="_Toc170228010"/>
            <w:bookmarkStart w:id="31" w:name="_Toc170837947"/>
            <w:bookmarkStart w:id="32" w:name="_Toc170887295"/>
            <w:bookmarkStart w:id="33" w:name="_Toc170888976"/>
            <w:r w:rsidRPr="0026430C">
              <w:rPr>
                <w:b w:val="0"/>
                <w:szCs w:val="26"/>
                <w:lang w:val="vi-VN"/>
              </w:rPr>
              <w:t>Đại học Trà Vinh</w:t>
            </w:r>
            <w:bookmarkEnd w:id="29"/>
            <w:bookmarkEnd w:id="30"/>
            <w:bookmarkEnd w:id="31"/>
            <w:bookmarkEnd w:id="32"/>
            <w:bookmarkEnd w:id="33"/>
          </w:p>
        </w:tc>
      </w:tr>
      <w:tr w:rsidR="00814644" w:rsidRPr="0026430C" w14:paraId="157FC460" w14:textId="77777777" w:rsidTr="0097571D">
        <w:trPr>
          <w:trHeight w:val="293"/>
        </w:trPr>
        <w:tc>
          <w:tcPr>
            <w:tcW w:w="3652" w:type="dxa"/>
            <w:shd w:val="clear" w:color="auto" w:fill="auto"/>
          </w:tcPr>
          <w:p w14:paraId="025176BE"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rPr>
            </w:pPr>
            <w:bookmarkStart w:id="34" w:name="_Toc155112840"/>
            <w:bookmarkStart w:id="35" w:name="_Toc170225481"/>
            <w:bookmarkStart w:id="36" w:name="_Toc170228011"/>
            <w:bookmarkStart w:id="37" w:name="_Toc170837948"/>
            <w:bookmarkStart w:id="38" w:name="_Toc170887296"/>
            <w:bookmarkStart w:id="39" w:name="_Toc170888977"/>
            <w:r w:rsidRPr="0026430C">
              <w:rPr>
                <w:szCs w:val="26"/>
                <w:lang w:val="vi-VN"/>
              </w:rPr>
              <w:t>HTML</w:t>
            </w:r>
            <w:bookmarkEnd w:id="34"/>
            <w:bookmarkEnd w:id="35"/>
            <w:bookmarkEnd w:id="36"/>
            <w:bookmarkEnd w:id="37"/>
            <w:bookmarkEnd w:id="38"/>
            <w:bookmarkEnd w:id="39"/>
          </w:p>
        </w:tc>
        <w:tc>
          <w:tcPr>
            <w:tcW w:w="5372" w:type="dxa"/>
            <w:shd w:val="clear" w:color="auto" w:fill="auto"/>
          </w:tcPr>
          <w:p w14:paraId="0A45093B" w14:textId="77777777" w:rsidR="00814644" w:rsidRPr="0026430C" w:rsidRDefault="00814644" w:rsidP="0097571D">
            <w:pPr>
              <w:pStyle w:val="Heading1"/>
              <w:numPr>
                <w:ilvl w:val="0"/>
                <w:numId w:val="0"/>
              </w:numPr>
              <w:tabs>
                <w:tab w:val="left" w:pos="975"/>
              </w:tabs>
              <w:spacing w:before="120" w:after="120" w:line="276" w:lineRule="auto"/>
              <w:ind w:left="181"/>
              <w:jc w:val="both"/>
              <w:rPr>
                <w:b w:val="0"/>
                <w:szCs w:val="26"/>
              </w:rPr>
            </w:pPr>
            <w:bookmarkStart w:id="40" w:name="_Toc155112841"/>
            <w:bookmarkStart w:id="41" w:name="_Toc170225482"/>
            <w:bookmarkStart w:id="42" w:name="_Toc170228012"/>
            <w:bookmarkStart w:id="43" w:name="_Toc170837949"/>
            <w:bookmarkStart w:id="44" w:name="_Toc170887297"/>
            <w:bookmarkStart w:id="45" w:name="_Toc170888978"/>
            <w:r w:rsidRPr="0026430C">
              <w:rPr>
                <w:b w:val="0"/>
                <w:szCs w:val="26"/>
              </w:rPr>
              <w:t>Hypertext Preprocessor</w:t>
            </w:r>
            <w:bookmarkEnd w:id="40"/>
            <w:bookmarkEnd w:id="41"/>
            <w:bookmarkEnd w:id="42"/>
            <w:bookmarkEnd w:id="43"/>
            <w:bookmarkEnd w:id="44"/>
            <w:bookmarkEnd w:id="45"/>
          </w:p>
        </w:tc>
      </w:tr>
      <w:tr w:rsidR="00814644" w:rsidRPr="0026430C" w14:paraId="19E59F25" w14:textId="77777777" w:rsidTr="0097571D">
        <w:trPr>
          <w:trHeight w:val="284"/>
        </w:trPr>
        <w:tc>
          <w:tcPr>
            <w:tcW w:w="3652" w:type="dxa"/>
            <w:shd w:val="clear" w:color="auto" w:fill="auto"/>
          </w:tcPr>
          <w:p w14:paraId="619D5A39"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lang w:val="vi-VN"/>
              </w:rPr>
            </w:pPr>
            <w:bookmarkStart w:id="46" w:name="_Toc155112842"/>
            <w:bookmarkStart w:id="47" w:name="_Toc170225483"/>
            <w:bookmarkStart w:id="48" w:name="_Toc170228013"/>
            <w:bookmarkStart w:id="49" w:name="_Toc170837950"/>
            <w:bookmarkStart w:id="50" w:name="_Toc170887298"/>
            <w:bookmarkStart w:id="51" w:name="_Toc170888979"/>
            <w:r w:rsidRPr="0026430C">
              <w:rPr>
                <w:szCs w:val="26"/>
                <w:lang w:val="vi-VN"/>
              </w:rPr>
              <w:t>PHP</w:t>
            </w:r>
            <w:bookmarkEnd w:id="46"/>
            <w:bookmarkEnd w:id="47"/>
            <w:bookmarkEnd w:id="48"/>
            <w:bookmarkEnd w:id="49"/>
            <w:bookmarkEnd w:id="50"/>
            <w:bookmarkEnd w:id="51"/>
          </w:p>
        </w:tc>
        <w:tc>
          <w:tcPr>
            <w:tcW w:w="5372" w:type="dxa"/>
            <w:shd w:val="clear" w:color="auto" w:fill="auto"/>
          </w:tcPr>
          <w:p w14:paraId="6C9B38F9" w14:textId="77777777" w:rsidR="00814644" w:rsidRPr="0026430C" w:rsidRDefault="00814644" w:rsidP="0097571D">
            <w:pPr>
              <w:pStyle w:val="Heading1"/>
              <w:numPr>
                <w:ilvl w:val="0"/>
                <w:numId w:val="0"/>
              </w:numPr>
              <w:tabs>
                <w:tab w:val="left" w:pos="975"/>
              </w:tabs>
              <w:spacing w:before="120" w:after="120" w:line="276" w:lineRule="auto"/>
              <w:ind w:left="181"/>
              <w:jc w:val="both"/>
              <w:rPr>
                <w:b w:val="0"/>
                <w:szCs w:val="26"/>
              </w:rPr>
            </w:pPr>
            <w:bookmarkStart w:id="52" w:name="_Toc155112843"/>
            <w:bookmarkStart w:id="53" w:name="_Toc170225484"/>
            <w:bookmarkStart w:id="54" w:name="_Toc170228014"/>
            <w:bookmarkStart w:id="55" w:name="_Toc170837951"/>
            <w:bookmarkStart w:id="56" w:name="_Toc170887299"/>
            <w:bookmarkStart w:id="57" w:name="_Toc170888980"/>
            <w:r w:rsidRPr="0026430C">
              <w:rPr>
                <w:b w:val="0"/>
                <w:szCs w:val="26"/>
              </w:rPr>
              <w:t>Cascading Style Sheets</w:t>
            </w:r>
            <w:bookmarkEnd w:id="52"/>
            <w:bookmarkEnd w:id="53"/>
            <w:bookmarkEnd w:id="54"/>
            <w:bookmarkEnd w:id="55"/>
            <w:bookmarkEnd w:id="56"/>
            <w:bookmarkEnd w:id="57"/>
          </w:p>
        </w:tc>
      </w:tr>
      <w:tr w:rsidR="00814644" w:rsidRPr="0026430C" w14:paraId="0FDCC527" w14:textId="77777777" w:rsidTr="0097571D">
        <w:trPr>
          <w:trHeight w:val="455"/>
        </w:trPr>
        <w:tc>
          <w:tcPr>
            <w:tcW w:w="3652" w:type="dxa"/>
            <w:shd w:val="clear" w:color="auto" w:fill="auto"/>
          </w:tcPr>
          <w:p w14:paraId="19171D7E" w14:textId="77777777" w:rsidR="00814644" w:rsidRPr="0026430C" w:rsidRDefault="00814644" w:rsidP="0097571D">
            <w:pPr>
              <w:pStyle w:val="Heading1"/>
              <w:numPr>
                <w:ilvl w:val="0"/>
                <w:numId w:val="0"/>
              </w:numPr>
              <w:tabs>
                <w:tab w:val="left" w:pos="975"/>
              </w:tabs>
              <w:spacing w:before="120" w:after="120" w:line="276" w:lineRule="auto"/>
              <w:ind w:left="181"/>
              <w:jc w:val="both"/>
              <w:rPr>
                <w:szCs w:val="26"/>
              </w:rPr>
            </w:pPr>
            <w:bookmarkStart w:id="58" w:name="_Toc155112844"/>
            <w:bookmarkStart w:id="59" w:name="_Toc170225485"/>
            <w:bookmarkStart w:id="60" w:name="_Toc170228015"/>
            <w:bookmarkStart w:id="61" w:name="_Toc170837952"/>
            <w:bookmarkStart w:id="62" w:name="_Toc170887300"/>
            <w:bookmarkStart w:id="63" w:name="_Toc170888981"/>
            <w:r w:rsidRPr="0026430C">
              <w:rPr>
                <w:szCs w:val="26"/>
                <w:lang w:val="vi-VN"/>
              </w:rPr>
              <w:t>XAMPP</w:t>
            </w:r>
            <w:bookmarkEnd w:id="58"/>
            <w:bookmarkEnd w:id="59"/>
            <w:bookmarkEnd w:id="60"/>
            <w:bookmarkEnd w:id="61"/>
            <w:bookmarkEnd w:id="62"/>
            <w:bookmarkEnd w:id="63"/>
          </w:p>
        </w:tc>
        <w:tc>
          <w:tcPr>
            <w:tcW w:w="5372" w:type="dxa"/>
            <w:shd w:val="clear" w:color="auto" w:fill="auto"/>
          </w:tcPr>
          <w:p w14:paraId="26D33674" w14:textId="77777777" w:rsidR="00814644" w:rsidRPr="0026430C" w:rsidRDefault="00814644" w:rsidP="0097571D">
            <w:pPr>
              <w:pStyle w:val="Heading1"/>
              <w:numPr>
                <w:ilvl w:val="0"/>
                <w:numId w:val="0"/>
              </w:numPr>
              <w:tabs>
                <w:tab w:val="left" w:pos="975"/>
              </w:tabs>
              <w:spacing w:before="120" w:after="120" w:line="276" w:lineRule="auto"/>
              <w:ind w:left="181"/>
              <w:jc w:val="both"/>
              <w:rPr>
                <w:b w:val="0"/>
                <w:szCs w:val="26"/>
              </w:rPr>
            </w:pPr>
            <w:bookmarkStart w:id="64" w:name="_Toc155112845"/>
            <w:bookmarkStart w:id="65" w:name="_Toc170225486"/>
            <w:bookmarkStart w:id="66" w:name="_Toc170228016"/>
            <w:bookmarkStart w:id="67" w:name="_Toc170837953"/>
            <w:bookmarkStart w:id="68" w:name="_Toc170887301"/>
            <w:bookmarkStart w:id="69" w:name="_Toc170888982"/>
            <w:r w:rsidRPr="0026430C">
              <w:rPr>
                <w:b w:val="0"/>
                <w:szCs w:val="26"/>
              </w:rPr>
              <w:t>Cross-Platform, Apache, MySQL, PHP và Perl.</w:t>
            </w:r>
            <w:bookmarkEnd w:id="64"/>
            <w:bookmarkEnd w:id="65"/>
            <w:bookmarkEnd w:id="66"/>
            <w:bookmarkEnd w:id="67"/>
            <w:bookmarkEnd w:id="68"/>
            <w:bookmarkEnd w:id="69"/>
          </w:p>
        </w:tc>
      </w:tr>
    </w:tbl>
    <w:p w14:paraId="238427CF" w14:textId="77777777" w:rsidR="0007078F" w:rsidRPr="0007078F" w:rsidRDefault="0007078F" w:rsidP="0007078F">
      <w:pPr>
        <w:pStyle w:val="BodyText"/>
        <w:ind w:firstLine="397"/>
        <w:rPr>
          <w:color w:val="000000" w:themeColor="text1"/>
          <w:lang w:val="en-US"/>
        </w:rPr>
      </w:pPr>
    </w:p>
    <w:p w14:paraId="1FF80459" w14:textId="77777777" w:rsidR="00AF4014" w:rsidRPr="0007078F" w:rsidRDefault="00AF4014" w:rsidP="0007078F">
      <w:pPr>
        <w:pStyle w:val="BodyText"/>
        <w:ind w:firstLine="397"/>
        <w:rPr>
          <w:color w:val="000000" w:themeColor="text1"/>
        </w:rPr>
      </w:pPr>
    </w:p>
    <w:p w14:paraId="08CB7D23" w14:textId="77777777" w:rsidR="00AF4014" w:rsidRPr="003A3218" w:rsidRDefault="00AF4014" w:rsidP="00AF4014">
      <w:pPr>
        <w:rPr>
          <w:color w:val="000000" w:themeColor="text1"/>
        </w:rPr>
      </w:pPr>
    </w:p>
    <w:p w14:paraId="018C610A" w14:textId="77777777" w:rsidR="00AF4014" w:rsidRPr="003A3218" w:rsidRDefault="00AF4014" w:rsidP="00AF4014">
      <w:pPr>
        <w:spacing w:after="160" w:line="259" w:lineRule="auto"/>
        <w:rPr>
          <w:b/>
          <w:color w:val="000000" w:themeColor="text1"/>
          <w:sz w:val="28"/>
          <w:szCs w:val="28"/>
        </w:rPr>
      </w:pPr>
    </w:p>
    <w:p w14:paraId="01736E64" w14:textId="77777777" w:rsidR="00AF4014" w:rsidRPr="003A3218" w:rsidRDefault="00AF4014" w:rsidP="00AF4014">
      <w:pPr>
        <w:spacing w:after="160" w:line="259" w:lineRule="auto"/>
        <w:rPr>
          <w:b/>
          <w:color w:val="000000" w:themeColor="text1"/>
          <w:sz w:val="28"/>
          <w:szCs w:val="28"/>
        </w:rPr>
      </w:pPr>
    </w:p>
    <w:p w14:paraId="445E96D2" w14:textId="77777777" w:rsidR="00AF4014" w:rsidRPr="003A3218" w:rsidRDefault="00AF4014" w:rsidP="00AF4014">
      <w:pPr>
        <w:spacing w:after="160" w:line="259" w:lineRule="auto"/>
        <w:rPr>
          <w:b/>
          <w:color w:val="000000" w:themeColor="text1"/>
          <w:sz w:val="28"/>
          <w:szCs w:val="28"/>
        </w:rPr>
      </w:pPr>
    </w:p>
    <w:p w14:paraId="7BCCC6DE" w14:textId="77777777" w:rsidR="00AF4014" w:rsidRPr="003A3218" w:rsidRDefault="00AF4014" w:rsidP="00AF4014">
      <w:pPr>
        <w:rPr>
          <w:color w:val="000000" w:themeColor="text1"/>
          <w:szCs w:val="26"/>
        </w:rPr>
      </w:pPr>
    </w:p>
    <w:p w14:paraId="79F63CAA" w14:textId="77777777" w:rsidR="00AF4014" w:rsidRPr="003A3218" w:rsidRDefault="00AF4014" w:rsidP="00AF4014">
      <w:pPr>
        <w:rPr>
          <w:color w:val="000000" w:themeColor="text1"/>
          <w:szCs w:val="26"/>
        </w:rPr>
      </w:pPr>
    </w:p>
    <w:p w14:paraId="76823613" w14:textId="77777777" w:rsidR="00AF4014" w:rsidRPr="003A3218" w:rsidRDefault="00AF4014" w:rsidP="00AF4014">
      <w:pPr>
        <w:rPr>
          <w:color w:val="000000" w:themeColor="text1"/>
          <w:szCs w:val="26"/>
        </w:rPr>
      </w:pPr>
    </w:p>
    <w:p w14:paraId="7C615B87" w14:textId="77777777" w:rsidR="00AF4014" w:rsidRPr="003A3218" w:rsidRDefault="00AF4014" w:rsidP="00AF4014">
      <w:pPr>
        <w:tabs>
          <w:tab w:val="left" w:pos="5565"/>
        </w:tabs>
        <w:rPr>
          <w:color w:val="000000" w:themeColor="text1"/>
          <w:szCs w:val="26"/>
        </w:rPr>
      </w:pPr>
    </w:p>
    <w:p w14:paraId="3E014826"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5239A841" w14:textId="77777777" w:rsidR="00AF4014" w:rsidRDefault="00AF4014" w:rsidP="00AF4014">
      <w:pPr>
        <w:spacing w:before="120" w:after="120" w:line="360" w:lineRule="auto"/>
        <w:ind w:firstLine="720"/>
        <w:jc w:val="both"/>
        <w:rPr>
          <w:szCs w:val="26"/>
        </w:rPr>
        <w:sectPr w:rsidR="00AF4014" w:rsidSect="00186839">
          <w:footerReference w:type="default" r:id="rId19"/>
          <w:pgSz w:w="11907" w:h="16840" w:code="9"/>
          <w:pgMar w:top="1134" w:right="1134" w:bottom="1134" w:left="1418" w:header="720" w:footer="720" w:gutter="0"/>
          <w:pgNumType w:fmt="lowerRoman" w:start="1"/>
          <w:cols w:space="720"/>
          <w:docGrid w:linePitch="360"/>
        </w:sectPr>
      </w:pPr>
    </w:p>
    <w:p w14:paraId="08F8A646" w14:textId="77777777" w:rsidR="00C16666" w:rsidRPr="001A50CD" w:rsidRDefault="00AF4014" w:rsidP="001A50CD">
      <w:pPr>
        <w:pStyle w:val="Heading1"/>
        <w:numPr>
          <w:ilvl w:val="0"/>
          <w:numId w:val="3"/>
        </w:numPr>
        <w:tabs>
          <w:tab w:val="left" w:pos="1701"/>
        </w:tabs>
        <w:spacing w:line="360" w:lineRule="auto"/>
        <w:rPr>
          <w:szCs w:val="26"/>
        </w:rPr>
      </w:pPr>
      <w:bookmarkStart w:id="70" w:name="_Toc127730468"/>
      <w:bookmarkStart w:id="71" w:name="_Toc170888983"/>
      <w:bookmarkStart w:id="72" w:name="_Toc123494279"/>
      <w:bookmarkStart w:id="73" w:name="_Toc123494445"/>
      <w:r w:rsidRPr="001A50CD">
        <w:rPr>
          <w:szCs w:val="26"/>
        </w:rPr>
        <w:lastRenderedPageBreak/>
        <w:t>ĐẶT VẤN ĐỀ</w:t>
      </w:r>
      <w:bookmarkEnd w:id="70"/>
      <w:bookmarkEnd w:id="71"/>
    </w:p>
    <w:p w14:paraId="460F8B0B" w14:textId="77777777" w:rsidR="00C16666" w:rsidRPr="001A50CD" w:rsidRDefault="00AF4014" w:rsidP="001A50CD">
      <w:pPr>
        <w:pStyle w:val="Heading2"/>
        <w:numPr>
          <w:ilvl w:val="1"/>
          <w:numId w:val="3"/>
        </w:numPr>
        <w:rPr>
          <w:szCs w:val="26"/>
        </w:rPr>
      </w:pPr>
      <w:bookmarkStart w:id="74" w:name="_Toc170888984"/>
      <w:r w:rsidRPr="001A50CD">
        <w:rPr>
          <w:szCs w:val="26"/>
        </w:rPr>
        <w:t xml:space="preserve">Lý do chọn đề </w:t>
      </w:r>
      <w:r w:rsidR="00C16666" w:rsidRPr="001A50CD">
        <w:rPr>
          <w:szCs w:val="26"/>
        </w:rPr>
        <w:t>tài</w:t>
      </w:r>
      <w:bookmarkEnd w:id="74"/>
    </w:p>
    <w:bookmarkEnd w:id="72"/>
    <w:bookmarkEnd w:id="73"/>
    <w:p w14:paraId="5D560700" w14:textId="77777777" w:rsidR="00B90DAE" w:rsidRPr="001A50CD" w:rsidRDefault="006B041B" w:rsidP="001A50CD">
      <w:pPr>
        <w:pStyle w:val="BodyText"/>
        <w:ind w:firstLine="397"/>
        <w:rPr>
          <w:lang w:val="vi-VN"/>
        </w:rPr>
      </w:pPr>
      <w:r w:rsidRPr="001A50CD">
        <w:rPr>
          <w:lang w:val="vi-VN"/>
        </w:rPr>
        <w:t xml:space="preserve">Trong cuộc sống hiện nay với </w:t>
      </w:r>
      <w:r w:rsidR="003711D3" w:rsidRPr="001A50CD">
        <w:rPr>
          <w:lang w:val="vi-VN"/>
        </w:rPr>
        <w:t>tình trạng tất cả mọi người bị cuốn theo lối sống nhộn nhịp, bận rộn với rất nhiều áp lực từ học tập, công việc, gia đình. Vì vậy, mọi người thường không quan tâm nhiều đến vấn đề sức khỏe hoặc thường xuyên bỏ</w:t>
      </w:r>
      <w:r w:rsidR="00B90DAE" w:rsidRPr="001A50CD">
        <w:rPr>
          <w:lang w:val="vi-VN"/>
        </w:rPr>
        <w:t xml:space="preserve"> qua</w:t>
      </w:r>
      <w:r w:rsidR="003711D3" w:rsidRPr="001A50CD">
        <w:rPr>
          <w:lang w:val="vi-VN"/>
        </w:rPr>
        <w:t xml:space="preserve"> </w:t>
      </w:r>
      <w:r w:rsidR="00B90DAE" w:rsidRPr="001A50CD">
        <w:rPr>
          <w:lang w:val="vi-VN"/>
        </w:rPr>
        <w:t>lịch</w:t>
      </w:r>
      <w:r w:rsidR="003711D3" w:rsidRPr="001A50CD">
        <w:rPr>
          <w:lang w:val="vi-VN"/>
        </w:rPr>
        <w:t xml:space="preserve"> khám định kỳ, các đợt tiêm chủng phòng ngừa... Minh chứng cho những vấn đề trên là một số bệnh hiện nay đang bị trẻ hóa như:</w:t>
      </w:r>
      <w:r w:rsidR="003711D3" w:rsidRPr="001A50CD">
        <w:t xml:space="preserve"> </w:t>
      </w:r>
      <w:r w:rsidR="003711D3" w:rsidRPr="001A50CD">
        <w:rPr>
          <w:lang w:val="vi-VN"/>
        </w:rPr>
        <w:t>tăng huyết áp,</w:t>
      </w:r>
      <w:r w:rsidR="00206642" w:rsidRPr="001A50CD">
        <w:rPr>
          <w:lang w:val="vi-VN"/>
        </w:rPr>
        <w:t xml:space="preserve"> mắc đái tháo đường,</w:t>
      </w:r>
      <w:r w:rsidR="003711D3" w:rsidRPr="001A50CD">
        <w:rPr>
          <w:lang w:val="vi-VN"/>
        </w:rPr>
        <w:t xml:space="preserve"> suy thận mạn tính, phổi tắc nghẽn mạn tính...những bệnh lý trên đang có xu hướng </w:t>
      </w:r>
      <w:r w:rsidR="0039636E">
        <w:rPr>
          <w:lang w:val="vi-VN"/>
        </w:rPr>
        <w:t>tăng cao</w:t>
      </w:r>
      <w:r w:rsidR="0039636E">
        <w:t xml:space="preserve"> trở nên phổ biến ở cả trẻ em và người lớn</w:t>
      </w:r>
      <w:r w:rsidR="00206642" w:rsidRPr="001A50CD">
        <w:rPr>
          <w:lang w:val="vi-VN"/>
        </w:rPr>
        <w:t>.</w:t>
      </w:r>
    </w:p>
    <w:p w14:paraId="48577B51" w14:textId="38EEC2C1" w:rsidR="00AF4014" w:rsidRPr="001A50CD" w:rsidRDefault="0039636E" w:rsidP="001A50CD">
      <w:pPr>
        <w:pStyle w:val="BodyText"/>
        <w:ind w:firstLine="397"/>
        <w:rPr>
          <w:lang w:val="vi-VN"/>
        </w:rPr>
      </w:pPr>
      <w:r>
        <w:rPr>
          <w:lang w:val="vi-VN"/>
        </w:rPr>
        <w:t xml:space="preserve"> </w:t>
      </w:r>
      <w:r>
        <w:t xml:space="preserve">Một minh chứng rõ ràng cho vấn đề này là trường hợp </w:t>
      </w:r>
      <w:r w:rsidR="00206642" w:rsidRPr="001A50CD">
        <w:rPr>
          <w:lang w:val="vi-VN"/>
        </w:rPr>
        <w:t>tình trạng của</w:t>
      </w:r>
      <w:r w:rsidR="00206642" w:rsidRPr="001A50CD">
        <w:t xml:space="preserve"> </w:t>
      </w:r>
      <w:r w:rsidR="00206642" w:rsidRPr="001A50CD">
        <w:rPr>
          <w:lang w:val="vi-VN"/>
        </w:rPr>
        <w:t>“Chị Nguyễn Thị Vân Anh, 35 tuổi ở xã Xuân Lôi, huyện Lập Thạch được phát hiện mắc đái tháo đường (ĐTĐ) type 2 cách đây 3 tháng và đang được theo dõi, điều trị tại Bệnh viện Đa khoa tỉnh.</w:t>
      </w:r>
      <w:r w:rsidR="000F1747">
        <w:rPr>
          <w:lang w:val="vi-VN"/>
        </w:rPr>
        <w:t xml:space="preserve"> </w:t>
      </w:r>
      <w:r w:rsidR="00206642" w:rsidRPr="001A50CD">
        <w:rPr>
          <w:lang w:val="vi-VN"/>
        </w:rPr>
        <w:t>Chị Vân Anh cho biết: “Trước khi phát hiện bệnh, tôi không có biểu hiện, triệu chứng của ĐTĐ và không có tiền sử mắc bệnh lý. Tuy nhiên, trong một lần khám sức khỏe tổng quát, tôi được bác sĩ chẩn đoán mắc ĐTĐ và được tư vấn điều trị bằng thuốc có tác dụng ổn định đường huyết trong máu kết hợp với duy trì chế độ sinh hoạt, luyện tập thể lực khoa học nhă</w:t>
      </w:r>
      <w:r w:rsidR="000F1747">
        <w:rPr>
          <w:lang w:val="vi-VN"/>
        </w:rPr>
        <w:t>̀m ngăn bệnh tiến triển xấu</w:t>
      </w:r>
      <w:r w:rsidR="00206642" w:rsidRPr="001A50CD">
        <w:rPr>
          <w:lang w:val="vi-VN"/>
        </w:rPr>
        <w:t xml:space="preserve">” </w:t>
      </w:r>
      <w:sdt>
        <w:sdtPr>
          <w:rPr>
            <w:lang w:val="vi-VN"/>
          </w:rPr>
          <w:id w:val="1012806892"/>
          <w:citation/>
        </w:sdtPr>
        <w:sdtContent>
          <w:r w:rsidR="00206642" w:rsidRPr="001A50CD">
            <w:rPr>
              <w:lang w:val="vi-VN"/>
            </w:rPr>
            <w:fldChar w:fldCharType="begin"/>
          </w:r>
          <w:r w:rsidR="00206642" w:rsidRPr="001A50CD">
            <w:rPr>
              <w:lang w:val="vi-VN"/>
            </w:rPr>
            <w:instrText xml:space="preserve"> CITATION Hươ24 \l 1066 </w:instrText>
          </w:r>
          <w:r w:rsidR="00206642" w:rsidRPr="001A50CD">
            <w:rPr>
              <w:lang w:val="vi-VN"/>
            </w:rPr>
            <w:fldChar w:fldCharType="separate"/>
          </w:r>
          <w:r w:rsidR="00B05EAD" w:rsidRPr="001A50CD">
            <w:rPr>
              <w:noProof/>
              <w:lang w:val="vi-VN"/>
            </w:rPr>
            <w:t>[1]</w:t>
          </w:r>
          <w:r w:rsidR="00206642" w:rsidRPr="001A50CD">
            <w:rPr>
              <w:lang w:val="vi-VN"/>
            </w:rPr>
            <w:fldChar w:fldCharType="end"/>
          </w:r>
        </w:sdtContent>
      </w:sdt>
      <w:r w:rsidR="00206642" w:rsidRPr="001A50CD">
        <w:rPr>
          <w:lang w:val="vi-VN"/>
        </w:rPr>
        <w:t>.</w:t>
      </w:r>
    </w:p>
    <w:p w14:paraId="5F22B6FA" w14:textId="77777777" w:rsidR="0039636E" w:rsidRDefault="00694FC9" w:rsidP="0039636E">
      <w:pPr>
        <w:pStyle w:val="BodyText"/>
        <w:ind w:firstLine="397"/>
      </w:pPr>
      <w:r w:rsidRPr="001A50CD">
        <w:rPr>
          <w:lang w:val="vi-VN"/>
        </w:rPr>
        <w:t>V</w:t>
      </w:r>
      <w:r w:rsidR="00B90DAE" w:rsidRPr="001A50CD">
        <w:rPr>
          <w:lang w:val="vi-VN"/>
        </w:rPr>
        <w:t xml:space="preserve">ấn đề phía khách hàng đối với việc đăng ký khám sức khỏe định kỳ, đăng ký tiêm chủng các mũi Vaccine phòng </w:t>
      </w:r>
      <w:r w:rsidRPr="001A50CD">
        <w:rPr>
          <w:lang w:val="vi-VN"/>
        </w:rPr>
        <w:t xml:space="preserve">bệnh, họ phải trực tiếp đến các bệnh viện để chờ bắt số, đăng ký và chờ tới lượt của mình gây mất nhiều thời gian. Khi khám định kỳ kết quả được trả về theo dạng hồ sơ giấy sẽ </w:t>
      </w:r>
      <w:r w:rsidR="0039636E">
        <w:t xml:space="preserve">khó khăn trong việc quản lý và so sánh thông tin sức khỏe qua các lần </w:t>
      </w:r>
      <w:r w:rsidR="0039636E">
        <w:rPr>
          <w:lang w:val="vi-VN"/>
        </w:rPr>
        <w:t>khám,</w:t>
      </w:r>
      <w:r w:rsidR="0039636E" w:rsidRPr="001A50CD">
        <w:rPr>
          <w:lang w:val="vi-VN"/>
        </w:rPr>
        <w:t xml:space="preserve"> </w:t>
      </w:r>
      <w:r w:rsidRPr="001A50CD">
        <w:rPr>
          <w:lang w:val="vi-VN"/>
        </w:rPr>
        <w:t>cực kỳ phức tạp khi lưu trữ và đối chiếu tình trạng sức khỏe qua các lần khám.</w:t>
      </w:r>
      <w:r w:rsidR="0039636E" w:rsidRPr="0039636E">
        <w:t xml:space="preserve"> </w:t>
      </w:r>
    </w:p>
    <w:p w14:paraId="51D28BE1" w14:textId="77777777" w:rsidR="00694FC9" w:rsidRPr="001A50CD" w:rsidRDefault="00694FC9" w:rsidP="0039636E">
      <w:pPr>
        <w:pStyle w:val="BodyText"/>
        <w:ind w:firstLine="397"/>
        <w:rPr>
          <w:bCs/>
          <w:lang w:val="vi-VN"/>
        </w:rPr>
      </w:pPr>
      <w:r w:rsidRPr="001A50CD">
        <w:rPr>
          <w:lang w:val="vi-VN"/>
        </w:rPr>
        <w:t xml:space="preserve">Về phía bệnh viện cũng gặp lưu trữ các thông tin, các lịch đăng ký khám sức khỏe hoặc về vấn đề tiêm Vaccine. Đặt biệt là </w:t>
      </w:r>
      <w:r w:rsidRPr="001A50CD">
        <w:rPr>
          <w:bCs/>
          <w:lang w:val="vi-VN"/>
        </w:rPr>
        <w:t>sử dụng phương pháp thủ công trong việc quản lý hồ sơ khám sức khỏe, điều này có thể dẫn đến sự cồng kềnh, mất mát thông tin, và khả năng xử lý chậm chạp. Sự phức tạp của quá trình quản lý khiến cho việc theo dõi và báo cáo về tình trạng sức khỏe trở nên khó khăn, đặc biệt là khi có nhiều người tham gia.</w:t>
      </w:r>
    </w:p>
    <w:p w14:paraId="154D28A2" w14:textId="77777777" w:rsidR="0039636E" w:rsidRPr="0039636E" w:rsidRDefault="0039636E" w:rsidP="001A50CD">
      <w:pPr>
        <w:pStyle w:val="BodyText"/>
        <w:ind w:firstLine="397"/>
        <w:rPr>
          <w:lang w:val="vi-VN"/>
        </w:rPr>
      </w:pPr>
      <w:r w:rsidRPr="0039636E">
        <w:rPr>
          <w:lang w:val="vi-VN"/>
        </w:rPr>
        <w:t xml:space="preserve">Do đó, việc áp dụng công nghệ thông tin vào hệ thống y tế là hết sức cần thiết. Đây giúp người dân có thể đăng ký khám sức khỏe và tiêm chủng trực tuyến, tiết kiệm thời gian và nâng cao tiện ích. </w:t>
      </w:r>
      <w:r>
        <w:t xml:space="preserve">Đồng thời, hỗ trợ bệnh viện trong việc quản lý hồ sơ khám sức khỏe </w:t>
      </w:r>
      <w:r>
        <w:lastRenderedPageBreak/>
        <w:t>và lưu trữ thông tin hiệu quả hơn, giảm thiểu rủi ro mất mát thông tin và tăng tính chính xác trong việc theo dõi và báo cáo tình trạng sức khỏe của cộng đồng.</w:t>
      </w:r>
      <w:r w:rsidRPr="0039636E">
        <w:t xml:space="preserve"> </w:t>
      </w:r>
      <w:r>
        <w:rPr>
          <w:lang w:val="vi-VN"/>
        </w:rPr>
        <w:t>T</w:t>
      </w:r>
      <w:r>
        <w:t xml:space="preserve">ừ đó giảm thiểu được sự lan rộng của các bệnh lý trọng đối với cả cá nhân và xã </w:t>
      </w:r>
      <w:r>
        <w:rPr>
          <w:lang w:val="vi-VN"/>
        </w:rPr>
        <w:t>hội.</w:t>
      </w:r>
    </w:p>
    <w:p w14:paraId="4C1C85EC" w14:textId="77777777" w:rsidR="009E43EA" w:rsidRPr="0039636E" w:rsidRDefault="009E43EA" w:rsidP="001A50CD">
      <w:pPr>
        <w:pStyle w:val="BodyText"/>
        <w:ind w:firstLine="397"/>
        <w:rPr>
          <w:lang w:val="vi-VN"/>
        </w:rPr>
      </w:pPr>
      <w:r w:rsidRPr="001A50CD">
        <w:rPr>
          <w:lang w:val="vi-VN"/>
        </w:rPr>
        <w:t>Xuất phát từ các thực trạng trên, tôi đã đề xuất đề tài “Xây dựng H</w:t>
      </w:r>
      <w:r w:rsidRPr="001A50CD">
        <w:t xml:space="preserve">ệ thống Thông tin Y tế cho giảng viên trường Đại học Trà </w:t>
      </w:r>
      <w:r w:rsidRPr="001A50CD">
        <w:rPr>
          <w:lang w:val="vi-VN"/>
        </w:rPr>
        <w:t>Vinh”</w:t>
      </w:r>
      <w:r w:rsidR="0039636E" w:rsidRPr="0039636E">
        <w:t xml:space="preserve"> </w:t>
      </w:r>
      <w:r w:rsidR="0039636E">
        <w:t xml:space="preserve">nhằm mang lại lợi ích to lớn cho cộng đồng trong việc cải thiện dịch vụ y tế và chăm sóc sức </w:t>
      </w:r>
      <w:r w:rsidR="0039636E">
        <w:rPr>
          <w:lang w:val="vi-VN"/>
        </w:rPr>
        <w:t>khỏe.</w:t>
      </w:r>
    </w:p>
    <w:p w14:paraId="7D4A9BFA" w14:textId="77777777" w:rsidR="00AF4014" w:rsidRPr="001A50CD" w:rsidRDefault="00AF4014" w:rsidP="001A50CD">
      <w:pPr>
        <w:pStyle w:val="Heading2"/>
        <w:numPr>
          <w:ilvl w:val="1"/>
          <w:numId w:val="3"/>
        </w:numPr>
        <w:rPr>
          <w:szCs w:val="26"/>
        </w:rPr>
      </w:pPr>
      <w:bookmarkStart w:id="75" w:name="_Toc170888985"/>
      <w:r w:rsidRPr="001A50CD">
        <w:rPr>
          <w:szCs w:val="26"/>
        </w:rPr>
        <w:t>Mục tiêu</w:t>
      </w:r>
      <w:bookmarkEnd w:id="75"/>
    </w:p>
    <w:p w14:paraId="324EBF94" w14:textId="2A780BD2" w:rsidR="0034296E" w:rsidRPr="001A50CD" w:rsidRDefault="0034296E" w:rsidP="001A50CD">
      <w:pPr>
        <w:pStyle w:val="BodyText"/>
        <w:ind w:firstLine="397"/>
      </w:pPr>
      <w:r w:rsidRPr="001A50CD">
        <w:t xml:space="preserve">- Xây dựng </w:t>
      </w:r>
      <w:r w:rsidR="004D7AA6" w:rsidRPr="001A50CD">
        <w:t>website:</w:t>
      </w:r>
      <w:r w:rsidR="00A861C7">
        <w:t xml:space="preserve"> </w:t>
      </w:r>
      <w:r w:rsidR="004D7AA6" w:rsidRPr="001A50CD">
        <w:rPr>
          <w:lang w:val="vi-VN"/>
        </w:rPr>
        <w:t>H</w:t>
      </w:r>
      <w:r w:rsidRPr="001A50CD">
        <w:t>ệ thống Thông tin Y tế cho giảng viên trường Đại học Trà Vinh, dễ sử dụng, hiệu quả và thuận tiện cho việc theo dõi sức khỏe.</w:t>
      </w:r>
    </w:p>
    <w:p w14:paraId="1218710D" w14:textId="77777777" w:rsidR="0079504B" w:rsidRPr="001A50CD" w:rsidRDefault="00BC5810" w:rsidP="001A50CD">
      <w:pPr>
        <w:pStyle w:val="BodyText"/>
        <w:ind w:firstLine="397"/>
      </w:pPr>
      <w:r w:rsidRPr="001A50CD">
        <w:t xml:space="preserve">- Công nghệ: </w:t>
      </w:r>
      <w:r w:rsidR="0079504B" w:rsidRPr="001A50CD">
        <w:t xml:space="preserve">Visual Studio Code </w:t>
      </w:r>
      <w:r w:rsidR="0079504B" w:rsidRPr="001A50CD">
        <w:rPr>
          <w:lang w:val="vi-VN"/>
        </w:rPr>
        <w:t>c</w:t>
      </w:r>
      <w:r w:rsidR="003F6B25">
        <w:t xml:space="preserve">ông cụ lập trình khả năng tích hợp các ngôn ngữ lập trình phổ </w:t>
      </w:r>
      <w:r w:rsidR="003F6B25">
        <w:rPr>
          <w:lang w:val="vi-VN"/>
        </w:rPr>
        <w:t>biến,</w:t>
      </w:r>
      <w:r w:rsidR="003F6B25">
        <w:t xml:space="preserve"> hỗ trợ các tính năng tiện ích</w:t>
      </w:r>
      <w:r w:rsidR="0079504B" w:rsidRPr="001A50CD">
        <w:t>, hỗ trợ nhiều ngôn ngữ lập trình phổ biến, tích hợp nhiều tính năng hỗ trợ phát triển phần mềm hiệu quả.</w:t>
      </w:r>
    </w:p>
    <w:p w14:paraId="4EB5C2DC" w14:textId="3BC2B025" w:rsidR="0079504B" w:rsidRPr="001A50CD" w:rsidRDefault="0079504B" w:rsidP="001A50CD">
      <w:pPr>
        <w:pStyle w:val="BodyText"/>
        <w:ind w:firstLine="397"/>
        <w:rPr>
          <w:lang w:val="vi-VN"/>
        </w:rPr>
      </w:pPr>
      <w:r w:rsidRPr="001A50CD">
        <w:rPr>
          <w:lang w:val="vi-VN"/>
        </w:rPr>
        <w:t xml:space="preserve">- Nghiên cứu cách xây dựng một phần mềm, một trang web. Nghiên cứu các ngôn ngữ lập trình PHP, </w:t>
      </w:r>
      <w:r w:rsidRPr="001A50CD">
        <w:rPr>
          <w:color w:val="000000" w:themeColor="text1"/>
        </w:rPr>
        <w:t>HTML, CSS,</w:t>
      </w:r>
      <w:r w:rsidR="00A861C7">
        <w:rPr>
          <w:color w:val="000000" w:themeColor="text1"/>
        </w:rPr>
        <w:t xml:space="preserve"> </w:t>
      </w:r>
      <w:r w:rsidRPr="001A50CD">
        <w:rPr>
          <w:color w:val="000000" w:themeColor="text1"/>
          <w:lang w:val="vi-VN"/>
        </w:rPr>
        <w:t>JavaScript...</w:t>
      </w:r>
    </w:p>
    <w:p w14:paraId="2E01422C" w14:textId="77777777" w:rsidR="0079504B" w:rsidRPr="001A50CD" w:rsidRDefault="0079504B" w:rsidP="001A50CD">
      <w:pPr>
        <w:pStyle w:val="BodyText"/>
        <w:ind w:firstLine="397"/>
      </w:pPr>
      <w:r w:rsidRPr="001A50CD">
        <w:rPr>
          <w:lang w:val="vi-VN"/>
        </w:rPr>
        <w:t xml:space="preserve">+ </w:t>
      </w:r>
      <w:r w:rsidRPr="001A50CD">
        <w:t>PHP: Phát triển backend hệ thống, xử lý logic, kết nối cơ sở dữ liệu.</w:t>
      </w:r>
    </w:p>
    <w:p w14:paraId="01545A12" w14:textId="77777777" w:rsidR="0079504B" w:rsidRPr="001A50CD" w:rsidRDefault="0079504B" w:rsidP="001A50CD">
      <w:pPr>
        <w:pStyle w:val="BodyText"/>
        <w:ind w:firstLine="397"/>
      </w:pPr>
      <w:r w:rsidRPr="001A50CD">
        <w:rPr>
          <w:lang w:val="vi-VN"/>
        </w:rPr>
        <w:t xml:space="preserve">+ </w:t>
      </w:r>
      <w:r w:rsidRPr="001A50CD">
        <w:t>HTML: Xây dựng cấu trúc trang web, hiển thị nội dung.</w:t>
      </w:r>
    </w:p>
    <w:p w14:paraId="1C100DFA" w14:textId="77777777" w:rsidR="0079504B" w:rsidRDefault="0079504B" w:rsidP="001A50CD">
      <w:pPr>
        <w:pStyle w:val="BodyText"/>
        <w:ind w:firstLine="397"/>
      </w:pPr>
      <w:r w:rsidRPr="001A50CD">
        <w:rPr>
          <w:lang w:val="vi-VN"/>
        </w:rPr>
        <w:t xml:space="preserve">+ </w:t>
      </w:r>
      <w:r w:rsidRPr="001A50CD">
        <w:t>CSS: Định dạng giao diện trang web, tạo giao diện đẹp mắt, thân thiện</w:t>
      </w:r>
      <w:r w:rsidR="0039636E">
        <w:rPr>
          <w:lang w:val="vi-VN"/>
        </w:rPr>
        <w:t xml:space="preserve"> </w:t>
      </w:r>
      <w:r w:rsidR="0039636E">
        <w:t>và dễ sử dụng</w:t>
      </w:r>
      <w:r w:rsidR="003F6B25">
        <w:t xml:space="preserve"> với người </w:t>
      </w:r>
      <w:r w:rsidR="003F6B25">
        <w:rPr>
          <w:lang w:val="vi-VN"/>
        </w:rPr>
        <w:t>dùng</w:t>
      </w:r>
      <w:r w:rsidRPr="001A50CD">
        <w:t>.</w:t>
      </w:r>
    </w:p>
    <w:p w14:paraId="2EF4F475" w14:textId="77777777" w:rsidR="003F6B25" w:rsidRPr="003F6B25" w:rsidRDefault="003F6B25" w:rsidP="001A50CD">
      <w:pPr>
        <w:pStyle w:val="BodyText"/>
        <w:ind w:firstLine="397"/>
        <w:rPr>
          <w:lang w:val="vi-VN"/>
        </w:rPr>
      </w:pPr>
      <w:r>
        <w:rPr>
          <w:lang w:val="vi-VN"/>
        </w:rPr>
        <w:t xml:space="preserve">- </w:t>
      </w:r>
      <w:r>
        <w:t xml:space="preserve">Mục tiêu cuối cùng là cung cấp một </w:t>
      </w:r>
      <w:r>
        <w:rPr>
          <w:lang w:val="vi-VN"/>
        </w:rPr>
        <w:t>hệ thống y tế</w:t>
      </w:r>
      <w:r>
        <w:t xml:space="preserve">, giúp giảng viên quản lý và theo dõi sức khỏe một cách dễ </w:t>
      </w:r>
      <w:r>
        <w:rPr>
          <w:lang w:val="vi-VN"/>
        </w:rPr>
        <w:t>dàng, thuận tiện. Giúp các bác sĩ có nơi lưu trữ hồ sơ khám sức của giảng viên</w:t>
      </w:r>
    </w:p>
    <w:p w14:paraId="0652FA2C" w14:textId="77777777" w:rsidR="00AF4014" w:rsidRPr="001A50CD" w:rsidRDefault="00F26458" w:rsidP="001A50CD">
      <w:pPr>
        <w:pStyle w:val="Heading2"/>
        <w:numPr>
          <w:ilvl w:val="1"/>
          <w:numId w:val="3"/>
        </w:numPr>
        <w:rPr>
          <w:szCs w:val="26"/>
        </w:rPr>
      </w:pPr>
      <w:bookmarkStart w:id="76" w:name="_Toc170888986"/>
      <w:r w:rsidRPr="001A50CD">
        <w:rPr>
          <w:szCs w:val="26"/>
        </w:rPr>
        <w:t>Nội dung</w:t>
      </w:r>
      <w:bookmarkEnd w:id="76"/>
    </w:p>
    <w:p w14:paraId="385414A8" w14:textId="77777777" w:rsidR="00432874" w:rsidRPr="001A50CD" w:rsidRDefault="00432874" w:rsidP="001A50CD">
      <w:pPr>
        <w:spacing w:line="360" w:lineRule="auto"/>
        <w:ind w:firstLine="397"/>
        <w:jc w:val="both"/>
        <w:rPr>
          <w:szCs w:val="26"/>
        </w:rPr>
      </w:pPr>
      <w:r w:rsidRPr="001A50CD">
        <w:rPr>
          <w:szCs w:val="26"/>
        </w:rPr>
        <w:t xml:space="preserve">Hệ thống Thông tin Y tế được thiết kế nhằm cung cấp các dịch vụ y tế toàn diện và cập nhật cho người dùng, bao gồm quản lý hồ sơ khám sức khỏe định </w:t>
      </w:r>
      <w:r w:rsidRPr="001A50CD">
        <w:rPr>
          <w:szCs w:val="26"/>
          <w:lang w:val="vi-VN"/>
        </w:rPr>
        <w:t>kỳ, các loại Vaccine</w:t>
      </w:r>
      <w:r w:rsidRPr="001A50CD">
        <w:rPr>
          <w:szCs w:val="26"/>
        </w:rPr>
        <w:t xml:space="preserve">, đặt tiêm chủng, đặt lịch khám và theo dõi các gói dịch vụ y tế khác nhau. Hệ thống này cũng tích hợp các tính năng đặt khám và lịch tiêm chủng cho người dùng, đồng thời gợi ý các dịch vụ y tế phù hợp dựa trên tình trạng sức khỏe và nhu cầu cá nhân của </w:t>
      </w:r>
      <w:r w:rsidRPr="001A50CD">
        <w:rPr>
          <w:szCs w:val="26"/>
          <w:lang w:val="vi-VN"/>
        </w:rPr>
        <w:t>giảng viên</w:t>
      </w:r>
      <w:r w:rsidRPr="001A50CD">
        <w:rPr>
          <w:szCs w:val="26"/>
        </w:rPr>
        <w:t>.</w:t>
      </w:r>
    </w:p>
    <w:p w14:paraId="0CA948BD" w14:textId="77777777" w:rsidR="007F575B" w:rsidRPr="001A50CD" w:rsidRDefault="007F575B" w:rsidP="001A50CD">
      <w:pPr>
        <w:pStyle w:val="BodyText"/>
        <w:ind w:firstLine="397"/>
        <w:rPr>
          <w:lang w:val="vi-VN"/>
        </w:rPr>
      </w:pPr>
      <w:r w:rsidRPr="001A50CD">
        <w:rPr>
          <w:lang w:val="vi-VN"/>
        </w:rPr>
        <w:t>- Hệ thống Thông tin Y tế với các chức năng như: Quản lý hồ s</w:t>
      </w:r>
      <w:r w:rsidR="00810256" w:rsidRPr="001A50CD">
        <w:rPr>
          <w:lang w:val="vi-VN"/>
        </w:rPr>
        <w:t>ơ khám sức khỏe định kỳ, đặt</w:t>
      </w:r>
      <w:r w:rsidRPr="001A50CD">
        <w:rPr>
          <w:lang w:val="vi-VN"/>
        </w:rPr>
        <w:t xml:space="preserve"> tiêm chủng, đặt lịch khám, các gói dịch vụ y tế.</w:t>
      </w:r>
    </w:p>
    <w:p w14:paraId="55583268" w14:textId="77777777" w:rsidR="007F575B" w:rsidRPr="001A50CD" w:rsidRDefault="007F575B" w:rsidP="001A50CD">
      <w:pPr>
        <w:pStyle w:val="BodyText"/>
        <w:ind w:firstLine="397"/>
        <w:rPr>
          <w:lang w:val="vi-VN"/>
        </w:rPr>
      </w:pPr>
      <w:r w:rsidRPr="001A50CD">
        <w:rPr>
          <w:lang w:val="vi-VN"/>
        </w:rPr>
        <w:lastRenderedPageBreak/>
        <w:t>- Tích hợp</w:t>
      </w:r>
      <w:r w:rsidR="00BC5810" w:rsidRPr="001A50CD">
        <w:rPr>
          <w:lang w:val="vi-VN"/>
        </w:rPr>
        <w:t xml:space="preserve"> các chức năng</w:t>
      </w:r>
      <w:r w:rsidR="00810256" w:rsidRPr="001A50CD">
        <w:rPr>
          <w:lang w:val="vi-VN"/>
        </w:rPr>
        <w:t xml:space="preserve"> đặt khám và lịch tiêm chủng</w:t>
      </w:r>
      <w:r w:rsidRPr="001A50CD">
        <w:rPr>
          <w:lang w:val="vi-VN"/>
        </w:rPr>
        <w:t xml:space="preserve"> cho người dùng.</w:t>
      </w:r>
    </w:p>
    <w:p w14:paraId="33929F04" w14:textId="77777777" w:rsidR="007F575B" w:rsidRPr="001A50CD" w:rsidRDefault="00810256" w:rsidP="001A50CD">
      <w:pPr>
        <w:pStyle w:val="BodyText"/>
        <w:ind w:firstLine="397"/>
        <w:rPr>
          <w:lang w:val="vi-VN"/>
        </w:rPr>
      </w:pPr>
      <w:r w:rsidRPr="001A50CD">
        <w:rPr>
          <w:lang w:val="vi-VN"/>
        </w:rPr>
        <w:t xml:space="preserve">- Gợi ý các dịch vụ </w:t>
      </w:r>
      <w:r w:rsidR="007F575B" w:rsidRPr="001A50CD">
        <w:rPr>
          <w:lang w:val="vi-VN"/>
        </w:rPr>
        <w:t>y tế cho người dùng.</w:t>
      </w:r>
    </w:p>
    <w:p w14:paraId="1AEB3120" w14:textId="77777777" w:rsidR="007F575B" w:rsidRPr="001A50CD" w:rsidRDefault="007F575B" w:rsidP="001A50CD">
      <w:pPr>
        <w:pStyle w:val="BodyText"/>
        <w:ind w:firstLine="0"/>
        <w:rPr>
          <w:lang w:val="vi-VN"/>
        </w:rPr>
      </w:pPr>
      <w:r w:rsidRPr="001A50CD">
        <w:rPr>
          <w:lang w:val="vi-VN"/>
        </w:rPr>
        <w:t>Hệ thống bao gồm</w:t>
      </w:r>
      <w:r w:rsidR="004D7AA6" w:rsidRPr="001A50CD">
        <w:rPr>
          <w:lang w:val="vi-VN"/>
        </w:rPr>
        <w:t xml:space="preserve"> các thành phần được sử dụng</w:t>
      </w:r>
      <w:r w:rsidRPr="001A50CD">
        <w:rPr>
          <w:lang w:val="vi-VN"/>
        </w:rPr>
        <w:t>: Admin, bác sĩ, giảng viên.</w:t>
      </w:r>
    </w:p>
    <w:p w14:paraId="4BC855D7" w14:textId="77777777" w:rsidR="00BC5810" w:rsidRPr="001A50CD" w:rsidRDefault="00BC5810" w:rsidP="001A50CD">
      <w:pPr>
        <w:pStyle w:val="BodyText"/>
        <w:ind w:firstLine="397"/>
        <w:rPr>
          <w:b/>
          <w:lang w:val="vi-VN"/>
        </w:rPr>
      </w:pPr>
      <w:r w:rsidRPr="001A50CD">
        <w:rPr>
          <w:b/>
          <w:lang w:val="vi-VN"/>
        </w:rPr>
        <w:t>Người Quản Trị (Admin):</w:t>
      </w:r>
    </w:p>
    <w:p w14:paraId="5F92024E" w14:textId="77777777" w:rsidR="00BC5810" w:rsidRPr="001A50CD" w:rsidRDefault="00BC5810" w:rsidP="001A50CD">
      <w:pPr>
        <w:pStyle w:val="BodyText"/>
        <w:ind w:firstLine="397"/>
        <w:rPr>
          <w:lang w:val="vi-VN"/>
        </w:rPr>
      </w:pPr>
      <w:r w:rsidRPr="001A50CD">
        <w:rPr>
          <w:lang w:val="vi-VN"/>
        </w:rPr>
        <w:t xml:space="preserve">- Quản lý tài khoản: Admin sẽ cung cấp tài khoản đăng nhập cho bác sĩ và giảng </w:t>
      </w:r>
      <w:r w:rsidR="0079504B" w:rsidRPr="001A50CD">
        <w:rPr>
          <w:lang w:val="vi-VN"/>
        </w:rPr>
        <w:t>viên, quản trị viên có thể điều chỉnh quyền hạn truy cập của từng người dùng</w:t>
      </w:r>
      <w:r w:rsidRPr="001A50CD">
        <w:rPr>
          <w:lang w:val="vi-VN"/>
        </w:rPr>
        <w:t>.</w:t>
      </w:r>
    </w:p>
    <w:p w14:paraId="7F6F4512" w14:textId="77777777" w:rsidR="00BC5810" w:rsidRPr="001A50CD" w:rsidRDefault="00BC5810" w:rsidP="001A50CD">
      <w:pPr>
        <w:pStyle w:val="BodyText"/>
        <w:ind w:firstLine="397"/>
        <w:rPr>
          <w:lang w:val="vi-VN"/>
        </w:rPr>
      </w:pPr>
      <w:r w:rsidRPr="001A50CD">
        <w:rPr>
          <w:lang w:val="vi-VN"/>
        </w:rPr>
        <w:t>- Quản lý dịch vụ y tế: Admin có thể thêm, xóa, hoặc sửa đổi thông tin về các dịch vụ y tế và các loại vaccine có sẵn trong hệ thống.</w:t>
      </w:r>
    </w:p>
    <w:p w14:paraId="6AB9C277" w14:textId="77777777" w:rsidR="00BC5810" w:rsidRPr="001A50CD" w:rsidRDefault="00BC5810" w:rsidP="001A50CD">
      <w:pPr>
        <w:pStyle w:val="BodyText"/>
        <w:ind w:firstLine="397"/>
        <w:rPr>
          <w:lang w:val="vi-VN"/>
        </w:rPr>
      </w:pPr>
      <w:r w:rsidRPr="001A50CD">
        <w:rPr>
          <w:lang w:val="vi-VN"/>
        </w:rPr>
        <w:t>- Theo dõi hồ sơ sức khỏe: Admin có quyền xem các hồ sơ sức khỏe của giảng viên, theo dõi lịch đăng ký khám sức khỏe và lịch tiêm chủng của họ.</w:t>
      </w:r>
    </w:p>
    <w:p w14:paraId="7366440A" w14:textId="77777777" w:rsidR="00BC5810" w:rsidRPr="001A50CD" w:rsidRDefault="00BC5810" w:rsidP="001A50CD">
      <w:pPr>
        <w:pStyle w:val="BodyText"/>
        <w:ind w:firstLine="397"/>
        <w:rPr>
          <w:lang w:val="vi-VN"/>
        </w:rPr>
      </w:pPr>
      <w:r w:rsidRPr="001A50CD">
        <w:rPr>
          <w:lang w:val="vi-VN"/>
        </w:rPr>
        <w:t>- Quản lý thông tin cá nhân: Admin có thể quản lý thông tin cá nhân của bác sĩ và giảng viên, đảm bảo mọi dữ liệu được cập nhật và chính xác.</w:t>
      </w:r>
    </w:p>
    <w:p w14:paraId="354D3AA8" w14:textId="77777777" w:rsidR="00BC5810" w:rsidRPr="001A50CD" w:rsidRDefault="00BC5810" w:rsidP="001A50CD">
      <w:pPr>
        <w:pStyle w:val="BodyText"/>
        <w:ind w:firstLine="397"/>
        <w:rPr>
          <w:b/>
          <w:lang w:val="vi-VN"/>
        </w:rPr>
      </w:pPr>
      <w:r w:rsidRPr="001A50CD">
        <w:rPr>
          <w:b/>
          <w:lang w:val="vi-VN"/>
        </w:rPr>
        <w:t>Bác Sĩ:</w:t>
      </w:r>
    </w:p>
    <w:p w14:paraId="6ECFFECB" w14:textId="77777777" w:rsidR="00BC5810" w:rsidRPr="001A50CD" w:rsidRDefault="00BC5810" w:rsidP="001A50CD">
      <w:pPr>
        <w:pStyle w:val="BodyText"/>
        <w:rPr>
          <w:lang w:val="vi-VN"/>
        </w:rPr>
      </w:pPr>
      <w:r w:rsidRPr="001A50CD">
        <w:rPr>
          <w:lang w:val="vi-VN"/>
        </w:rPr>
        <w:t>- Đăng nhập hệ thống: Sử dụng tài khoản do admin cung cấp để truy cập hệ thống.</w:t>
      </w:r>
    </w:p>
    <w:p w14:paraId="3C6EA1B1" w14:textId="77777777" w:rsidR="00BC5810" w:rsidRPr="001A50CD" w:rsidRDefault="00BC5810" w:rsidP="001A50CD">
      <w:pPr>
        <w:pStyle w:val="BodyText"/>
        <w:rPr>
          <w:lang w:val="vi-VN"/>
        </w:rPr>
      </w:pPr>
      <w:r w:rsidRPr="001A50CD">
        <w:rPr>
          <w:lang w:val="vi-VN"/>
        </w:rPr>
        <w:t>- Quản lý thông tin sức khỏe: Bác sĩ có quyền thêm, xóa, và sửa các thông tin liên quan đến sức khỏe của giảng viên, bao gồm kết quả kiểm tra, lịch sử bệnh lý.</w:t>
      </w:r>
    </w:p>
    <w:p w14:paraId="7B3DC529" w14:textId="77777777" w:rsidR="00BC5810" w:rsidRPr="001A50CD" w:rsidRDefault="00BC5810" w:rsidP="001A50CD">
      <w:pPr>
        <w:pStyle w:val="BodyText"/>
        <w:ind w:firstLine="397"/>
        <w:rPr>
          <w:b/>
          <w:lang w:val="vi-VN"/>
        </w:rPr>
      </w:pPr>
      <w:r w:rsidRPr="001A50CD">
        <w:rPr>
          <w:b/>
          <w:lang w:val="vi-VN"/>
        </w:rPr>
        <w:t>Giảng Viên:</w:t>
      </w:r>
    </w:p>
    <w:p w14:paraId="0BC1A923" w14:textId="77777777" w:rsidR="00BC5810" w:rsidRPr="001A50CD" w:rsidRDefault="00BC5810" w:rsidP="001A50CD">
      <w:pPr>
        <w:pStyle w:val="BodyText"/>
        <w:rPr>
          <w:lang w:val="vi-VN"/>
        </w:rPr>
      </w:pPr>
      <w:r w:rsidRPr="001A50CD">
        <w:rPr>
          <w:lang w:val="vi-VN"/>
        </w:rPr>
        <w:t>- Xem và đăng ký dịch vụ: Giảng viên có thể xem các dịch vụ y tế có sẵn và đăng ký tiêm chủng hoặc khám sức khỏe cho bản thân và người thân trong gia đình.</w:t>
      </w:r>
    </w:p>
    <w:p w14:paraId="1F826548" w14:textId="77777777" w:rsidR="00BC5810" w:rsidRPr="001A50CD" w:rsidRDefault="00BC5810" w:rsidP="001A50CD">
      <w:pPr>
        <w:pStyle w:val="BodyText"/>
        <w:rPr>
          <w:lang w:val="vi-VN"/>
        </w:rPr>
      </w:pPr>
      <w:r w:rsidRPr="001A50CD">
        <w:rPr>
          <w:lang w:val="vi-VN"/>
        </w:rPr>
        <w:t>- Theo dõi thông tin sức khỏe: Giảng viên có thể theo dõi thông tin sức khỏe của mình, bao gồm lịch sử khám bệnh, tiêm chủng và các kết quả xét nghiệm.</w:t>
      </w:r>
    </w:p>
    <w:p w14:paraId="68742C28" w14:textId="77777777" w:rsidR="007F575B" w:rsidRPr="001A50CD" w:rsidRDefault="00BC5810" w:rsidP="001A50CD">
      <w:pPr>
        <w:pStyle w:val="BodyText"/>
        <w:rPr>
          <w:lang w:val="vi-VN"/>
        </w:rPr>
      </w:pPr>
      <w:r w:rsidRPr="001A50CD">
        <w:rPr>
          <w:lang w:val="vi-VN"/>
        </w:rPr>
        <w:t>- Quản lý thông tin cá nhân: Giảng viên có thể thêm thông tin về người thân, theo dõi các lịch hẹn và tiêm chủng cho cả gia đình.</w:t>
      </w:r>
    </w:p>
    <w:p w14:paraId="4BCEF2CA" w14:textId="77777777" w:rsidR="00BC5810" w:rsidRPr="001A50CD" w:rsidRDefault="00BC5810" w:rsidP="001A50CD">
      <w:pPr>
        <w:pStyle w:val="BodyText"/>
        <w:rPr>
          <w:lang w:val="vi-VN"/>
        </w:rPr>
      </w:pPr>
      <w:r w:rsidRPr="001A50CD">
        <w:rPr>
          <w:lang w:val="vi-VN"/>
        </w:rPr>
        <w:t>Hệ thống Thông tin Y tế không chỉ mang lại sự tiện lợi cho giảng viên và bác sĩ mà còn cải thiện chất lượng chăm sóc y tế thông qua việc quản lý và theo dõi thông tin sức khỏe một cách hiệu quả.</w:t>
      </w:r>
    </w:p>
    <w:p w14:paraId="5D451DAD" w14:textId="77777777" w:rsidR="00AF4014" w:rsidRPr="001A50CD" w:rsidRDefault="00F26458" w:rsidP="001A50CD">
      <w:pPr>
        <w:pStyle w:val="Heading2"/>
        <w:numPr>
          <w:ilvl w:val="1"/>
          <w:numId w:val="3"/>
        </w:numPr>
        <w:rPr>
          <w:szCs w:val="26"/>
        </w:rPr>
      </w:pPr>
      <w:bookmarkStart w:id="77" w:name="_Toc170888987"/>
      <w:r w:rsidRPr="001A50CD">
        <w:rPr>
          <w:szCs w:val="26"/>
        </w:rPr>
        <w:lastRenderedPageBreak/>
        <w:t>Đối tượng và phạm vi nghiên cứu</w:t>
      </w:r>
      <w:bookmarkEnd w:id="77"/>
    </w:p>
    <w:p w14:paraId="3F905E13" w14:textId="77777777" w:rsidR="00BC5810" w:rsidRPr="001A50CD" w:rsidRDefault="00BC5810" w:rsidP="001A50CD">
      <w:pPr>
        <w:spacing w:line="360" w:lineRule="auto"/>
        <w:jc w:val="both"/>
        <w:rPr>
          <w:szCs w:val="26"/>
        </w:rPr>
      </w:pPr>
      <w:r w:rsidRPr="001A50CD">
        <w:rPr>
          <w:szCs w:val="26"/>
        </w:rPr>
        <w:t xml:space="preserve">Hệ thống Thông tin Y tế được thiết kế đặc biệt để phục vụ giảng viên của </w:t>
      </w:r>
      <w:r w:rsidRPr="001A50CD">
        <w:rPr>
          <w:szCs w:val="26"/>
          <w:lang w:val="vi-VN"/>
        </w:rPr>
        <w:t>trường ĐHTV</w:t>
      </w:r>
      <w:r w:rsidRPr="001A50CD">
        <w:rPr>
          <w:szCs w:val="26"/>
        </w:rPr>
        <w:t xml:space="preserve"> cùng với người thân trong gia đình của</w:t>
      </w:r>
      <w:r w:rsidRPr="001A50CD">
        <w:rPr>
          <w:szCs w:val="26"/>
          <w:lang w:val="vi-VN"/>
        </w:rPr>
        <w:t xml:space="preserve"> giảng viên</w:t>
      </w:r>
      <w:r w:rsidRPr="001A50CD">
        <w:rPr>
          <w:szCs w:val="26"/>
        </w:rPr>
        <w:t>.</w:t>
      </w:r>
    </w:p>
    <w:p w14:paraId="2075CBC8" w14:textId="77777777" w:rsidR="007F575B" w:rsidRPr="001A50CD" w:rsidRDefault="007F575B" w:rsidP="001A50CD">
      <w:pPr>
        <w:pStyle w:val="BodyText"/>
        <w:ind w:firstLine="397"/>
      </w:pPr>
      <w:r w:rsidRPr="001A50CD">
        <w:t xml:space="preserve">- Xác định đối tượng: </w:t>
      </w:r>
      <w:r w:rsidR="006F359B" w:rsidRPr="001A50CD">
        <w:t xml:space="preserve">Thông tin Y tế cho giảng viên </w:t>
      </w:r>
      <w:r w:rsidR="00670FC7" w:rsidRPr="001A50CD">
        <w:t xml:space="preserve">trường </w:t>
      </w:r>
      <w:r w:rsidR="00670FC7" w:rsidRPr="001A50CD">
        <w:rPr>
          <w:lang w:val="vi-VN"/>
        </w:rPr>
        <w:t>ĐHTV</w:t>
      </w:r>
      <w:r w:rsidR="000B55A1" w:rsidRPr="001A50CD">
        <w:t xml:space="preserve"> và </w:t>
      </w:r>
      <w:r w:rsidRPr="001A50CD">
        <w:t>người thân trong gia đình.</w:t>
      </w:r>
    </w:p>
    <w:p w14:paraId="62177911" w14:textId="77777777" w:rsidR="00F26458" w:rsidRPr="001A50CD" w:rsidRDefault="007F575B" w:rsidP="001A50CD">
      <w:pPr>
        <w:pStyle w:val="BodyText"/>
        <w:ind w:firstLine="397"/>
      </w:pPr>
      <w:r w:rsidRPr="001A50CD">
        <w:t xml:space="preserve"> - </w:t>
      </w:r>
      <w:r w:rsidR="00670FC7" w:rsidRPr="001A50CD">
        <w:t>Phạm vi nghiên cứu của hệ thống tập trung vào việc quản lý và cung cấp các thông tin y tế quan trọng, bao gồm</w:t>
      </w:r>
      <w:r w:rsidRPr="001A50CD">
        <w:t xml:space="preserve">: Hệ thống các thông tin y tế, hồ sơ khám sức khỏe định </w:t>
      </w:r>
      <w:r w:rsidR="000B55A1" w:rsidRPr="001A50CD">
        <w:rPr>
          <w:lang w:val="vi-VN"/>
        </w:rPr>
        <w:t>kỳ, đặt lịch khám, đặt lịch tiêm chủng</w:t>
      </w:r>
      <w:r w:rsidRPr="001A50CD">
        <w:t xml:space="preserve"> và các dịch vụ y tế.</w:t>
      </w:r>
    </w:p>
    <w:p w14:paraId="398C70F8" w14:textId="77777777" w:rsidR="00F26458" w:rsidRPr="001A50CD" w:rsidRDefault="00F26458" w:rsidP="001A50CD">
      <w:pPr>
        <w:pStyle w:val="Heading2"/>
        <w:numPr>
          <w:ilvl w:val="1"/>
          <w:numId w:val="3"/>
        </w:numPr>
        <w:rPr>
          <w:szCs w:val="26"/>
        </w:rPr>
      </w:pPr>
      <w:bookmarkStart w:id="78" w:name="_Toc170888988"/>
      <w:r w:rsidRPr="001A50CD">
        <w:rPr>
          <w:szCs w:val="26"/>
        </w:rPr>
        <w:t>Phương pháp nghiên cứu</w:t>
      </w:r>
      <w:bookmarkEnd w:id="78"/>
    </w:p>
    <w:p w14:paraId="5BD6B43B" w14:textId="77777777" w:rsidR="007F575B" w:rsidRPr="001A50CD" w:rsidRDefault="007F575B" w:rsidP="001A50CD">
      <w:pPr>
        <w:pStyle w:val="BodyText"/>
        <w:rPr>
          <w:color w:val="000000" w:themeColor="text1"/>
        </w:rPr>
      </w:pPr>
      <w:r w:rsidRPr="001A50CD">
        <w:rPr>
          <w:color w:val="000000" w:themeColor="text1"/>
        </w:rPr>
        <w:t>- Phương pháp lý thuyết: Nghiên cứu về cách hoạt động của hệ thống y tế, tìm hiểu</w:t>
      </w:r>
      <w:r w:rsidRPr="001A50CD">
        <w:rPr>
          <w:color w:val="000000" w:themeColor="text1"/>
          <w:lang w:val="vi-VN"/>
        </w:rPr>
        <w:t xml:space="preserve"> </w:t>
      </w:r>
      <w:r w:rsidRPr="001A50CD">
        <w:rPr>
          <w:color w:val="000000" w:themeColor="text1"/>
        </w:rPr>
        <w:t>cách đặt lịch khám, các thông tin sức khỏe và mã nguồn mở thông qua tài liệu, bài báo.</w:t>
      </w:r>
    </w:p>
    <w:p w14:paraId="56CD28FA" w14:textId="77777777" w:rsidR="00AF4014" w:rsidRPr="001A50CD" w:rsidRDefault="00670FC7" w:rsidP="001A50CD">
      <w:pPr>
        <w:pStyle w:val="BodyText"/>
        <w:rPr>
          <w:color w:val="000000" w:themeColor="text1"/>
        </w:rPr>
      </w:pPr>
      <w:r w:rsidRPr="001A50CD">
        <w:rPr>
          <w:lang w:val="vi-VN"/>
        </w:rPr>
        <w:t>- Phương pháp thực hiện giúp hiện thực hóa các lý thuyết đã nghiên cứu và kiểm chứng tính khả thi thông qua việc xây dựng và thử nghiệm hệ thống thực tế. Các bước thực nghiệm bao gồm: Quản lý cơ sở dữ liệu bằng MySQL, thiết kế và quản lý cơ sở dữ liệu chứa thông tin y tế của giảng viên và người thân, bao gồm các bảng lưu trữ thông tin lịch tiêm chủng và các dịch vụ y tế, đồng thời tối ưu hóa truy vấn để tăng tốc độ truy xuất dữ liệu và cải thiện hiệu suất hệ thống. Tạo giao diện người dùng bằng HTML, CSS, và JavaScript, thiết kế giao diện trực quan và dễ sử dụng, giúp giảng viên và người thân dễ dàng truy cập và quản lý thông tin y tế của họ, và sử dụng JavaScript để tạo ra các tương tác động trên giao diện, như cập nhật thông tin theo thời gian thực và điều hướng mượt mà giữa các trang. Xây dựng hệ thống bằng PHP, phát triển các chức năng chính của hệ thống, bao gồm đăng nhập, quản lý thông tin y tế, đặt lịch khám, tiêm chủng và quản lý dịch vụ y tế.</w:t>
      </w:r>
      <w:r w:rsidR="00AF4014" w:rsidRPr="001A50CD">
        <w:br w:type="page"/>
      </w:r>
    </w:p>
    <w:p w14:paraId="17A9EE17" w14:textId="4028F815" w:rsidR="00AF4014" w:rsidRPr="001A50CD" w:rsidRDefault="00F57A80" w:rsidP="00F57A80">
      <w:pPr>
        <w:pStyle w:val="Heading1"/>
        <w:numPr>
          <w:ilvl w:val="0"/>
          <w:numId w:val="3"/>
        </w:numPr>
        <w:tabs>
          <w:tab w:val="left" w:pos="1701"/>
        </w:tabs>
        <w:spacing w:line="360" w:lineRule="auto"/>
        <w:rPr>
          <w:szCs w:val="26"/>
        </w:rPr>
      </w:pPr>
      <w:bookmarkStart w:id="79" w:name="_Toc123494282"/>
      <w:bookmarkStart w:id="80" w:name="_Toc123494448"/>
      <w:bookmarkStart w:id="81" w:name="_Toc127730469"/>
      <w:bookmarkStart w:id="82" w:name="_Toc170888989"/>
      <w:r>
        <w:rPr>
          <w:szCs w:val="26"/>
          <w:lang w:val="vi-VN"/>
        </w:rPr>
        <w:lastRenderedPageBreak/>
        <w:t>C</w:t>
      </w:r>
      <w:r w:rsidR="00AF4014" w:rsidRPr="001A50CD">
        <w:rPr>
          <w:szCs w:val="26"/>
        </w:rPr>
        <w:t>Ơ SỞ LÝ THUYẾT</w:t>
      </w:r>
      <w:bookmarkEnd w:id="79"/>
      <w:bookmarkEnd w:id="80"/>
      <w:bookmarkEnd w:id="81"/>
      <w:bookmarkEnd w:id="82"/>
    </w:p>
    <w:p w14:paraId="6D1FB814" w14:textId="77777777" w:rsidR="00AF4014" w:rsidRPr="001A50CD" w:rsidRDefault="00CD2F42" w:rsidP="001A50CD">
      <w:pPr>
        <w:pStyle w:val="Heading2"/>
        <w:numPr>
          <w:ilvl w:val="1"/>
          <w:numId w:val="3"/>
        </w:numPr>
        <w:rPr>
          <w:szCs w:val="26"/>
        </w:rPr>
      </w:pPr>
      <w:bookmarkStart w:id="83" w:name="_Toc170888990"/>
      <w:bookmarkStart w:id="84" w:name="_Toc126865547"/>
      <w:bookmarkStart w:id="85" w:name="_Toc127730470"/>
      <w:r w:rsidRPr="001A50CD">
        <w:rPr>
          <w:szCs w:val="26"/>
        </w:rPr>
        <w:t>Tìm hiểu về</w:t>
      </w:r>
      <w:r w:rsidR="004C2EBF" w:rsidRPr="001A50CD">
        <w:rPr>
          <w:szCs w:val="26"/>
        </w:rPr>
        <w:t xml:space="preserve"> ngữ lập trình</w:t>
      </w:r>
      <w:bookmarkEnd w:id="83"/>
    </w:p>
    <w:p w14:paraId="74E5BB4B" w14:textId="77777777" w:rsidR="00AF4014" w:rsidRPr="001A50CD" w:rsidRDefault="00D064E2" w:rsidP="001A50CD">
      <w:pPr>
        <w:pStyle w:val="Heading3"/>
        <w:numPr>
          <w:ilvl w:val="2"/>
          <w:numId w:val="3"/>
        </w:numPr>
        <w:spacing w:before="120" w:after="120" w:line="360" w:lineRule="auto"/>
        <w:rPr>
          <w:i/>
          <w:szCs w:val="26"/>
        </w:rPr>
      </w:pPr>
      <w:bookmarkStart w:id="86" w:name="_Toc170888991"/>
      <w:r w:rsidRPr="001A50CD">
        <w:rPr>
          <w:i/>
          <w:szCs w:val="26"/>
          <w:lang w:val="vi-VN"/>
        </w:rPr>
        <w:t>N</w:t>
      </w:r>
      <w:r w:rsidR="004C2EBF" w:rsidRPr="001A50CD">
        <w:rPr>
          <w:i/>
          <w:szCs w:val="26"/>
          <w:lang w:val="vi-VN"/>
        </w:rPr>
        <w:t>gôn ngữ</w:t>
      </w:r>
      <w:r w:rsidR="00FB1B43" w:rsidRPr="001A50CD">
        <w:rPr>
          <w:i/>
          <w:szCs w:val="26"/>
          <w:lang w:val="vi-VN"/>
        </w:rPr>
        <w:t xml:space="preserve"> HTML</w:t>
      </w:r>
      <w:bookmarkEnd w:id="86"/>
    </w:p>
    <w:p w14:paraId="2C4F18F8" w14:textId="77777777" w:rsidR="00296245" w:rsidRPr="001A50CD" w:rsidRDefault="00FB1B43" w:rsidP="001A50CD">
      <w:pPr>
        <w:pStyle w:val="BodyText"/>
        <w:ind w:firstLine="397"/>
        <w:rPr>
          <w:lang w:val="vi-VN"/>
        </w:rPr>
      </w:pPr>
      <w:r w:rsidRPr="001A50CD">
        <w:rPr>
          <w:lang w:val="vi-VN"/>
        </w:rPr>
        <w:t xml:space="preserve">Ngôn ngữ HTML: Ngôn ngữ đánh dấu siêu văn bản. Đây là ngôn ngữ dùng để tạo ra siêu văn bản theo mô tả của Tim Berners Lee </w:t>
      </w:r>
      <w:r w:rsidR="001B3650" w:rsidRPr="001A50CD">
        <w:rPr>
          <w:noProof/>
          <w:lang w:val="vi-VN"/>
        </w:rPr>
        <w:t>[</w:t>
      </w:r>
      <w:r w:rsidR="00A067A9" w:rsidRPr="001A50CD">
        <w:rPr>
          <w:noProof/>
          <w:lang w:val="vi-VN"/>
        </w:rPr>
        <w:t>5</w:t>
      </w:r>
      <w:r w:rsidR="001B3650" w:rsidRPr="001A50CD">
        <w:rPr>
          <w:noProof/>
          <w:lang w:val="vi-VN"/>
        </w:rPr>
        <w:t>]</w:t>
      </w:r>
      <w:r w:rsidRPr="001A50CD">
        <w:rPr>
          <w:lang w:val="vi-VN"/>
        </w:rPr>
        <w:t>.</w:t>
      </w:r>
    </w:p>
    <w:p w14:paraId="717DAB25" w14:textId="77777777" w:rsidR="000C7F45" w:rsidRPr="001A50CD" w:rsidRDefault="000C7F45" w:rsidP="001A50CD">
      <w:pPr>
        <w:pStyle w:val="BodyText"/>
        <w:ind w:firstLine="397"/>
        <w:rPr>
          <w:lang w:val="vi-VN"/>
        </w:rPr>
      </w:pPr>
      <w:r w:rsidRPr="001A50CD">
        <w:rPr>
          <w:lang w:val="vi-VN"/>
        </w:rPr>
        <w:t>HTML giúp người dùng tạo và sắp xếp các thành phần của trang web và ứng dụng. HTML không thể tạo ra các tính năng "động", nó chỉ được sử dụng để sắp xếp và định dạng các trang web.</w:t>
      </w:r>
    </w:p>
    <w:p w14:paraId="7D1BAE76" w14:textId="77777777" w:rsidR="005044B0" w:rsidRPr="001A50CD" w:rsidRDefault="005044B0" w:rsidP="001A50CD">
      <w:pPr>
        <w:pStyle w:val="BodyText"/>
        <w:ind w:firstLine="397"/>
        <w:rPr>
          <w:lang w:val="vi-VN"/>
        </w:rPr>
      </w:pPr>
      <w:r w:rsidRPr="001A50CD">
        <w:rPr>
          <w:lang w:val="vi-VN"/>
        </w:rPr>
        <w:t>Đặc điểm nổi bật của tài liệu HTML là một tệp kết thúc bằng.html hoặc htm có thể được xem bằng bất kỳ trình duyệt web nào như Safari, Google chrome, Microsoft edge, ... Các trình duyệt sẽ đọc các tệp HTML của chúng và đăng nội dung lên Internet, nơi người dùng có thể đọc được đầy đủ nội dung đó.</w:t>
      </w:r>
    </w:p>
    <w:p w14:paraId="2A00E72B" w14:textId="77777777" w:rsidR="005044B0" w:rsidRPr="001A50CD" w:rsidRDefault="00554639" w:rsidP="001A50CD">
      <w:pPr>
        <w:pStyle w:val="BodyText"/>
        <w:ind w:firstLine="397"/>
        <w:rPr>
          <w:lang w:val="vi-VN"/>
        </w:rPr>
      </w:pPr>
      <w:r w:rsidRPr="001A50CD">
        <w:rPr>
          <w:lang w:val="vi-VN"/>
        </w:rPr>
        <w:t>Khi làm việc với HTML tất cả tài liệu phải bắt đầu từ việc khai báo loại tài liệu &lt;!DOCTYPE html&gt;</w:t>
      </w:r>
      <w:r w:rsidR="00BD4947" w:rsidRPr="001A50CD">
        <w:rPr>
          <w:lang w:val="vi-VN"/>
        </w:rPr>
        <w:t>. Người dùng có thể sử dụng các cấu trúc mã đơn giản như thẻ và thuộc tính để đánh dấu lên các trang web. Ví dụ: người dùng có thể tạo một đoạn văn bản bằng cách đặt văn bản trong cặp thẻ mở và đóng &lt;p&gt; và &lt;/p&gt;.</w:t>
      </w:r>
    </w:p>
    <w:p w14:paraId="7FB131A9" w14:textId="77777777" w:rsidR="005044B0" w:rsidRPr="001A50CD" w:rsidRDefault="005044B0" w:rsidP="001A50CD">
      <w:pPr>
        <w:pStyle w:val="BodyText"/>
        <w:ind w:firstLine="397"/>
        <w:rPr>
          <w:lang w:val="vi-VN"/>
        </w:rPr>
      </w:pPr>
      <w:r w:rsidRPr="001A50CD">
        <w:rPr>
          <w:lang w:val="vi-VN"/>
        </w:rPr>
        <w:t>Các phần tử HTML tạo nên cấu trúc cây là các phần, đoạn văn, tiêu đề và các khối nội dung khác. Các phần tử HTML có thẻ mở và thẻ đóng, có cấu trúc &lt;tag&gt;&lt;/tag&gt;. Cấu trúc HTML cho phép hình ảnh và các đối tượng khác, chẳng hạn như các biểu mẫu tương tác, được nhúng vào các trang được hiển thị. Thẻ thích và đưa nội dung trực tiếp vào trang. Các thẻ khác như &lt;p&gt;. Bao quanh và cung cấp thông tin về văn bản tài liệu và có thể bao gồm các thẻ khác làm phần tử con.</w:t>
      </w:r>
      <w:r w:rsidR="00E46FE3" w:rsidRPr="001A50CD">
        <w:t xml:space="preserve"> </w:t>
      </w:r>
      <w:r w:rsidR="00E46FE3" w:rsidRPr="001A50CD">
        <w:rPr>
          <w:lang w:val="vi-VN"/>
        </w:rPr>
        <w:t>HTML có thể nhúng các chương trình tập lệnh như JavaScript, chương trình này ảnh hưởng đến hành vi và nội dung của các trang web.</w:t>
      </w:r>
    </w:p>
    <w:p w14:paraId="4BCB26D1" w14:textId="77777777" w:rsidR="00BD4947" w:rsidRPr="001A50CD" w:rsidRDefault="001A5EF3" w:rsidP="001A50CD">
      <w:pPr>
        <w:pStyle w:val="BodyText"/>
        <w:ind w:firstLine="397"/>
        <w:rPr>
          <w:lang w:val="vi-VN"/>
        </w:rPr>
      </w:pPr>
      <w:r w:rsidRPr="001A50CD">
        <w:rPr>
          <w:lang w:val="vi-VN"/>
        </w:rPr>
        <w:t>HTML có 2 loại chính: Block level (khối) và Inline stag (thẻ nội tuyến)</w:t>
      </w:r>
    </w:p>
    <w:p w14:paraId="4B9CF4AB" w14:textId="77777777" w:rsidR="001A5EF3" w:rsidRPr="001A50CD" w:rsidRDefault="001A5EF3" w:rsidP="001A50CD">
      <w:pPr>
        <w:pStyle w:val="BodyText"/>
        <w:ind w:firstLine="397"/>
        <w:rPr>
          <w:lang w:val="vi-VN"/>
        </w:rPr>
      </w:pPr>
      <w:r w:rsidRPr="001A50CD">
        <w:rPr>
          <w:lang w:val="vi-VN"/>
        </w:rPr>
        <w:t>Elements block level (phần tử khối) sẽ được sử dụng toàn bộ không gian của trang web và luôn bắt đầu bằng dòng mới của trang web.</w:t>
      </w:r>
    </w:p>
    <w:p w14:paraId="5F632EAB" w14:textId="77777777" w:rsidR="00B215D5" w:rsidRDefault="003E13E2" w:rsidP="001A50CD">
      <w:pPr>
        <w:pStyle w:val="BodyText"/>
        <w:ind w:firstLine="397"/>
        <w:rPr>
          <w:lang w:val="vi-VN"/>
        </w:rPr>
      </w:pPr>
      <w:r w:rsidRPr="001A50CD">
        <w:rPr>
          <w:lang w:val="vi-VN"/>
        </w:rPr>
        <w:t>Inline elements (phần tử nội tuyến) chỉ chiếm một phần không gian và không bắt đầu dòng mới của trang web.</w:t>
      </w:r>
    </w:p>
    <w:p w14:paraId="7B023B32" w14:textId="77777777" w:rsidR="003E13E2" w:rsidRPr="00B215D5" w:rsidRDefault="00B215D5" w:rsidP="00B215D5">
      <w:pPr>
        <w:spacing w:after="160" w:line="259" w:lineRule="auto"/>
        <w:rPr>
          <w:szCs w:val="26"/>
          <w:lang w:val="vi-VN"/>
        </w:rPr>
      </w:pPr>
      <w:r>
        <w:rPr>
          <w:lang w:val="vi-VN"/>
        </w:rPr>
        <w:br w:type="page"/>
      </w:r>
    </w:p>
    <w:p w14:paraId="1FA5EEA4" w14:textId="77777777" w:rsidR="00896E1B" w:rsidRPr="001A50CD" w:rsidRDefault="00896E1B" w:rsidP="001A50CD">
      <w:pPr>
        <w:pStyle w:val="BodyText"/>
        <w:ind w:firstLine="397"/>
        <w:rPr>
          <w:i/>
          <w:lang w:val="vi-VN"/>
        </w:rPr>
      </w:pPr>
      <w:r w:rsidRPr="001A50CD">
        <w:rPr>
          <w:i/>
        </w:rPr>
        <w:lastRenderedPageBreak/>
        <w:t xml:space="preserve">Cấu trúc chung của một trang </w:t>
      </w:r>
      <w:r w:rsidRPr="001A50CD">
        <w:rPr>
          <w:i/>
          <w:lang w:val="vi-VN"/>
        </w:rPr>
        <w:t>HTML:</w:t>
      </w:r>
    </w:p>
    <w:p w14:paraId="3BC0DE9F" w14:textId="77777777" w:rsidR="00347274" w:rsidRPr="001A50CD" w:rsidRDefault="00347274" w:rsidP="001A50CD">
      <w:pPr>
        <w:pStyle w:val="Footer"/>
        <w:spacing w:line="360" w:lineRule="auto"/>
        <w:rPr>
          <w:szCs w:val="26"/>
        </w:rPr>
      </w:pPr>
      <w:r w:rsidRPr="001A50CD">
        <w:rPr>
          <w:szCs w:val="26"/>
        </w:rPr>
        <w:t>&lt;html&gt;</w:t>
      </w:r>
    </w:p>
    <w:p w14:paraId="712959D1" w14:textId="77777777" w:rsidR="00347274" w:rsidRPr="001A50CD" w:rsidRDefault="00347274" w:rsidP="001A50CD">
      <w:pPr>
        <w:pStyle w:val="Footer"/>
        <w:spacing w:line="360" w:lineRule="auto"/>
        <w:ind w:left="720"/>
        <w:rPr>
          <w:szCs w:val="26"/>
        </w:rPr>
      </w:pPr>
      <w:r w:rsidRPr="001A50CD">
        <w:rPr>
          <w:szCs w:val="26"/>
        </w:rPr>
        <w:t>&lt;head&gt;</w:t>
      </w:r>
    </w:p>
    <w:p w14:paraId="5A67A1E2" w14:textId="77777777" w:rsidR="00347274" w:rsidRPr="001A50CD" w:rsidRDefault="00347274" w:rsidP="001A50CD">
      <w:pPr>
        <w:pStyle w:val="Footer"/>
        <w:spacing w:line="360" w:lineRule="auto"/>
        <w:ind w:left="720" w:firstLine="720"/>
        <w:rPr>
          <w:szCs w:val="26"/>
        </w:rPr>
      </w:pPr>
      <w:r w:rsidRPr="001A50CD">
        <w:rPr>
          <w:szCs w:val="26"/>
        </w:rPr>
        <w:t>&lt;title&gt; Đây là nhan đề của một bài viết&lt;/title&gt;</w:t>
      </w:r>
    </w:p>
    <w:p w14:paraId="54BA37C9" w14:textId="77777777" w:rsidR="00347274" w:rsidRPr="001A50CD" w:rsidRDefault="00347274" w:rsidP="001A50CD">
      <w:pPr>
        <w:pStyle w:val="Footer"/>
        <w:spacing w:line="360" w:lineRule="auto"/>
        <w:ind w:left="720"/>
        <w:rPr>
          <w:szCs w:val="26"/>
        </w:rPr>
      </w:pPr>
      <w:r w:rsidRPr="001A50CD">
        <w:rPr>
          <w:szCs w:val="26"/>
        </w:rPr>
        <w:t>&lt;/head&gt;</w:t>
      </w:r>
    </w:p>
    <w:p w14:paraId="06FB0E50" w14:textId="77777777" w:rsidR="00347274" w:rsidRPr="001A50CD" w:rsidRDefault="00347274" w:rsidP="001A50CD">
      <w:pPr>
        <w:pStyle w:val="Footer"/>
        <w:spacing w:line="360" w:lineRule="auto"/>
        <w:ind w:left="720"/>
        <w:rPr>
          <w:szCs w:val="26"/>
        </w:rPr>
      </w:pPr>
      <w:r w:rsidRPr="001A50CD">
        <w:rPr>
          <w:szCs w:val="26"/>
        </w:rPr>
        <w:t>&lt;body&gt;</w:t>
      </w:r>
    </w:p>
    <w:p w14:paraId="6860C2F1" w14:textId="77777777" w:rsidR="00347274" w:rsidRPr="001A50CD" w:rsidRDefault="00347274" w:rsidP="001A50CD">
      <w:pPr>
        <w:pStyle w:val="Footer"/>
        <w:spacing w:line="360" w:lineRule="auto"/>
        <w:ind w:left="1440"/>
        <w:rPr>
          <w:szCs w:val="26"/>
        </w:rPr>
      </w:pPr>
      <w:r w:rsidRPr="001A50CD">
        <w:rPr>
          <w:szCs w:val="26"/>
        </w:rPr>
        <w:t>&lt;h1&gt;Đây là tiêu đề chính&lt;/h1&gt;</w:t>
      </w:r>
    </w:p>
    <w:p w14:paraId="63237403" w14:textId="77777777" w:rsidR="00347274" w:rsidRPr="001A50CD" w:rsidRDefault="00347274" w:rsidP="001A50CD">
      <w:pPr>
        <w:pStyle w:val="Footer"/>
        <w:spacing w:line="360" w:lineRule="auto"/>
        <w:ind w:left="1440"/>
        <w:rPr>
          <w:szCs w:val="26"/>
        </w:rPr>
      </w:pPr>
      <w:r w:rsidRPr="001A50CD">
        <w:rPr>
          <w:szCs w:val="26"/>
        </w:rPr>
        <w:t>&lt;p&gt;Đây là đoạn văn để giới thiệu nội dung phần còn lại của trang, nếu</w:t>
      </w:r>
    </w:p>
    <w:p w14:paraId="62267679" w14:textId="77777777" w:rsidR="00347274" w:rsidRPr="001A50CD" w:rsidRDefault="00347274" w:rsidP="001A50CD">
      <w:pPr>
        <w:pStyle w:val="Footer"/>
        <w:spacing w:line="360" w:lineRule="auto"/>
        <w:ind w:left="1440"/>
        <w:rPr>
          <w:szCs w:val="26"/>
        </w:rPr>
      </w:pPr>
      <w:r w:rsidRPr="001A50CD">
        <w:rPr>
          <w:szCs w:val="26"/>
        </w:rPr>
        <w:t>nội dung dài thì có thể chia thành nhiều tiêu đề phụ.&lt;/p&gt;</w:t>
      </w:r>
    </w:p>
    <w:p w14:paraId="789BE28F" w14:textId="77777777" w:rsidR="00347274" w:rsidRPr="001A50CD" w:rsidRDefault="00347274" w:rsidP="001A50CD">
      <w:pPr>
        <w:pStyle w:val="Footer"/>
        <w:spacing w:line="360" w:lineRule="auto"/>
        <w:ind w:left="1440"/>
        <w:rPr>
          <w:szCs w:val="26"/>
        </w:rPr>
      </w:pPr>
      <w:r w:rsidRPr="001A50CD">
        <w:rPr>
          <w:szCs w:val="26"/>
        </w:rPr>
        <w:t>&lt;h2&gt;Đây là tiêu đề phụ&lt;/h2&gt;</w:t>
      </w:r>
    </w:p>
    <w:p w14:paraId="0F4F89A7" w14:textId="77777777" w:rsidR="00347274" w:rsidRPr="001A50CD" w:rsidRDefault="00347274" w:rsidP="001A50CD">
      <w:pPr>
        <w:pStyle w:val="Footer"/>
        <w:spacing w:line="360" w:lineRule="auto"/>
        <w:ind w:left="1440"/>
        <w:rPr>
          <w:szCs w:val="26"/>
        </w:rPr>
      </w:pPr>
      <w:r w:rsidRPr="001A50CD">
        <w:rPr>
          <w:szCs w:val="26"/>
        </w:rPr>
        <w:t>&lt;p&gt;Một bài viết nên có một vài tiêu đề phụ. &lt;/p&gt;</w:t>
      </w:r>
    </w:p>
    <w:p w14:paraId="79608F53" w14:textId="77777777" w:rsidR="00347274" w:rsidRPr="001A50CD" w:rsidRDefault="00347274" w:rsidP="001A50CD">
      <w:pPr>
        <w:pStyle w:val="Footer"/>
        <w:spacing w:line="360" w:lineRule="auto"/>
        <w:ind w:left="1440"/>
        <w:rPr>
          <w:szCs w:val="26"/>
        </w:rPr>
      </w:pPr>
      <w:r w:rsidRPr="001A50CD">
        <w:rPr>
          <w:szCs w:val="26"/>
        </w:rPr>
        <w:t>&lt;h2&gt;Đây là một tiêu để phụ khác cùng cấp với tiêu đề phụ bên trên&lt;/h2&gt;</w:t>
      </w:r>
    </w:p>
    <w:p w14:paraId="0867642F" w14:textId="77777777" w:rsidR="00347274" w:rsidRPr="001A50CD" w:rsidRDefault="00347274" w:rsidP="001A50CD">
      <w:pPr>
        <w:pStyle w:val="Footer"/>
        <w:spacing w:line="360" w:lineRule="auto"/>
        <w:ind w:left="720"/>
        <w:rPr>
          <w:szCs w:val="26"/>
        </w:rPr>
      </w:pPr>
      <w:r w:rsidRPr="001A50CD">
        <w:rPr>
          <w:szCs w:val="26"/>
        </w:rPr>
        <w:t>&lt;/body&gt;</w:t>
      </w:r>
    </w:p>
    <w:p w14:paraId="017B0A76" w14:textId="77777777" w:rsidR="00347274" w:rsidRPr="001A50CD" w:rsidRDefault="00347274" w:rsidP="001A50CD">
      <w:pPr>
        <w:pStyle w:val="Footer"/>
        <w:spacing w:line="360" w:lineRule="auto"/>
        <w:rPr>
          <w:szCs w:val="26"/>
        </w:rPr>
      </w:pPr>
      <w:r w:rsidRPr="001A50CD">
        <w:rPr>
          <w:szCs w:val="26"/>
        </w:rPr>
        <w:t>&lt;/html&gt;</w:t>
      </w:r>
    </w:p>
    <w:p w14:paraId="684D0ADC" w14:textId="77777777" w:rsidR="008370B0" w:rsidRPr="001A50CD" w:rsidRDefault="008370B0" w:rsidP="001A50CD">
      <w:pPr>
        <w:pStyle w:val="BodyText"/>
        <w:rPr>
          <w:i/>
          <w:lang w:val="vi-VN"/>
        </w:rPr>
      </w:pPr>
      <w:r w:rsidRPr="001A50CD">
        <w:rPr>
          <w:i/>
          <w:lang w:val="vi-VN"/>
        </w:rPr>
        <w:t>Các thẻ HTML cơ bản</w:t>
      </w:r>
    </w:p>
    <w:p w14:paraId="6EA68A63" w14:textId="77777777" w:rsidR="008370B0" w:rsidRPr="001A50CD" w:rsidRDefault="008370B0" w:rsidP="001A50CD">
      <w:pPr>
        <w:pStyle w:val="BodyText"/>
        <w:ind w:firstLine="0"/>
        <w:rPr>
          <w:lang w:val="vi-VN"/>
        </w:rPr>
      </w:pPr>
      <w:r w:rsidRPr="001A50CD">
        <w:rPr>
          <w:lang w:val="vi-VN"/>
        </w:rPr>
        <w:t>Một tài liệu HTML đơn giản sẽ bao gồm các thẻ HTML cơ bản như sau:</w:t>
      </w:r>
    </w:p>
    <w:p w14:paraId="0617F5EC" w14:textId="77777777" w:rsidR="008370B0" w:rsidRPr="001A50CD" w:rsidRDefault="008370B0" w:rsidP="001A50CD">
      <w:pPr>
        <w:pStyle w:val="BodyText"/>
        <w:rPr>
          <w:b/>
          <w:lang w:val="vi-VN"/>
        </w:rPr>
      </w:pPr>
      <w:r w:rsidRPr="001A50CD">
        <w:rPr>
          <w:b/>
          <w:lang w:val="vi-VN"/>
        </w:rPr>
        <w:t xml:space="preserve">&lt;!DOCTYPE&gt; </w:t>
      </w:r>
      <w:r w:rsidRPr="001A50CD">
        <w:rPr>
          <w:lang w:val="vi-VN"/>
        </w:rPr>
        <w:t>đây</w:t>
      </w:r>
      <w:r w:rsidRPr="001A50CD">
        <w:rPr>
          <w:b/>
          <w:lang w:val="vi-VN"/>
        </w:rPr>
        <w:t xml:space="preserve"> </w:t>
      </w:r>
      <w:r w:rsidRPr="001A50CD">
        <w:rPr>
          <w:lang w:val="vi-VN"/>
        </w:rPr>
        <w:t>là thẻ có nhiệm vụ khai báo cho trình duyệt web biết rằng tài liệu đang hiển thị là HTML. Mọi tài liệu HTML đều phải bắt đầu với &lt;!DOCTYPE&gt;.</w:t>
      </w:r>
    </w:p>
    <w:p w14:paraId="60421F3F" w14:textId="77777777" w:rsidR="008370B0" w:rsidRPr="001A50CD" w:rsidRDefault="008370B0" w:rsidP="001A50CD">
      <w:pPr>
        <w:pStyle w:val="BodyText"/>
        <w:rPr>
          <w:lang w:val="vi-VN"/>
        </w:rPr>
      </w:pPr>
      <w:r w:rsidRPr="001A50CD">
        <w:rPr>
          <w:lang w:val="vi-VN"/>
        </w:rPr>
        <w:t>Với phiên bản HTML5, bạn dùng khai báo &lt;!DOCTYPE html&gt; Khai báo &lt;!DOCTYPE&gt; không phân biệt chữ thường và chữ hoa.</w:t>
      </w:r>
    </w:p>
    <w:p w14:paraId="63B59CC9" w14:textId="77777777" w:rsidR="008370B0" w:rsidRPr="001A50CD" w:rsidRDefault="008370B0" w:rsidP="001A50CD">
      <w:pPr>
        <w:pStyle w:val="BodyText"/>
        <w:rPr>
          <w:b/>
          <w:lang w:val="vi-VN"/>
        </w:rPr>
      </w:pPr>
      <w:r w:rsidRPr="001A50CD">
        <w:rPr>
          <w:b/>
          <w:lang w:val="vi-VN"/>
        </w:rPr>
        <w:t xml:space="preserve">&lt;html&gt; </w:t>
      </w:r>
      <w:r w:rsidRPr="001A50CD">
        <w:rPr>
          <w:lang w:val="vi-VN"/>
        </w:rPr>
        <w:t>thẻ này tượng trưng cho thư mục gốc của một tài liệu HTML, đóng vai trò là khu vực chứa tất cả các phần tử HTML khác (trừ &lt;!DOCTYPE&gt;). Nó luôn phải có thuộc tính lang để khai báo ngôn ngữ cho một phần hoặc cả trang web, giúp công cụ tìm kiếm và trình duyệt dễ dàng đọc và hiển thị được thông tin trong trang.</w:t>
      </w:r>
    </w:p>
    <w:p w14:paraId="494CB03F" w14:textId="77777777" w:rsidR="008370B0" w:rsidRPr="001A50CD" w:rsidRDefault="008370B0" w:rsidP="001A50CD">
      <w:pPr>
        <w:pStyle w:val="BodyText"/>
        <w:rPr>
          <w:b/>
          <w:lang w:val="vi-VN"/>
        </w:rPr>
      </w:pPr>
      <w:r w:rsidRPr="001A50CD">
        <w:rPr>
          <w:b/>
          <w:lang w:val="vi-VN"/>
        </w:rPr>
        <w:t xml:space="preserve">&lt;head&gt; </w:t>
      </w:r>
      <w:r w:rsidRPr="001A50CD">
        <w:rPr>
          <w:lang w:val="vi-VN"/>
        </w:rPr>
        <w:t>nằm giữa &lt;html&gt; và &lt;body&gt;, thẻ &lt;head&gt; làm nhiệm vụ chứa các siêu dữ liệu. Đây là những dữ liệu về tài liệu HTML, dùng để xác định tiêu đề, ký tự và các thông tin meta khác.</w:t>
      </w:r>
    </w:p>
    <w:p w14:paraId="1E1249F0" w14:textId="77777777" w:rsidR="008370B0" w:rsidRPr="001A50CD" w:rsidRDefault="008370B0" w:rsidP="001A50CD">
      <w:pPr>
        <w:pStyle w:val="BodyText"/>
        <w:rPr>
          <w:lang w:val="vi-VN"/>
        </w:rPr>
      </w:pPr>
      <w:r w:rsidRPr="001A50CD">
        <w:rPr>
          <w:lang w:val="vi-VN"/>
        </w:rPr>
        <w:t xml:space="preserve">Một số thẻ có thể lồng vào thẻ &lt;head&gt; như: &lt;title&gt;, &lt;style&gt;, &lt;base&gt;, &lt;link&gt;, </w:t>
      </w:r>
    </w:p>
    <w:p w14:paraId="3EAB48FD" w14:textId="77777777" w:rsidR="008370B0" w:rsidRPr="001A50CD" w:rsidRDefault="008370B0" w:rsidP="001A50CD">
      <w:pPr>
        <w:pStyle w:val="BodyText"/>
        <w:ind w:firstLine="0"/>
        <w:rPr>
          <w:lang w:val="vi-VN"/>
        </w:rPr>
      </w:pPr>
      <w:r w:rsidRPr="001A50CD">
        <w:rPr>
          <w:lang w:val="vi-VN"/>
        </w:rPr>
        <w:t>&lt;meta&gt;, &lt;script&gt; và &lt;noscript&gt;.</w:t>
      </w:r>
    </w:p>
    <w:p w14:paraId="4C1BF2B8" w14:textId="77777777" w:rsidR="008370B0" w:rsidRPr="001A50CD" w:rsidRDefault="008370B0" w:rsidP="001A50CD">
      <w:pPr>
        <w:pStyle w:val="BodyText"/>
        <w:rPr>
          <w:lang w:val="vi-VN"/>
        </w:rPr>
      </w:pPr>
      <w:r w:rsidRPr="001A50CD">
        <w:rPr>
          <w:lang w:val="vi-VN"/>
        </w:rPr>
        <w:t xml:space="preserve"> </w:t>
      </w:r>
      <w:r w:rsidRPr="001A50CD">
        <w:rPr>
          <w:b/>
          <w:lang w:val="vi-VN"/>
        </w:rPr>
        <w:t xml:space="preserve">&lt;title&gt; </w:t>
      </w:r>
      <w:r w:rsidRPr="001A50CD">
        <w:rPr>
          <w:lang w:val="vi-VN"/>
        </w:rPr>
        <w:t xml:space="preserve">thẻ này chỉ ra tiêu đề của trang HTML, xuất hiện dưới dạng văn bản và </w:t>
      </w:r>
      <w:r w:rsidRPr="001A50CD">
        <w:rPr>
          <w:lang w:val="vi-VN"/>
        </w:rPr>
        <w:lastRenderedPageBreak/>
        <w:t xml:space="preserve">được hiển thị ở thanh tiêu đề của trình duyệt hoặc ở tab của trang. Đồng thời, nó cũng xác </w:t>
      </w:r>
    </w:p>
    <w:p w14:paraId="673B4A64" w14:textId="77777777" w:rsidR="008370B0" w:rsidRPr="001A50CD" w:rsidRDefault="008370B0" w:rsidP="001A50CD">
      <w:pPr>
        <w:pStyle w:val="BodyText"/>
        <w:ind w:firstLine="0"/>
        <w:rPr>
          <w:lang w:val="vi-VN"/>
        </w:rPr>
      </w:pPr>
      <w:r w:rsidRPr="001A50CD">
        <w:rPr>
          <w:lang w:val="vi-VN"/>
        </w:rPr>
        <w:t>định tiêu đề cho trang khi trang được thêm vào mục yêu thích.Đây là một phần tử bắt buộc phải có trong mọi tài liệu HTML.</w:t>
      </w:r>
    </w:p>
    <w:p w14:paraId="68A1DE74" w14:textId="77777777" w:rsidR="008370B0" w:rsidRPr="001A50CD" w:rsidRDefault="008370B0" w:rsidP="001A50CD">
      <w:pPr>
        <w:pStyle w:val="BodyText"/>
        <w:rPr>
          <w:b/>
          <w:lang w:val="vi-VN"/>
        </w:rPr>
      </w:pPr>
      <w:r w:rsidRPr="001A50CD">
        <w:rPr>
          <w:b/>
          <w:lang w:val="vi-VN"/>
        </w:rPr>
        <w:t xml:space="preserve">&lt;body&gt; </w:t>
      </w:r>
      <w:r w:rsidRPr="001A50CD">
        <w:rPr>
          <w:lang w:val="vi-VN"/>
        </w:rPr>
        <w:t>đây là thẻ xác định phần nội dung của tài liệu. Nó là vùng chứa cho tất cả các nội dung có thể nhìn thấy được như tiêu đề, đoạn văn, hình ảnh, siêu liên kết, bảng biểu, danh mục,…Mỗi tài liệu HTML chỉ có duy nhất 1 thẻ &lt;body&gt;.</w:t>
      </w:r>
    </w:p>
    <w:p w14:paraId="24DFF936" w14:textId="77777777" w:rsidR="008370B0" w:rsidRPr="001A50CD" w:rsidRDefault="00726FEC" w:rsidP="001A50CD">
      <w:pPr>
        <w:pStyle w:val="BodyText"/>
        <w:rPr>
          <w:b/>
          <w:lang w:val="vi-VN"/>
        </w:rPr>
      </w:pPr>
      <w:r w:rsidRPr="001A50CD">
        <w:rPr>
          <w:b/>
          <w:lang w:val="vi-VN"/>
        </w:rPr>
        <w:t xml:space="preserve">&lt;h1&gt; – &lt;h6&gt; </w:t>
      </w:r>
      <w:r w:rsidRPr="001A50CD">
        <w:rPr>
          <w:lang w:val="vi-VN"/>
        </w:rPr>
        <w:t>d</w:t>
      </w:r>
      <w:r w:rsidR="008370B0" w:rsidRPr="001A50CD">
        <w:rPr>
          <w:lang w:val="vi-VN"/>
        </w:rPr>
        <w:t xml:space="preserve">anh sách thẻ từ &lt;h1&gt; đến &lt;h6&gt; được sử dụng để chỉ rõ các tiêu đề trong tài liệu HTML. Mức độ quan trọng của tiêu đề giảm dần từ &lt;h1&gt; xuống &lt;h6&gt;. Mỗi trang chỉ </w:t>
      </w:r>
      <w:r w:rsidRPr="001A50CD">
        <w:rPr>
          <w:lang w:val="vi-VN"/>
        </w:rPr>
        <w:t>dùng một</w:t>
      </w:r>
      <w:r w:rsidR="008370B0" w:rsidRPr="001A50CD">
        <w:rPr>
          <w:lang w:val="vi-VN"/>
        </w:rPr>
        <w:t xml:space="preserve"> &lt;h1&gt;.</w:t>
      </w:r>
    </w:p>
    <w:p w14:paraId="3F6843C4" w14:textId="77777777" w:rsidR="008370B0" w:rsidRPr="001A50CD" w:rsidRDefault="00726FEC" w:rsidP="001A50CD">
      <w:pPr>
        <w:pStyle w:val="BodyText"/>
        <w:rPr>
          <w:b/>
          <w:lang w:val="vi-VN"/>
        </w:rPr>
      </w:pPr>
      <w:r w:rsidRPr="001A50CD">
        <w:rPr>
          <w:b/>
          <w:lang w:val="vi-VN"/>
        </w:rPr>
        <w:t xml:space="preserve">&lt;p&gt; </w:t>
      </w:r>
      <w:r w:rsidRPr="001A50CD">
        <w:rPr>
          <w:lang w:val="vi-VN"/>
        </w:rPr>
        <w:t>t</w:t>
      </w:r>
      <w:r w:rsidR="008370B0" w:rsidRPr="001A50CD">
        <w:rPr>
          <w:lang w:val="vi-VN"/>
        </w:rPr>
        <w:t xml:space="preserve">hẻ dùng để xác định một đoạn văn. Các trình duyệt sẽ tự động thêm một dòng </w:t>
      </w:r>
    </w:p>
    <w:p w14:paraId="1DFC840E" w14:textId="77777777" w:rsidR="008370B0" w:rsidRPr="001A50CD" w:rsidRDefault="008370B0" w:rsidP="001A50CD">
      <w:pPr>
        <w:pStyle w:val="BodyText"/>
        <w:rPr>
          <w:lang w:val="vi-VN"/>
        </w:rPr>
      </w:pPr>
      <w:r w:rsidRPr="001A50CD">
        <w:rPr>
          <w:lang w:val="vi-VN"/>
        </w:rPr>
        <w:t>trống trước và sau mỗi thẻ &lt;p&gt;.</w:t>
      </w:r>
    </w:p>
    <w:p w14:paraId="7B62DC5B" w14:textId="77777777" w:rsidR="008370B0" w:rsidRPr="001A50CD" w:rsidRDefault="00726FEC" w:rsidP="001A50CD">
      <w:pPr>
        <w:pStyle w:val="BodyText"/>
        <w:rPr>
          <w:lang w:val="vi-VN"/>
        </w:rPr>
      </w:pPr>
      <w:r w:rsidRPr="001A50CD">
        <w:rPr>
          <w:b/>
          <w:lang w:val="vi-VN"/>
        </w:rPr>
        <w:t>&lt;br&gt;</w:t>
      </w:r>
      <w:r w:rsidRPr="001A50CD">
        <w:rPr>
          <w:lang w:val="vi-VN"/>
        </w:rPr>
        <w:t xml:space="preserve"> b</w:t>
      </w:r>
      <w:r w:rsidR="008370B0" w:rsidRPr="001A50CD">
        <w:rPr>
          <w:lang w:val="vi-VN"/>
        </w:rPr>
        <w:t>ạn sẽ cần đến thẻ này để tạo một dấu ngắt dòng giữa văn bản, ví dụ như một bài thơ. Đây là một thẻ rỗng, không có thẻ đóng. Khi dùng thẻ này thì bạn không p</w:t>
      </w:r>
      <w:r w:rsidRPr="001A50CD">
        <w:rPr>
          <w:lang w:val="vi-VN"/>
        </w:rPr>
        <w:t xml:space="preserve">hải </w:t>
      </w:r>
      <w:r w:rsidR="008370B0" w:rsidRPr="001A50CD">
        <w:rPr>
          <w:lang w:val="vi-VN"/>
        </w:rPr>
        <w:t>nhập thủ công khoảng cách giữa các đoạn văn nữa.</w:t>
      </w:r>
    </w:p>
    <w:p w14:paraId="1AAC9602" w14:textId="77777777" w:rsidR="008370B0" w:rsidRPr="001A50CD" w:rsidRDefault="00726FEC" w:rsidP="001A50CD">
      <w:pPr>
        <w:pStyle w:val="BodyText"/>
        <w:rPr>
          <w:lang w:val="vi-VN"/>
        </w:rPr>
      </w:pPr>
      <w:r w:rsidRPr="001A50CD">
        <w:rPr>
          <w:b/>
          <w:lang w:val="vi-VN"/>
        </w:rPr>
        <w:t>&lt;hr&gt;</w:t>
      </w:r>
      <w:r w:rsidRPr="001A50CD">
        <w:rPr>
          <w:lang w:val="vi-VN"/>
        </w:rPr>
        <w:t xml:space="preserve"> t</w:t>
      </w:r>
      <w:r w:rsidR="008370B0" w:rsidRPr="001A50CD">
        <w:rPr>
          <w:lang w:val="vi-VN"/>
        </w:rPr>
        <w:t>hẻ &lt;hr&gt; dùng để chuyển chủ đề, tách riêng các nội dung trong trang HTML.</w:t>
      </w:r>
    </w:p>
    <w:p w14:paraId="6A038372" w14:textId="77777777" w:rsidR="00896E1B" w:rsidRPr="001A50CD" w:rsidRDefault="00726FEC" w:rsidP="001A50CD">
      <w:pPr>
        <w:pStyle w:val="BodyText"/>
        <w:rPr>
          <w:b/>
          <w:lang w:val="vi-VN"/>
        </w:rPr>
      </w:pPr>
      <w:r w:rsidRPr="001A50CD">
        <w:rPr>
          <w:b/>
          <w:lang w:val="vi-VN"/>
        </w:rPr>
        <w:t xml:space="preserve">&lt;!– –&gt; </w:t>
      </w:r>
      <w:r w:rsidRPr="001A50CD">
        <w:rPr>
          <w:lang w:val="vi-VN"/>
        </w:rPr>
        <w:t>đ</w:t>
      </w:r>
      <w:r w:rsidR="008370B0" w:rsidRPr="001A50CD">
        <w:rPr>
          <w:lang w:val="vi-VN"/>
        </w:rPr>
        <w:t xml:space="preserve">ây là thẻ bình luận được sử dụng để thêm các bình luận trong mã nguồn. Bình luận không được hiển thị trong trình duyệt. Thẻ này sẽ hữu ích khi bạn muốn sửa mã </w:t>
      </w:r>
      <w:r w:rsidRPr="001A50CD">
        <w:rPr>
          <w:lang w:val="vi-VN"/>
        </w:rPr>
        <w:t>nguồn sau này.</w:t>
      </w:r>
    </w:p>
    <w:p w14:paraId="23D69983" w14:textId="77777777" w:rsidR="003E13E2" w:rsidRPr="001A50CD" w:rsidRDefault="003E13E2" w:rsidP="001A50CD">
      <w:pPr>
        <w:pStyle w:val="Heading3"/>
        <w:numPr>
          <w:ilvl w:val="2"/>
          <w:numId w:val="3"/>
        </w:numPr>
        <w:spacing w:before="120" w:after="120" w:line="360" w:lineRule="auto"/>
        <w:rPr>
          <w:i/>
          <w:szCs w:val="26"/>
          <w:lang w:val="vi-VN"/>
        </w:rPr>
      </w:pPr>
      <w:bookmarkStart w:id="87" w:name="_Toc170888992"/>
      <w:r w:rsidRPr="001A50CD">
        <w:rPr>
          <w:i/>
          <w:szCs w:val="26"/>
          <w:lang w:val="vi-VN"/>
        </w:rPr>
        <w:t>Bảng mẫu nạp chồng (CSS)</w:t>
      </w:r>
      <w:bookmarkEnd w:id="87"/>
    </w:p>
    <w:p w14:paraId="7ACBFC0C" w14:textId="77777777" w:rsidR="003E13E2" w:rsidRPr="001A50CD" w:rsidRDefault="00691339" w:rsidP="001A50CD">
      <w:pPr>
        <w:spacing w:line="360" w:lineRule="auto"/>
        <w:ind w:firstLine="284"/>
        <w:jc w:val="both"/>
        <w:rPr>
          <w:szCs w:val="26"/>
          <w:lang w:val="vi-VN"/>
        </w:rPr>
      </w:pPr>
      <w:r w:rsidRPr="001A50CD">
        <w:rPr>
          <w:szCs w:val="26"/>
          <w:lang w:val="vi-VN"/>
        </w:rPr>
        <w:t>Tuy HTML cũng đã hỗ trợ khác đa dạng các thẻ và thuộc tính bên trong để định dạng màu sắc và kích thước của các văn bản, hình ảnh, biểu bảng...</w:t>
      </w:r>
      <w:r w:rsidR="00B75064" w:rsidRPr="001A50CD">
        <w:rPr>
          <w:szCs w:val="26"/>
          <w:lang w:val="vi-VN"/>
        </w:rPr>
        <w:t xml:space="preserve"> </w:t>
      </w:r>
      <w:r w:rsidRPr="001A50CD">
        <w:rPr>
          <w:szCs w:val="26"/>
          <w:lang w:val="vi-VN"/>
        </w:rPr>
        <w:t xml:space="preserve">Nhưng để định dạng trên web </w:t>
      </w:r>
      <w:r w:rsidR="00B75064" w:rsidRPr="001A50CD">
        <w:rPr>
          <w:szCs w:val="26"/>
          <w:lang w:val="vi-VN"/>
        </w:rPr>
        <w:t>người</w:t>
      </w:r>
      <w:r w:rsidRPr="001A50CD">
        <w:rPr>
          <w:szCs w:val="26"/>
          <w:lang w:val="vi-VN"/>
        </w:rPr>
        <w:t xml:space="preserve"> dùng phải sử dụng nhiều thẻ HTML gây mất nhiều thời gian, gây rắc rối trong quá trình cập nhập, chỉnh sửa khi có thay đổi. Để khắc phục những nhược điểm vừa nêu người dùng cần sử dụng đến CSS.</w:t>
      </w:r>
    </w:p>
    <w:p w14:paraId="7E9140CE" w14:textId="77777777" w:rsidR="004B2496" w:rsidRPr="001A50CD" w:rsidRDefault="00691339" w:rsidP="001A50CD">
      <w:pPr>
        <w:spacing w:before="120" w:after="120" w:line="360" w:lineRule="auto"/>
        <w:ind w:firstLine="284"/>
        <w:jc w:val="both"/>
        <w:rPr>
          <w:szCs w:val="26"/>
          <w:lang w:val="vi-VN"/>
        </w:rPr>
      </w:pPr>
      <w:r w:rsidRPr="001A50CD">
        <w:rPr>
          <w:szCs w:val="26"/>
          <w:lang w:val="vi-VN"/>
        </w:rPr>
        <w:t xml:space="preserve">CSS cho phép người dùng </w:t>
      </w:r>
      <w:r w:rsidR="00B75064" w:rsidRPr="001A50CD">
        <w:rPr>
          <w:szCs w:val="26"/>
          <w:lang w:val="vi-VN"/>
        </w:rPr>
        <w:t>thiết kế các website bằng các tùy ý điều chỉnh các thành phần như các phần tử, màu sắc, front chữ, màu nền... hoặc có thể thêm các hiệu ứng mà gần như HTML không thể làm được như xoay, đổ bóng, bo góc...</w:t>
      </w:r>
      <w:r w:rsidR="004B2496" w:rsidRPr="001A50CD">
        <w:rPr>
          <w:szCs w:val="26"/>
          <w:lang w:val="vi-VN"/>
        </w:rPr>
        <w:t xml:space="preserve"> CSS có thể giúp thay đổi bố cục, màu sắc trang, màu chữ, thay đổi cấu trúc... CSS cho phép chúng ta cách điệu mọi thứ trên </w:t>
      </w:r>
      <w:r w:rsidR="004B2496" w:rsidRPr="001A50CD">
        <w:rPr>
          <w:szCs w:val="26"/>
          <w:lang w:val="vi-VN"/>
        </w:rPr>
        <w:lastRenderedPageBreak/>
        <w:t xml:space="preserve">một tệp khác, do đó tạo thiết kế ở đó và sau đó tích hợp các tệp CSS trên trang của đánh dấu HTML. Điều này là cho đánh dấu HTML đơn giản và dễ bảo trì hơn. </w:t>
      </w:r>
    </w:p>
    <w:p w14:paraId="25702722" w14:textId="77777777" w:rsidR="005044B0" w:rsidRPr="001A50CD" w:rsidRDefault="00B75064" w:rsidP="001A50CD">
      <w:pPr>
        <w:spacing w:line="360" w:lineRule="auto"/>
        <w:ind w:firstLine="284"/>
        <w:jc w:val="both"/>
        <w:rPr>
          <w:szCs w:val="26"/>
          <w:lang w:val="vi-VN"/>
        </w:rPr>
      </w:pPr>
      <w:r w:rsidRPr="001A50CD">
        <w:rPr>
          <w:szCs w:val="26"/>
          <w:lang w:val="vi-VN"/>
        </w:rPr>
        <w:t xml:space="preserve"> Đây cũng là một ưu điểm rõ rệt của CSS.</w:t>
      </w:r>
      <w:r w:rsidR="00E46FE3" w:rsidRPr="001A50CD">
        <w:rPr>
          <w:szCs w:val="26"/>
          <w:lang w:val="vi-VN"/>
        </w:rPr>
        <w:t xml:space="preserve"> World Wide Web Consortium (W3C), trước đây là đơn vị duy trì HTML và hiện là tiêu chuẩn CSS, đã thúc đẩy việc sử dụng CSS thay vì HTML.</w:t>
      </w:r>
    </w:p>
    <w:p w14:paraId="5A9A0669" w14:textId="77777777" w:rsidR="004B2496" w:rsidRPr="001A50CD" w:rsidRDefault="004B2496" w:rsidP="001A50CD">
      <w:pPr>
        <w:spacing w:before="120" w:after="120" w:line="360" w:lineRule="auto"/>
        <w:ind w:firstLine="181"/>
        <w:jc w:val="both"/>
        <w:rPr>
          <w:szCs w:val="26"/>
          <w:lang w:val="vi-VN"/>
        </w:rPr>
      </w:pPr>
      <w:r w:rsidRPr="001A50CD">
        <w:rPr>
          <w:szCs w:val="26"/>
          <w:lang w:val="vi-VN"/>
        </w:rPr>
        <w:t>CSS được phát triển bởi W3C vào năm 1996. Và được sử dụng để cách diệu các phần tử được viết bằng ngôn ngữ đánh dấu như HTML. Nó tách nội dung khỏi đại diện trực quan của trang web. Mối quan hệ giữa HTML và CSS được gắn kết chặt chẽ với nhau vì HTML là nền tảng của một trang web và CSS là tất cả tính thẩm mỹ của toàn bộ trang web.</w:t>
      </w:r>
    </w:p>
    <w:p w14:paraId="61F4D9C9" w14:textId="77777777" w:rsidR="004B2496" w:rsidRPr="001A50CD" w:rsidRDefault="004B2496" w:rsidP="001A50CD">
      <w:pPr>
        <w:spacing w:before="120" w:after="120" w:line="360" w:lineRule="auto"/>
        <w:ind w:left="181"/>
        <w:jc w:val="both"/>
        <w:rPr>
          <w:szCs w:val="26"/>
          <w:lang w:val="vi-VN"/>
        </w:rPr>
      </w:pPr>
      <w:r w:rsidRPr="001A50CD">
        <w:rPr>
          <w:szCs w:val="26"/>
          <w:lang w:val="vi-VN"/>
        </w:rPr>
        <w:t>Với các tính năng CSS chúng ta không cần phải mô tả nhiều lần các yếu tố riêng lẻ. Điều này giúp chúng ta tiết kiệm thời gian, rút ngắn mã và làm việc dễ dàng mà không bị gây ra lỗi.</w:t>
      </w:r>
    </w:p>
    <w:p w14:paraId="0953E697" w14:textId="77777777" w:rsidR="00BB7F60" w:rsidRPr="001A50CD" w:rsidRDefault="00BB7F60" w:rsidP="001A50CD">
      <w:pPr>
        <w:spacing w:line="360" w:lineRule="auto"/>
        <w:ind w:firstLine="284"/>
        <w:jc w:val="both"/>
        <w:rPr>
          <w:i/>
          <w:szCs w:val="26"/>
          <w:lang w:val="vi-VN"/>
        </w:rPr>
      </w:pPr>
      <w:r w:rsidRPr="001A50CD">
        <w:rPr>
          <w:i/>
          <w:szCs w:val="26"/>
          <w:lang w:val="vi-VN"/>
        </w:rPr>
        <w:t xml:space="preserve">CSS được phân thành chia thành 3 loại: </w:t>
      </w:r>
    </w:p>
    <w:p w14:paraId="72C1D7EA" w14:textId="77777777" w:rsidR="00BB7F60" w:rsidRPr="001A50CD" w:rsidRDefault="00BB7F60" w:rsidP="001A50CD">
      <w:pPr>
        <w:spacing w:line="360" w:lineRule="auto"/>
        <w:ind w:firstLine="720"/>
        <w:jc w:val="both"/>
        <w:rPr>
          <w:szCs w:val="26"/>
          <w:lang w:val="vi-VN"/>
        </w:rPr>
      </w:pPr>
      <w:r w:rsidRPr="001A50CD">
        <w:rPr>
          <w:szCs w:val="26"/>
          <w:lang w:val="vi-VN"/>
        </w:rPr>
        <w:t xml:space="preserve">- Inline style sheet: Bảng biểu trực tiếp là kiểu được gán </w:t>
      </w:r>
      <w:r w:rsidR="00D419F9" w:rsidRPr="001A50CD">
        <w:rPr>
          <w:szCs w:val="26"/>
          <w:lang w:val="vi-VN"/>
        </w:rPr>
        <w:t>cho một dòng hoặc một đoạn văn bản</w:t>
      </w:r>
      <w:r w:rsidRPr="001A50CD">
        <w:rPr>
          <w:szCs w:val="26"/>
          <w:lang w:val="vi-VN"/>
        </w:rPr>
        <w:t>.</w:t>
      </w:r>
    </w:p>
    <w:p w14:paraId="11851A88" w14:textId="77777777" w:rsidR="00BB7F60" w:rsidRPr="001A50CD" w:rsidRDefault="00BB7F60" w:rsidP="001A50CD">
      <w:pPr>
        <w:spacing w:line="360" w:lineRule="auto"/>
        <w:ind w:firstLine="720"/>
        <w:jc w:val="both"/>
        <w:rPr>
          <w:szCs w:val="26"/>
          <w:lang w:val="vi-VN"/>
        </w:rPr>
      </w:pPr>
      <w:r w:rsidRPr="001A50CD">
        <w:rPr>
          <w:szCs w:val="26"/>
          <w:lang w:val="vi-VN"/>
        </w:rPr>
        <w:t>- Internal style sheet: Biểu bảng được nhúng vào trong tài liệu HTML</w:t>
      </w:r>
      <w:r w:rsidR="00D419F9" w:rsidRPr="001A50CD">
        <w:rPr>
          <w:szCs w:val="26"/>
          <w:lang w:val="vi-VN"/>
        </w:rPr>
        <w:t xml:space="preserve"> là bảng mẫu thích hợp cho các trang riêng lẻ với nhiều văn bảng</w:t>
      </w:r>
      <w:r w:rsidRPr="001A50CD">
        <w:rPr>
          <w:szCs w:val="26"/>
          <w:lang w:val="vi-VN"/>
        </w:rPr>
        <w:t>.</w:t>
      </w:r>
    </w:p>
    <w:p w14:paraId="3A5783E3" w14:textId="77777777" w:rsidR="00726FEC" w:rsidRPr="001A50CD" w:rsidRDefault="00BB7F60" w:rsidP="001A50CD">
      <w:pPr>
        <w:spacing w:line="360" w:lineRule="auto"/>
        <w:ind w:firstLine="720"/>
        <w:jc w:val="both"/>
        <w:rPr>
          <w:noProof/>
          <w:szCs w:val="26"/>
          <w:lang w:val="vi-VN"/>
        </w:rPr>
      </w:pPr>
      <w:r w:rsidRPr="001A50CD">
        <w:rPr>
          <w:szCs w:val="26"/>
          <w:lang w:val="vi-VN"/>
        </w:rPr>
        <w:t>- External style sheet: Bảng kiểu bên trong</w:t>
      </w:r>
      <w:r w:rsidR="00D419F9" w:rsidRPr="001A50CD">
        <w:rPr>
          <w:szCs w:val="26"/>
          <w:lang w:val="vi-VN"/>
        </w:rPr>
        <w:t xml:space="preserve"> là một bảng kiểu được lưu trữ thành một file bên ngoài và được liên kết với các trang HTML</w:t>
      </w:r>
      <w:r w:rsidRPr="001A50CD">
        <w:rPr>
          <w:szCs w:val="26"/>
          <w:lang w:val="vi-VN"/>
        </w:rPr>
        <w:t xml:space="preserve">. </w:t>
      </w:r>
      <w:r w:rsidR="001B3650" w:rsidRPr="001A50CD">
        <w:rPr>
          <w:noProof/>
          <w:szCs w:val="26"/>
          <w:lang w:val="vi-VN"/>
        </w:rPr>
        <w:t>[</w:t>
      </w:r>
      <w:r w:rsidR="00A067A9" w:rsidRPr="001A50CD">
        <w:rPr>
          <w:noProof/>
          <w:szCs w:val="26"/>
          <w:lang w:val="vi-VN"/>
        </w:rPr>
        <w:t>5</w:t>
      </w:r>
      <w:r w:rsidR="001B3650" w:rsidRPr="001A50CD">
        <w:rPr>
          <w:noProof/>
          <w:szCs w:val="26"/>
          <w:lang w:val="vi-VN"/>
        </w:rPr>
        <w:t>]</w:t>
      </w:r>
    </w:p>
    <w:p w14:paraId="4A6B62F2" w14:textId="1EE82F1E" w:rsidR="00726FEC" w:rsidRPr="001A50CD" w:rsidRDefault="00A861C7" w:rsidP="001A50CD">
      <w:pPr>
        <w:spacing w:line="360" w:lineRule="auto"/>
        <w:jc w:val="both"/>
        <w:rPr>
          <w:szCs w:val="26"/>
          <w:lang w:val="vi-VN"/>
        </w:rPr>
      </w:pPr>
      <w:r>
        <w:rPr>
          <w:i/>
          <w:szCs w:val="26"/>
          <w:lang w:val="vi-VN"/>
        </w:rPr>
        <w:t xml:space="preserve"> </w:t>
      </w:r>
      <w:r w:rsidR="00726FEC" w:rsidRPr="001A50CD">
        <w:rPr>
          <w:i/>
          <w:szCs w:val="26"/>
          <w:lang w:val="vi-VN"/>
        </w:rPr>
        <w:t>Có ba cách sử dụng css</w:t>
      </w:r>
      <w:r w:rsidR="00726FEC" w:rsidRPr="001A50CD">
        <w:rPr>
          <w:szCs w:val="26"/>
          <w:lang w:val="vi-VN"/>
        </w:rPr>
        <w:t>: Inline CSS, Internal CSS, External CSS</w:t>
      </w:r>
    </w:p>
    <w:p w14:paraId="14BFC2B2" w14:textId="77777777" w:rsidR="00726FEC" w:rsidRPr="001A50CD" w:rsidRDefault="00726FEC" w:rsidP="001A50CD">
      <w:pPr>
        <w:spacing w:line="360" w:lineRule="auto"/>
        <w:ind w:firstLine="720"/>
        <w:jc w:val="both"/>
        <w:rPr>
          <w:szCs w:val="26"/>
          <w:lang w:val="vi-VN"/>
        </w:rPr>
      </w:pPr>
      <w:r w:rsidRPr="001A50CD">
        <w:rPr>
          <w:szCs w:val="26"/>
          <w:lang w:val="vi-VN"/>
        </w:rPr>
        <w:t>- Inline CSSTa đặt các cặp property:value vào bên trong thuộc tính style nằm ở thẻ mở của phần tử.</w:t>
      </w:r>
    </w:p>
    <w:p w14:paraId="1B9CE5E8" w14:textId="77777777" w:rsidR="00726FEC" w:rsidRPr="001A50CD" w:rsidRDefault="00726FEC" w:rsidP="001A50CD">
      <w:pPr>
        <w:spacing w:line="360" w:lineRule="auto"/>
        <w:ind w:firstLine="720"/>
        <w:jc w:val="both"/>
        <w:rPr>
          <w:szCs w:val="26"/>
          <w:lang w:val="vi-VN"/>
        </w:rPr>
      </w:pPr>
      <w:r w:rsidRPr="001A50CD">
        <w:rPr>
          <w:szCs w:val="26"/>
          <w:lang w:val="vi-VN"/>
        </w:rPr>
        <w:t>Ví dụ:</w:t>
      </w:r>
    </w:p>
    <w:p w14:paraId="6D2CB472" w14:textId="77777777" w:rsidR="00726FEC" w:rsidRPr="001A50CD" w:rsidRDefault="00726FEC" w:rsidP="001A50CD">
      <w:pPr>
        <w:spacing w:line="360" w:lineRule="auto"/>
        <w:ind w:firstLine="720"/>
        <w:jc w:val="both"/>
        <w:rPr>
          <w:szCs w:val="26"/>
          <w:lang w:val="vi-VN"/>
        </w:rPr>
      </w:pPr>
      <w:r w:rsidRPr="001A50CD">
        <w:rPr>
          <w:szCs w:val="26"/>
          <w:lang w:val="vi-VN"/>
        </w:rPr>
        <w:t>&lt;p style="color:red;font-size:25px;background-color:blue"&gt;Web cơ bản&lt;/p&gt;</w:t>
      </w:r>
    </w:p>
    <w:p w14:paraId="671357F9" w14:textId="77777777" w:rsidR="00726FEC" w:rsidRPr="001A50CD" w:rsidRDefault="00726FEC" w:rsidP="001A50CD">
      <w:pPr>
        <w:spacing w:line="360" w:lineRule="auto"/>
        <w:ind w:firstLine="720"/>
        <w:jc w:val="both"/>
        <w:rPr>
          <w:szCs w:val="26"/>
          <w:lang w:val="vi-VN"/>
        </w:rPr>
      </w:pPr>
      <w:r w:rsidRPr="001A50CD">
        <w:rPr>
          <w:szCs w:val="26"/>
          <w:lang w:val="vi-VN"/>
        </w:rPr>
        <w:t>- Internal CSS: Đặt các bộ định dạng CSS vào bên trong.</w:t>
      </w:r>
    </w:p>
    <w:p w14:paraId="6C22CE49" w14:textId="77777777" w:rsidR="00726FEC" w:rsidRPr="001A50CD" w:rsidRDefault="00726FEC" w:rsidP="001A50CD">
      <w:pPr>
        <w:spacing w:line="360" w:lineRule="auto"/>
        <w:ind w:firstLine="720"/>
        <w:jc w:val="both"/>
        <w:rPr>
          <w:szCs w:val="26"/>
          <w:lang w:val="vi-VN"/>
        </w:rPr>
      </w:pPr>
      <w:r w:rsidRPr="001A50CD">
        <w:rPr>
          <w:szCs w:val="26"/>
          <w:lang w:val="vi-VN"/>
        </w:rPr>
        <w:t>Ví dụ:</w:t>
      </w:r>
    </w:p>
    <w:p w14:paraId="0E50B6C4" w14:textId="77777777" w:rsidR="00726FEC" w:rsidRPr="001A50CD" w:rsidRDefault="00726FEC" w:rsidP="001A50CD">
      <w:pPr>
        <w:spacing w:line="360" w:lineRule="auto"/>
        <w:ind w:firstLine="720"/>
        <w:jc w:val="both"/>
        <w:rPr>
          <w:szCs w:val="26"/>
          <w:lang w:val="vi-VN"/>
        </w:rPr>
      </w:pPr>
      <w:r w:rsidRPr="001A50CD">
        <w:rPr>
          <w:szCs w:val="26"/>
          <w:lang w:val="vi-VN"/>
        </w:rPr>
        <w:t xml:space="preserve"> &lt;style type="text/css"&gt;&lt;/style&gt;</w:t>
      </w:r>
    </w:p>
    <w:p w14:paraId="49803493" w14:textId="77777777" w:rsidR="00726FEC" w:rsidRDefault="00726FEC" w:rsidP="001A50CD">
      <w:pPr>
        <w:spacing w:line="360" w:lineRule="auto"/>
        <w:ind w:firstLine="720"/>
        <w:jc w:val="both"/>
        <w:rPr>
          <w:szCs w:val="26"/>
          <w:lang w:val="vi-VN"/>
        </w:rPr>
      </w:pPr>
      <w:r w:rsidRPr="001A50CD">
        <w:rPr>
          <w:szCs w:val="26"/>
          <w:lang w:val="vi-VN"/>
        </w:rPr>
        <w:t xml:space="preserve"> &lt;style type="text/css"&gt;&lt;/style&gt; đặt bên trong phần &lt;head&gt;&lt;/head&gt;</w:t>
      </w:r>
    </w:p>
    <w:p w14:paraId="566DCE28" w14:textId="77777777" w:rsidR="00582BB7" w:rsidRDefault="00582BB7" w:rsidP="001A50CD">
      <w:pPr>
        <w:spacing w:line="360" w:lineRule="auto"/>
        <w:ind w:firstLine="720"/>
        <w:jc w:val="both"/>
        <w:rPr>
          <w:szCs w:val="26"/>
          <w:lang w:val="vi-VN"/>
        </w:rPr>
      </w:pPr>
      <w:r>
        <w:rPr>
          <w:szCs w:val="26"/>
          <w:lang w:val="vi-VN"/>
        </w:rPr>
        <w:t>Ví dụ:</w:t>
      </w:r>
    </w:p>
    <w:p w14:paraId="4D8ABDCE" w14:textId="77777777" w:rsidR="00582BB7" w:rsidRPr="00582BB7" w:rsidRDefault="00582BB7" w:rsidP="00582BB7">
      <w:pPr>
        <w:spacing w:line="360" w:lineRule="auto"/>
        <w:ind w:left="720"/>
        <w:jc w:val="both"/>
        <w:rPr>
          <w:szCs w:val="26"/>
          <w:lang w:val="vi-VN"/>
        </w:rPr>
      </w:pPr>
      <w:r w:rsidRPr="00582BB7">
        <w:rPr>
          <w:szCs w:val="26"/>
          <w:lang w:val="vi-VN"/>
        </w:rPr>
        <w:t>&lt;!DOCTYPE html&gt;</w:t>
      </w:r>
    </w:p>
    <w:p w14:paraId="5EA0698A" w14:textId="77777777" w:rsidR="00582BB7" w:rsidRPr="00582BB7" w:rsidRDefault="00582BB7" w:rsidP="00582BB7">
      <w:pPr>
        <w:spacing w:line="360" w:lineRule="auto"/>
        <w:ind w:left="720"/>
        <w:jc w:val="both"/>
        <w:rPr>
          <w:szCs w:val="26"/>
          <w:lang w:val="vi-VN"/>
        </w:rPr>
      </w:pPr>
      <w:r w:rsidRPr="00582BB7">
        <w:rPr>
          <w:szCs w:val="26"/>
          <w:lang w:val="vi-VN"/>
        </w:rPr>
        <w:t>&lt;html&gt;</w:t>
      </w:r>
    </w:p>
    <w:p w14:paraId="4AFDCDF1" w14:textId="77777777" w:rsidR="00582BB7" w:rsidRPr="00582BB7" w:rsidRDefault="00582BB7" w:rsidP="00582BB7">
      <w:pPr>
        <w:spacing w:line="360" w:lineRule="auto"/>
        <w:ind w:left="720" w:firstLine="720"/>
        <w:jc w:val="both"/>
        <w:rPr>
          <w:szCs w:val="26"/>
          <w:lang w:val="vi-VN"/>
        </w:rPr>
      </w:pPr>
      <w:r w:rsidRPr="00582BB7">
        <w:rPr>
          <w:szCs w:val="26"/>
          <w:lang w:val="vi-VN"/>
        </w:rPr>
        <w:lastRenderedPageBreak/>
        <w:t>&lt;head&gt;</w:t>
      </w:r>
    </w:p>
    <w:p w14:paraId="05D2653B" w14:textId="4097C516" w:rsidR="00582BB7" w:rsidRPr="00582BB7" w:rsidRDefault="00A861C7" w:rsidP="00582BB7">
      <w:pPr>
        <w:spacing w:line="360" w:lineRule="auto"/>
        <w:ind w:firstLine="720"/>
        <w:jc w:val="both"/>
        <w:rPr>
          <w:szCs w:val="26"/>
          <w:lang w:val="vi-VN"/>
        </w:rPr>
      </w:pPr>
      <w:r>
        <w:rPr>
          <w:szCs w:val="26"/>
          <w:lang w:val="vi-VN"/>
        </w:rPr>
        <w:t xml:space="preserve"> </w:t>
      </w:r>
      <w:r w:rsidR="00582BB7">
        <w:rPr>
          <w:szCs w:val="26"/>
          <w:lang w:val="vi-VN"/>
        </w:rPr>
        <w:tab/>
      </w:r>
      <w:r w:rsidR="00582BB7" w:rsidRPr="00582BB7">
        <w:rPr>
          <w:szCs w:val="26"/>
          <w:lang w:val="vi-VN"/>
        </w:rPr>
        <w:t xml:space="preserve"> &lt;style type="text/css"&gt;</w:t>
      </w:r>
    </w:p>
    <w:p w14:paraId="73823144" w14:textId="0FE6AFE2"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h1 {</w:t>
      </w:r>
    </w:p>
    <w:p w14:paraId="64A8FDAE" w14:textId="6D2AEA74"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font-size: 30px;</w:t>
      </w:r>
    </w:p>
    <w:p w14:paraId="4218DF57" w14:textId="765FA117"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color: white;</w:t>
      </w:r>
    </w:p>
    <w:p w14:paraId="4F3CF25C" w14:textId="3EA79A83"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background-color: red;</w:t>
      </w:r>
    </w:p>
    <w:p w14:paraId="702A8085" w14:textId="79622833"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w:t>
      </w:r>
    </w:p>
    <w:p w14:paraId="29916B00" w14:textId="01C59CAB"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p {</w:t>
      </w:r>
    </w:p>
    <w:p w14:paraId="4AC29C11" w14:textId="08033B9F"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background-color: gray;</w:t>
      </w:r>
    </w:p>
    <w:p w14:paraId="26EA1371" w14:textId="7544BBAD"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w:t>
      </w:r>
    </w:p>
    <w:p w14:paraId="7CF892AA" w14:textId="14A8F902" w:rsidR="00582BB7" w:rsidRPr="00582BB7" w:rsidRDefault="00A861C7" w:rsidP="00582BB7">
      <w:pPr>
        <w:spacing w:line="360" w:lineRule="auto"/>
        <w:ind w:firstLine="720"/>
        <w:jc w:val="both"/>
        <w:rPr>
          <w:szCs w:val="26"/>
          <w:lang w:val="vi-VN"/>
        </w:rPr>
      </w:pPr>
      <w:r>
        <w:rPr>
          <w:szCs w:val="26"/>
          <w:lang w:val="vi-VN"/>
        </w:rPr>
        <w:t xml:space="preserve"> </w:t>
      </w:r>
      <w:r w:rsidR="00582BB7" w:rsidRPr="00582BB7">
        <w:rPr>
          <w:szCs w:val="26"/>
          <w:lang w:val="vi-VN"/>
        </w:rPr>
        <w:t xml:space="preserve"> </w:t>
      </w:r>
      <w:r w:rsidR="00582BB7">
        <w:rPr>
          <w:szCs w:val="26"/>
          <w:lang w:val="vi-VN"/>
        </w:rPr>
        <w:tab/>
      </w:r>
      <w:r w:rsidR="00582BB7" w:rsidRPr="00582BB7">
        <w:rPr>
          <w:szCs w:val="26"/>
          <w:lang w:val="vi-VN"/>
        </w:rPr>
        <w:t>&lt;/style&gt;</w:t>
      </w:r>
    </w:p>
    <w:p w14:paraId="671F81EF" w14:textId="77777777" w:rsidR="00582BB7" w:rsidRPr="00582BB7" w:rsidRDefault="00582BB7" w:rsidP="00582BB7">
      <w:pPr>
        <w:spacing w:line="360" w:lineRule="auto"/>
        <w:ind w:left="720" w:firstLine="720"/>
        <w:jc w:val="both"/>
        <w:rPr>
          <w:szCs w:val="26"/>
          <w:lang w:val="vi-VN"/>
        </w:rPr>
      </w:pPr>
      <w:r w:rsidRPr="00582BB7">
        <w:rPr>
          <w:szCs w:val="26"/>
          <w:lang w:val="vi-VN"/>
        </w:rPr>
        <w:t>&lt;/head&gt;</w:t>
      </w:r>
    </w:p>
    <w:p w14:paraId="3EC8A988" w14:textId="77777777" w:rsidR="00582BB7" w:rsidRPr="00582BB7" w:rsidRDefault="00582BB7" w:rsidP="00582BB7">
      <w:pPr>
        <w:spacing w:line="360" w:lineRule="auto"/>
        <w:ind w:firstLine="720"/>
        <w:jc w:val="both"/>
        <w:rPr>
          <w:szCs w:val="26"/>
          <w:lang w:val="vi-VN"/>
        </w:rPr>
      </w:pPr>
      <w:r w:rsidRPr="00582BB7">
        <w:rPr>
          <w:szCs w:val="26"/>
          <w:lang w:val="vi-VN"/>
        </w:rPr>
        <w:t>&lt;body&gt;</w:t>
      </w:r>
    </w:p>
    <w:p w14:paraId="331C9BFA" w14:textId="513AD095"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&lt;h1&gt;webcoban.vn (WEB CƠ BẢN .VN)&lt;/h1&gt;</w:t>
      </w:r>
    </w:p>
    <w:p w14:paraId="6B9889EE" w14:textId="2392AD72" w:rsidR="00582BB7" w:rsidRPr="00582BB7" w:rsidRDefault="00A861C7" w:rsidP="00582BB7">
      <w:pPr>
        <w:spacing w:line="360" w:lineRule="auto"/>
        <w:ind w:left="720" w:firstLine="720"/>
        <w:jc w:val="both"/>
        <w:rPr>
          <w:szCs w:val="26"/>
          <w:lang w:val="vi-VN"/>
        </w:rPr>
      </w:pPr>
      <w:r>
        <w:rPr>
          <w:szCs w:val="26"/>
          <w:lang w:val="vi-VN"/>
        </w:rPr>
        <w:t xml:space="preserve">  </w:t>
      </w:r>
      <w:r w:rsidR="00582BB7" w:rsidRPr="00582BB7">
        <w:rPr>
          <w:szCs w:val="26"/>
          <w:lang w:val="vi-VN"/>
        </w:rPr>
        <w:t>&lt;p&gt;Hướng dẫn học lập trình web từ cơ bản đến nâng cao&lt;/p&gt;</w:t>
      </w:r>
    </w:p>
    <w:p w14:paraId="55F04D92" w14:textId="77777777" w:rsidR="00582BB7" w:rsidRPr="00582BB7" w:rsidRDefault="00582BB7" w:rsidP="00582BB7">
      <w:pPr>
        <w:spacing w:line="360" w:lineRule="auto"/>
        <w:ind w:firstLine="720"/>
        <w:jc w:val="both"/>
        <w:rPr>
          <w:szCs w:val="26"/>
          <w:lang w:val="vi-VN"/>
        </w:rPr>
      </w:pPr>
      <w:r w:rsidRPr="00582BB7">
        <w:rPr>
          <w:szCs w:val="26"/>
          <w:lang w:val="vi-VN"/>
        </w:rPr>
        <w:t>&lt;/body&gt;</w:t>
      </w:r>
    </w:p>
    <w:p w14:paraId="7EDCB945" w14:textId="77777777" w:rsidR="00582BB7" w:rsidRDefault="00582BB7" w:rsidP="00582BB7">
      <w:pPr>
        <w:spacing w:line="360" w:lineRule="auto"/>
        <w:jc w:val="both"/>
        <w:rPr>
          <w:szCs w:val="26"/>
          <w:lang w:val="vi-VN"/>
        </w:rPr>
      </w:pPr>
      <w:r w:rsidRPr="00582BB7">
        <w:rPr>
          <w:szCs w:val="26"/>
          <w:lang w:val="vi-VN"/>
        </w:rPr>
        <w:t>&lt;/html&gt;</w:t>
      </w:r>
    </w:p>
    <w:p w14:paraId="74BC8719" w14:textId="77777777" w:rsidR="00582BB7" w:rsidRPr="001A50CD" w:rsidRDefault="00582BB7" w:rsidP="00582BB7">
      <w:pPr>
        <w:spacing w:line="360" w:lineRule="auto"/>
        <w:jc w:val="both"/>
        <w:rPr>
          <w:szCs w:val="26"/>
          <w:lang w:val="vi-VN"/>
        </w:rPr>
      </w:pPr>
      <w:r>
        <w:rPr>
          <w:szCs w:val="26"/>
          <w:lang w:val="vi-VN"/>
        </w:rPr>
        <w:tab/>
      </w:r>
    </w:p>
    <w:p w14:paraId="7F97ADCF" w14:textId="77777777" w:rsidR="00726FEC" w:rsidRPr="001A50CD" w:rsidRDefault="00726FEC" w:rsidP="001A50CD">
      <w:pPr>
        <w:spacing w:line="360" w:lineRule="auto"/>
        <w:ind w:firstLine="720"/>
        <w:jc w:val="both"/>
        <w:rPr>
          <w:szCs w:val="26"/>
          <w:lang w:val="vi-VN"/>
        </w:rPr>
      </w:pPr>
      <w:r w:rsidRPr="001A50CD">
        <w:rPr>
          <w:szCs w:val="26"/>
          <w:lang w:val="vi-VN"/>
        </w:rPr>
        <w:t>- External CSS: Trong phần &lt;head&gt;, ta sử dụng cú pháp phía dưới để nhúng tập tin css vào trang web.</w:t>
      </w:r>
    </w:p>
    <w:p w14:paraId="78F3D568" w14:textId="77777777" w:rsidR="00726FEC" w:rsidRPr="001A50CD" w:rsidRDefault="00726FEC" w:rsidP="001A50CD">
      <w:pPr>
        <w:spacing w:line="360" w:lineRule="auto"/>
        <w:ind w:firstLine="720"/>
        <w:jc w:val="both"/>
        <w:rPr>
          <w:szCs w:val="26"/>
          <w:lang w:val="vi-VN"/>
        </w:rPr>
      </w:pPr>
      <w:r w:rsidRPr="001A50CD">
        <w:rPr>
          <w:szCs w:val="26"/>
          <w:lang w:val="vi-VN"/>
        </w:rPr>
        <w:t>Ví dụ:</w:t>
      </w:r>
    </w:p>
    <w:p w14:paraId="3D4EF6AF" w14:textId="77777777" w:rsidR="00913D7C" w:rsidRDefault="00913D7C" w:rsidP="00913D7C">
      <w:pPr>
        <w:spacing w:line="360" w:lineRule="auto"/>
        <w:ind w:firstLine="720"/>
        <w:jc w:val="both"/>
        <w:rPr>
          <w:szCs w:val="26"/>
          <w:lang w:val="vi-VN"/>
        </w:rPr>
      </w:pPr>
      <w:r w:rsidRPr="00D21E45">
        <w:rPr>
          <w:noProof/>
          <w:szCs w:val="26"/>
        </w:rPr>
        <w:drawing>
          <wp:anchor distT="0" distB="0" distL="114300" distR="114300" simplePos="0" relativeHeight="251727872" behindDoc="0" locked="0" layoutInCell="1" allowOverlap="1" wp14:anchorId="6F90375F" wp14:editId="0AA920A4">
            <wp:simplePos x="0" y="0"/>
            <wp:positionH relativeFrom="margin">
              <wp:align>center</wp:align>
            </wp:positionH>
            <wp:positionV relativeFrom="paragraph">
              <wp:posOffset>337952</wp:posOffset>
            </wp:positionV>
            <wp:extent cx="4882515" cy="254698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82515" cy="2546985"/>
                    </a:xfrm>
                    <a:prstGeom prst="rect">
                      <a:avLst/>
                    </a:prstGeom>
                  </pic:spPr>
                </pic:pic>
              </a:graphicData>
            </a:graphic>
          </wp:anchor>
        </w:drawing>
      </w:r>
      <w:r w:rsidR="00726FEC" w:rsidRPr="001A50CD">
        <w:rPr>
          <w:szCs w:val="26"/>
          <w:lang w:val="vi-VN"/>
        </w:rPr>
        <w:t>&lt;link rel="stylesheet" type="text/css" href="đường dẫn đến tập tin CSS"&gt;</w:t>
      </w:r>
    </w:p>
    <w:p w14:paraId="195A73D0" w14:textId="77777777" w:rsidR="00913D7C" w:rsidRPr="00913D7C" w:rsidRDefault="00913D7C" w:rsidP="00913D7C">
      <w:pPr>
        <w:spacing w:line="360" w:lineRule="auto"/>
        <w:ind w:firstLine="720"/>
        <w:jc w:val="center"/>
      </w:pPr>
      <w:r>
        <w:t>Hình</w:t>
      </w:r>
      <w:r>
        <w:rPr>
          <w:szCs w:val="26"/>
          <w:lang w:val="vi-VN"/>
        </w:rPr>
        <w:t xml:space="preserve"> 2.1 Ba cách sử dụng CSS</w:t>
      </w:r>
    </w:p>
    <w:p w14:paraId="3E19BD0B" w14:textId="67F58259" w:rsidR="00726FEC" w:rsidRPr="001A50CD" w:rsidRDefault="00C46059" w:rsidP="00B215D5">
      <w:pPr>
        <w:spacing w:line="360" w:lineRule="auto"/>
        <w:jc w:val="both"/>
        <w:rPr>
          <w:i/>
          <w:szCs w:val="26"/>
          <w:lang w:val="vi-VN"/>
        </w:rPr>
      </w:pPr>
      <w:r>
        <w:rPr>
          <w:i/>
          <w:szCs w:val="26"/>
          <w:lang w:val="vi-VN"/>
        </w:rPr>
        <w:br w:type="page"/>
      </w:r>
      <w:r w:rsidR="00726FEC" w:rsidRPr="001A50CD">
        <w:rPr>
          <w:i/>
          <w:szCs w:val="26"/>
          <w:lang w:val="vi-VN"/>
        </w:rPr>
        <w:lastRenderedPageBreak/>
        <w:t xml:space="preserve"> </w:t>
      </w:r>
    </w:p>
    <w:p w14:paraId="7C761799" w14:textId="77777777" w:rsidR="00726FEC" w:rsidRPr="001A50CD" w:rsidRDefault="00726FEC" w:rsidP="001A50CD">
      <w:pPr>
        <w:spacing w:line="360" w:lineRule="auto"/>
        <w:ind w:firstLine="720"/>
        <w:jc w:val="both"/>
        <w:rPr>
          <w:szCs w:val="26"/>
          <w:lang w:val="vi-VN"/>
        </w:rPr>
      </w:pPr>
      <w:r w:rsidRPr="001A50CD">
        <w:rPr>
          <w:szCs w:val="26"/>
          <w:lang w:val="vi-VN"/>
        </w:rPr>
        <w:t>CSS là một công cụ mạnh mẽ mà nhà thiết kế web có thể học hỏi vì nó có thể tác động đến toàn bộ diện mạo của một trang web. Các trang web có thể được cập nhật nhanh chóng và thể hiện sự thay đổi về thứ tự và ưu tiên trên màn hình. Điều này cho thấy giá trị và tập trung vào trải nghiệm người dùng mà không cần phải thay đổi cấu trúc cơ bản của HTML.</w:t>
      </w:r>
    </w:p>
    <w:p w14:paraId="59744928" w14:textId="77777777" w:rsidR="00726FEC" w:rsidRPr="001A50CD" w:rsidRDefault="00726FEC" w:rsidP="001A50CD">
      <w:pPr>
        <w:spacing w:line="360" w:lineRule="auto"/>
        <w:ind w:firstLine="720"/>
        <w:jc w:val="both"/>
        <w:rPr>
          <w:szCs w:val="26"/>
          <w:lang w:val="vi-VN"/>
        </w:rPr>
      </w:pPr>
      <w:r w:rsidRPr="001A50CD">
        <w:rPr>
          <w:szCs w:val="26"/>
          <w:lang w:val="vi-VN"/>
        </w:rPr>
        <w:t>CSS hoạt động dựa trên các selector, có thể là tên thẻ HTML, tên ID, hoặc các loại khác. Sau đó, nó áp dụng các thuộc tính để thay đổi diện mạo của vùng chọn đó.</w:t>
      </w:r>
    </w:p>
    <w:p w14:paraId="5D27780B" w14:textId="77777777" w:rsidR="00726FEC" w:rsidRPr="001A50CD" w:rsidRDefault="00726FEC" w:rsidP="001A50CD">
      <w:pPr>
        <w:spacing w:line="360" w:lineRule="auto"/>
        <w:ind w:firstLine="720"/>
        <w:jc w:val="both"/>
        <w:rPr>
          <w:szCs w:val="26"/>
          <w:lang w:val="vi-VN"/>
        </w:rPr>
      </w:pPr>
    </w:p>
    <w:p w14:paraId="4E352925" w14:textId="77777777" w:rsidR="003E13E2" w:rsidRPr="001A50CD" w:rsidRDefault="00D419F9" w:rsidP="001A50CD">
      <w:pPr>
        <w:pStyle w:val="Heading3"/>
        <w:numPr>
          <w:ilvl w:val="2"/>
          <w:numId w:val="3"/>
        </w:numPr>
        <w:spacing w:line="360" w:lineRule="auto"/>
        <w:rPr>
          <w:i/>
          <w:szCs w:val="26"/>
          <w:lang w:val="vi-VN"/>
        </w:rPr>
      </w:pPr>
      <w:bookmarkStart w:id="88" w:name="_Toc170888993"/>
      <w:r w:rsidRPr="001A50CD">
        <w:rPr>
          <w:i/>
          <w:szCs w:val="26"/>
          <w:lang w:val="vi-VN"/>
        </w:rPr>
        <w:t>Giới thiệu về PHP</w:t>
      </w:r>
      <w:bookmarkEnd w:id="88"/>
    </w:p>
    <w:p w14:paraId="6878408A" w14:textId="77777777" w:rsidR="00D419F9" w:rsidRPr="001A50CD" w:rsidRDefault="00D419F9" w:rsidP="001A50CD">
      <w:pPr>
        <w:spacing w:line="360" w:lineRule="auto"/>
        <w:ind w:firstLine="720"/>
        <w:jc w:val="both"/>
        <w:rPr>
          <w:szCs w:val="26"/>
          <w:lang w:val="vi-VN"/>
        </w:rPr>
      </w:pPr>
      <w:r w:rsidRPr="001A50CD">
        <w:rPr>
          <w:szCs w:val="26"/>
          <w:lang w:val="vi-VN"/>
        </w:rPr>
        <w:t xml:space="preserve">PHP là một mục đích chung mã nguồn mở được sử dụng rông rãi, ngôn ngữ kịch bản đặc biệt phù hợp với web phát triển và có thể được nhúng vào HTML.Được thực thi trên </w:t>
      </w:r>
      <w:r w:rsidR="00B61935" w:rsidRPr="001A50CD">
        <w:rPr>
          <w:szCs w:val="26"/>
          <w:lang w:val="vi-VN"/>
        </w:rPr>
        <w:t>WebServer và kết quả trả về theo yêu cầu cảu người dùng trên trình duyệt web.</w:t>
      </w:r>
      <w:r w:rsidRPr="001A50CD">
        <w:rPr>
          <w:szCs w:val="26"/>
          <w:lang w:val="vi-VN"/>
        </w:rPr>
        <w:t xml:space="preserve"> Ngôn ngữ này được phát triển từ năm 1994</w:t>
      </w:r>
      <w:r w:rsidR="00B61935" w:rsidRPr="001A50CD">
        <w:rPr>
          <w:szCs w:val="26"/>
          <w:lang w:val="vi-VN"/>
        </w:rPr>
        <w:t xml:space="preserve"> do Rasmus Lerdorf tạo ra với tên gọi là PHP/FI (Personal Home Page/Forms Interpreter)</w:t>
      </w:r>
      <w:r w:rsidRPr="001A50CD">
        <w:rPr>
          <w:szCs w:val="26"/>
          <w:lang w:val="vi-VN"/>
        </w:rPr>
        <w:t xml:space="preserve"> và cho đến nay đã được nhiều người sử dụng để phát triển các ứng dụng phần mềm thông qua lập trình web.</w:t>
      </w:r>
    </w:p>
    <w:p w14:paraId="6850CEA3" w14:textId="77777777" w:rsidR="00D419F9" w:rsidRPr="001A50CD" w:rsidRDefault="00D419F9" w:rsidP="001A50CD">
      <w:pPr>
        <w:spacing w:line="360" w:lineRule="auto"/>
        <w:ind w:firstLine="720"/>
        <w:jc w:val="both"/>
        <w:rPr>
          <w:szCs w:val="26"/>
          <w:lang w:val="vi-VN"/>
        </w:rPr>
      </w:pPr>
      <w:r w:rsidRPr="001A50CD">
        <w:rPr>
          <w:szCs w:val="26"/>
          <w:lang w:val="vi-VN"/>
        </w:rPr>
        <w:t xml:space="preserve">Điều gì phân biệt PHP với một cái gì đó như JavaScript phía máy khách là mã được thực thi trên máy chủ, tạo ra HTML mà sau đó được gửi đến </w:t>
      </w:r>
      <w:r w:rsidR="00B61935" w:rsidRPr="001A50CD">
        <w:rPr>
          <w:szCs w:val="26"/>
          <w:lang w:val="vi-VN"/>
        </w:rPr>
        <w:t>người dùng</w:t>
      </w:r>
      <w:r w:rsidRPr="001A50CD">
        <w:rPr>
          <w:szCs w:val="26"/>
          <w:lang w:val="vi-VN"/>
        </w:rPr>
        <w:t xml:space="preserve">. </w:t>
      </w:r>
      <w:r w:rsidR="00B61935" w:rsidRPr="001A50CD">
        <w:rPr>
          <w:szCs w:val="26"/>
          <w:lang w:val="vi-VN"/>
        </w:rPr>
        <w:t>Người dùng</w:t>
      </w:r>
      <w:r w:rsidRPr="001A50CD">
        <w:rPr>
          <w:szCs w:val="26"/>
          <w:lang w:val="vi-VN"/>
        </w:rPr>
        <w:t xml:space="preserve"> sẽ nhận được kết quả của việc chạy tập lệnh đó, nhưng sẽ không biết mã cơ bản là </w:t>
      </w:r>
      <w:r w:rsidR="00B61935" w:rsidRPr="001A50CD">
        <w:rPr>
          <w:szCs w:val="26"/>
          <w:lang w:val="vi-VN"/>
        </w:rPr>
        <w:t>gì.</w:t>
      </w:r>
      <w:r w:rsidR="00B61935" w:rsidRPr="001A50CD">
        <w:rPr>
          <w:szCs w:val="26"/>
        </w:rPr>
        <w:t xml:space="preserve"> </w:t>
      </w:r>
      <w:r w:rsidR="00B61935" w:rsidRPr="001A50CD">
        <w:rPr>
          <w:szCs w:val="26"/>
          <w:lang w:val="vi-VN"/>
        </w:rPr>
        <w:t>Chúng ta có thể cấu hình máy chủ web để xử lý tất cả các tệp HTML bằng PHP, điều này sẽ khiến người dùng không thể biết được những gì chúng ta đang sử dụng phía sau.</w:t>
      </w:r>
    </w:p>
    <w:p w14:paraId="7F14419E" w14:textId="77777777" w:rsidR="003E13E2" w:rsidRPr="001A50CD" w:rsidRDefault="00543B27" w:rsidP="001A50CD">
      <w:pPr>
        <w:spacing w:line="360" w:lineRule="auto"/>
        <w:ind w:firstLine="720"/>
        <w:jc w:val="both"/>
        <w:rPr>
          <w:szCs w:val="26"/>
          <w:lang w:val="vi-VN"/>
        </w:rPr>
      </w:pPr>
      <w:r w:rsidRPr="001A50CD">
        <w:rPr>
          <w:szCs w:val="26"/>
          <w:lang w:val="vi-VN"/>
        </w:rPr>
        <w:t>Sự khác biệt của PHP, HTML, CSS:</w:t>
      </w:r>
    </w:p>
    <w:p w14:paraId="472634A6" w14:textId="77777777" w:rsidR="00543B27" w:rsidRPr="001A50CD" w:rsidRDefault="00543B27" w:rsidP="001A50CD">
      <w:pPr>
        <w:spacing w:line="360" w:lineRule="auto"/>
        <w:ind w:firstLine="720"/>
        <w:jc w:val="both"/>
        <w:rPr>
          <w:szCs w:val="26"/>
          <w:lang w:val="vi-VN"/>
        </w:rPr>
      </w:pPr>
      <w:r w:rsidRPr="001A50CD">
        <w:rPr>
          <w:szCs w:val="26"/>
          <w:lang w:val="vi-VN"/>
        </w:rPr>
        <w:t>- PHP là một ngôn ngữ lập trình phía máy chủ, dùng để phát triển các trang web động. Khi người dùng truy cập vào một trang web có sử dụng PHP, mã PHP sẽ được xử lý trên máy chủ và kết quả được gửi về trình duyệt của người dùng.</w:t>
      </w:r>
    </w:p>
    <w:p w14:paraId="1FBE8DA9" w14:textId="77777777" w:rsidR="00543B27" w:rsidRPr="001A50CD" w:rsidRDefault="00543B27" w:rsidP="001A50CD">
      <w:pPr>
        <w:spacing w:line="360" w:lineRule="auto"/>
        <w:ind w:firstLine="720"/>
        <w:jc w:val="both"/>
        <w:rPr>
          <w:szCs w:val="26"/>
          <w:lang w:val="vi-VN"/>
        </w:rPr>
      </w:pPr>
      <w:r w:rsidRPr="001A50CD">
        <w:rPr>
          <w:szCs w:val="26"/>
          <w:lang w:val="vi-VN"/>
        </w:rPr>
        <w:t>- HTML là ngôn ngữ đánh dấu được dùng để tạo cấu trúc cho các trang web, xác định các thành phần như tiêu đề, đoạn văn và hình ảnh.</w:t>
      </w:r>
    </w:p>
    <w:p w14:paraId="6C4D5F90" w14:textId="77777777" w:rsidR="00AF4014" w:rsidRPr="001A50CD" w:rsidRDefault="00543B27" w:rsidP="001A50CD">
      <w:pPr>
        <w:spacing w:line="360" w:lineRule="auto"/>
        <w:ind w:firstLine="720"/>
        <w:jc w:val="both"/>
        <w:rPr>
          <w:szCs w:val="26"/>
        </w:rPr>
      </w:pPr>
      <w:r w:rsidRPr="001A50CD">
        <w:rPr>
          <w:szCs w:val="26"/>
          <w:lang w:val="vi-VN"/>
        </w:rPr>
        <w:t>- CSS là ngôn ngữ định dạng cho phép tùy chỉnh giao diện và cách trình bày của các phần tử HTML trên trang web.</w:t>
      </w:r>
      <w:r w:rsidRPr="001A50CD">
        <w:rPr>
          <w:szCs w:val="26"/>
        </w:rPr>
        <w:t xml:space="preserve"> </w:t>
      </w:r>
    </w:p>
    <w:p w14:paraId="6F5808FA" w14:textId="77777777" w:rsidR="004B2496" w:rsidRPr="001A50CD" w:rsidRDefault="004B2496" w:rsidP="001A50CD">
      <w:pPr>
        <w:pStyle w:val="Heading3"/>
        <w:numPr>
          <w:ilvl w:val="0"/>
          <w:numId w:val="0"/>
        </w:numPr>
        <w:spacing w:before="120" w:after="120" w:line="360" w:lineRule="auto"/>
        <w:ind w:left="181"/>
        <w:jc w:val="both"/>
        <w:rPr>
          <w:color w:val="auto"/>
          <w:szCs w:val="26"/>
        </w:rPr>
      </w:pPr>
      <w:bookmarkStart w:id="89" w:name="_Toc155112849"/>
      <w:bookmarkStart w:id="90" w:name="_Toc170888994"/>
      <w:r w:rsidRPr="001A50CD">
        <w:rPr>
          <w:color w:val="auto"/>
          <w:szCs w:val="26"/>
          <w:lang w:val="vi-VN"/>
        </w:rPr>
        <w:lastRenderedPageBreak/>
        <w:t>Sự khác biệt của PHP</w:t>
      </w:r>
      <w:bookmarkEnd w:id="89"/>
      <w:bookmarkEnd w:id="90"/>
    </w:p>
    <w:p w14:paraId="1F5D4DCB" w14:textId="77777777" w:rsidR="004B2496" w:rsidRPr="001A50CD" w:rsidRDefault="004B2496" w:rsidP="001A50CD">
      <w:pPr>
        <w:spacing w:before="120" w:after="120" w:line="360" w:lineRule="auto"/>
        <w:ind w:left="181" w:firstLine="720"/>
        <w:jc w:val="both"/>
        <w:rPr>
          <w:szCs w:val="26"/>
        </w:rPr>
      </w:pPr>
      <w:r w:rsidRPr="001A50CD">
        <w:rPr>
          <w:szCs w:val="26"/>
        </w:rPr>
        <w:t>Ngôn ngữ PHP là một ngôn ngữ lập trình máy chủ được sử dụng để tạo các trang web động. Khi người dùng truy cập một trang web PHP, tập lệnh PHP sẽ được chạy trên máy chủ web và kết quả được gửi trở lại trình duyệt của người dùng.</w:t>
      </w:r>
    </w:p>
    <w:p w14:paraId="597E18AC" w14:textId="77777777" w:rsidR="004B2496" w:rsidRPr="001A50CD" w:rsidRDefault="004B2496" w:rsidP="001A50CD">
      <w:pPr>
        <w:spacing w:before="120" w:after="120" w:line="360" w:lineRule="auto"/>
        <w:ind w:left="181" w:firstLine="720"/>
        <w:jc w:val="both"/>
        <w:rPr>
          <w:szCs w:val="26"/>
        </w:rPr>
      </w:pPr>
      <w:r w:rsidRPr="001A50CD">
        <w:rPr>
          <w:szCs w:val="26"/>
        </w:rPr>
        <w:t>HTML là một ngôn ngữ đánh dấu được sử dụng để tạo cấu trúc của một trang web. Nó xác định các phần tử của trang web, chẳng hạn như tiêu đề, đoạn văn và hình ảnh.</w:t>
      </w:r>
    </w:p>
    <w:p w14:paraId="5585539A" w14:textId="77777777" w:rsidR="004B2496" w:rsidRPr="001A50CD" w:rsidRDefault="004B2496" w:rsidP="001A50CD">
      <w:pPr>
        <w:spacing w:before="120" w:after="120" w:line="360" w:lineRule="auto"/>
        <w:ind w:left="181" w:firstLine="720"/>
        <w:jc w:val="both"/>
        <w:rPr>
          <w:szCs w:val="26"/>
        </w:rPr>
      </w:pPr>
      <w:r w:rsidRPr="001A50CD">
        <w:rPr>
          <w:szCs w:val="26"/>
        </w:rPr>
        <w:t>CSS là một ngôn ngữ định dạng được sử dụng để định kiểu cho trang web. Nó xác định cách các phần tử HTML được hiển thị trong trình duyệt.</w:t>
      </w:r>
    </w:p>
    <w:p w14:paraId="76E521F8" w14:textId="77777777" w:rsidR="004B2496" w:rsidRPr="001A50CD" w:rsidRDefault="004B2496" w:rsidP="001A50CD">
      <w:pPr>
        <w:spacing w:before="120" w:after="120" w:line="360" w:lineRule="auto"/>
        <w:ind w:left="181" w:firstLine="720"/>
        <w:jc w:val="both"/>
        <w:rPr>
          <w:szCs w:val="26"/>
        </w:rPr>
      </w:pPr>
      <w:r w:rsidRPr="001A50CD">
        <w:rPr>
          <w:szCs w:val="26"/>
        </w:rPr>
        <w:t>JavaScript là một ngôn ngữ kịch bản được sử dụng để thêm chức năng cho trang web. Nó có thể được sử dụng để tạo các hiệu ứng động, tương tác với người dùng và tải nội dung từ bên ngoài.</w:t>
      </w:r>
    </w:p>
    <w:p w14:paraId="4F551DEE" w14:textId="77777777" w:rsidR="00726FEC" w:rsidRPr="001A50CD" w:rsidRDefault="00733FDC" w:rsidP="001A50CD">
      <w:pPr>
        <w:spacing w:before="120" w:after="120" w:line="360" w:lineRule="auto"/>
        <w:jc w:val="both"/>
        <w:rPr>
          <w:b/>
          <w:szCs w:val="26"/>
          <w:lang w:val="vi-VN"/>
        </w:rPr>
      </w:pPr>
      <w:r w:rsidRPr="001A50CD">
        <w:rPr>
          <w:b/>
          <w:szCs w:val="26"/>
          <w:lang w:val="vi-VN"/>
        </w:rPr>
        <w:t>Các kiểu dữ liệu trong PHP:</w:t>
      </w:r>
    </w:p>
    <w:p w14:paraId="0F6A109A" w14:textId="77777777" w:rsidR="00726FEC" w:rsidRPr="001A50CD" w:rsidRDefault="00733FDC" w:rsidP="001A50CD">
      <w:pPr>
        <w:pStyle w:val="ListParagraph"/>
        <w:numPr>
          <w:ilvl w:val="0"/>
          <w:numId w:val="18"/>
        </w:numPr>
        <w:spacing w:before="120" w:after="120" w:line="360" w:lineRule="auto"/>
        <w:jc w:val="both"/>
        <w:rPr>
          <w:szCs w:val="26"/>
        </w:rPr>
      </w:pPr>
      <w:r w:rsidRPr="001A50CD">
        <w:rPr>
          <w:szCs w:val="26"/>
        </w:rPr>
        <w:t>Dữ liệu cơ bản</w:t>
      </w:r>
    </w:p>
    <w:p w14:paraId="730B8EF4" w14:textId="77777777" w:rsidR="00726FEC" w:rsidRPr="001A50CD" w:rsidRDefault="00726FEC" w:rsidP="001A50CD">
      <w:pPr>
        <w:pStyle w:val="ListParagraph"/>
        <w:numPr>
          <w:ilvl w:val="0"/>
          <w:numId w:val="22"/>
        </w:numPr>
        <w:spacing w:before="120" w:after="120" w:line="360" w:lineRule="auto"/>
        <w:jc w:val="both"/>
        <w:rPr>
          <w:szCs w:val="26"/>
        </w:rPr>
      </w:pPr>
      <w:r w:rsidRPr="001A50CD">
        <w:rPr>
          <w:szCs w:val="26"/>
        </w:rPr>
        <w:t>Số nguyên (Integer): Ví dụ: 2017.</w:t>
      </w:r>
    </w:p>
    <w:p w14:paraId="1D780A86" w14:textId="77777777" w:rsidR="00726FEC" w:rsidRPr="001A50CD" w:rsidRDefault="00726FEC" w:rsidP="001A50CD">
      <w:pPr>
        <w:pStyle w:val="ListParagraph"/>
        <w:numPr>
          <w:ilvl w:val="0"/>
          <w:numId w:val="22"/>
        </w:numPr>
        <w:spacing w:before="120" w:after="120" w:line="360" w:lineRule="auto"/>
        <w:jc w:val="both"/>
        <w:rPr>
          <w:szCs w:val="26"/>
        </w:rPr>
      </w:pPr>
      <w:r w:rsidRPr="001A50CD">
        <w:rPr>
          <w:szCs w:val="26"/>
        </w:rPr>
        <w:t>Số thực (Float, Double).</w:t>
      </w:r>
    </w:p>
    <w:p w14:paraId="21386F1A" w14:textId="77777777" w:rsidR="00726FEC" w:rsidRPr="001A50CD" w:rsidRDefault="00726FEC" w:rsidP="001A50CD">
      <w:pPr>
        <w:pStyle w:val="ListParagraph"/>
        <w:numPr>
          <w:ilvl w:val="0"/>
          <w:numId w:val="22"/>
        </w:numPr>
        <w:spacing w:before="120" w:after="120" w:line="360" w:lineRule="auto"/>
        <w:jc w:val="both"/>
        <w:rPr>
          <w:szCs w:val="26"/>
        </w:rPr>
      </w:pPr>
      <w:r w:rsidRPr="001A50CD">
        <w:rPr>
          <w:szCs w:val="26"/>
        </w:rPr>
        <w:t>Boolean: Logic với giá trị true hoặc false.</w:t>
      </w:r>
    </w:p>
    <w:p w14:paraId="0D0B09AC" w14:textId="77777777" w:rsidR="00726FEC" w:rsidRPr="001A50CD" w:rsidRDefault="00726FEC" w:rsidP="001A50CD">
      <w:pPr>
        <w:pStyle w:val="ListParagraph"/>
        <w:numPr>
          <w:ilvl w:val="0"/>
          <w:numId w:val="22"/>
        </w:numPr>
        <w:spacing w:before="120" w:after="120" w:line="360" w:lineRule="auto"/>
        <w:jc w:val="both"/>
        <w:rPr>
          <w:szCs w:val="26"/>
        </w:rPr>
      </w:pPr>
      <w:r w:rsidRPr="001A50CD">
        <w:rPr>
          <w:szCs w:val="26"/>
        </w:rPr>
        <w:t>NULL: Biến không có giá trị (trống rỗng).</w:t>
      </w:r>
    </w:p>
    <w:p w14:paraId="7B7EBB0F" w14:textId="77777777" w:rsidR="00726FEC" w:rsidRPr="001A50CD" w:rsidRDefault="00726FEC" w:rsidP="001A50CD">
      <w:pPr>
        <w:pStyle w:val="ListParagraph"/>
        <w:numPr>
          <w:ilvl w:val="0"/>
          <w:numId w:val="22"/>
        </w:numPr>
        <w:spacing w:before="120" w:after="120" w:line="360" w:lineRule="auto"/>
        <w:jc w:val="both"/>
        <w:rPr>
          <w:szCs w:val="26"/>
        </w:rPr>
      </w:pPr>
      <w:r w:rsidRPr="001A50CD">
        <w:rPr>
          <w:szCs w:val="26"/>
        </w:rPr>
        <w:t>Chuỗi (String): Ví dụ: 'Lập trình PHP'.</w:t>
      </w:r>
    </w:p>
    <w:p w14:paraId="47DB3BC4" w14:textId="77777777" w:rsidR="00726FEC" w:rsidRPr="001A50CD" w:rsidRDefault="00733FDC" w:rsidP="001A50CD">
      <w:pPr>
        <w:pStyle w:val="ListParagraph"/>
        <w:numPr>
          <w:ilvl w:val="0"/>
          <w:numId w:val="18"/>
        </w:numPr>
        <w:spacing w:before="120" w:after="120" w:line="360" w:lineRule="auto"/>
        <w:jc w:val="both"/>
        <w:rPr>
          <w:szCs w:val="26"/>
        </w:rPr>
      </w:pPr>
      <w:r w:rsidRPr="001A50CD">
        <w:rPr>
          <w:szCs w:val="26"/>
        </w:rPr>
        <w:t>Dữ liệu phức tạp:</w:t>
      </w:r>
    </w:p>
    <w:p w14:paraId="409097DC" w14:textId="77777777" w:rsidR="00726FEC" w:rsidRPr="001A50CD" w:rsidRDefault="00726FEC" w:rsidP="001A50CD">
      <w:pPr>
        <w:pStyle w:val="ListParagraph"/>
        <w:numPr>
          <w:ilvl w:val="0"/>
          <w:numId w:val="21"/>
        </w:numPr>
        <w:spacing w:before="120" w:after="120" w:line="360" w:lineRule="auto"/>
        <w:jc w:val="both"/>
        <w:rPr>
          <w:szCs w:val="26"/>
        </w:rPr>
      </w:pPr>
      <w:r w:rsidRPr="001A50CD">
        <w:rPr>
          <w:szCs w:val="26"/>
        </w:rPr>
        <w:t>Mảng (Array): Tập hợp các giá trị có thứ tự.</w:t>
      </w:r>
    </w:p>
    <w:p w14:paraId="061E9B9B" w14:textId="77777777" w:rsidR="00726FEC" w:rsidRPr="001A50CD" w:rsidRDefault="00726FEC" w:rsidP="001A50CD">
      <w:pPr>
        <w:pStyle w:val="ListParagraph"/>
        <w:numPr>
          <w:ilvl w:val="0"/>
          <w:numId w:val="21"/>
        </w:numPr>
        <w:spacing w:before="120" w:after="120" w:line="360" w:lineRule="auto"/>
        <w:jc w:val="both"/>
        <w:rPr>
          <w:szCs w:val="26"/>
        </w:rPr>
      </w:pPr>
      <w:r w:rsidRPr="001A50CD">
        <w:rPr>
          <w:szCs w:val="26"/>
        </w:rPr>
        <w:t>Đối tượng (Object): Thực thể sinh ra từ các lớp, chứa dữ liệu và phương thức.</w:t>
      </w:r>
    </w:p>
    <w:p w14:paraId="5F444420" w14:textId="77777777" w:rsidR="00726FEC" w:rsidRPr="001A50CD" w:rsidRDefault="00733FDC" w:rsidP="001A50CD">
      <w:pPr>
        <w:pStyle w:val="ListParagraph"/>
        <w:numPr>
          <w:ilvl w:val="0"/>
          <w:numId w:val="18"/>
        </w:numPr>
        <w:spacing w:before="120" w:after="120" w:line="360" w:lineRule="auto"/>
        <w:jc w:val="both"/>
        <w:rPr>
          <w:szCs w:val="26"/>
        </w:rPr>
      </w:pPr>
      <w:r w:rsidRPr="001A50CD">
        <w:rPr>
          <w:szCs w:val="26"/>
        </w:rPr>
        <w:t>Dữ liệu đặc biệt:</w:t>
      </w:r>
    </w:p>
    <w:p w14:paraId="58F67004" w14:textId="77777777" w:rsidR="00733FDC" w:rsidRPr="001A50CD" w:rsidRDefault="00726FEC" w:rsidP="001A50CD">
      <w:pPr>
        <w:pStyle w:val="ListParagraph"/>
        <w:numPr>
          <w:ilvl w:val="0"/>
          <w:numId w:val="20"/>
        </w:numPr>
        <w:spacing w:before="120" w:after="120" w:line="360" w:lineRule="auto"/>
        <w:jc w:val="both"/>
        <w:rPr>
          <w:szCs w:val="26"/>
        </w:rPr>
      </w:pPr>
      <w:r w:rsidRPr="001A50CD">
        <w:rPr>
          <w:szCs w:val="26"/>
        </w:rPr>
        <w:t>Resource (Tài nguyên): Tham chiếu tới các tài nguyên bên ngoài PHP (ví dụ: kết nối cơ sở dữ liệu).</w:t>
      </w:r>
    </w:p>
    <w:p w14:paraId="013434FB" w14:textId="77777777" w:rsidR="00726FEC" w:rsidRPr="001A50CD" w:rsidRDefault="00726FEC" w:rsidP="001A50CD">
      <w:pPr>
        <w:pStyle w:val="ListParagraph"/>
        <w:numPr>
          <w:ilvl w:val="0"/>
          <w:numId w:val="18"/>
        </w:numPr>
        <w:spacing w:before="120" w:after="120" w:line="360" w:lineRule="auto"/>
        <w:jc w:val="both"/>
        <w:rPr>
          <w:szCs w:val="26"/>
        </w:rPr>
      </w:pPr>
      <w:r w:rsidRPr="001A50CD">
        <w:rPr>
          <w:szCs w:val="26"/>
        </w:rPr>
        <w:t>C</w:t>
      </w:r>
      <w:r w:rsidR="00733FDC" w:rsidRPr="001A50CD">
        <w:rPr>
          <w:szCs w:val="26"/>
        </w:rPr>
        <w:t>ác biểu thức trong PHP bao gồm:</w:t>
      </w:r>
    </w:p>
    <w:p w14:paraId="4AE12766" w14:textId="77777777" w:rsidR="00726FEC" w:rsidRPr="001A50CD" w:rsidRDefault="00726FEC" w:rsidP="001A50CD">
      <w:pPr>
        <w:pStyle w:val="ListParagraph"/>
        <w:numPr>
          <w:ilvl w:val="0"/>
          <w:numId w:val="19"/>
        </w:numPr>
        <w:spacing w:before="120" w:after="120" w:line="360" w:lineRule="auto"/>
        <w:jc w:val="both"/>
        <w:rPr>
          <w:szCs w:val="26"/>
        </w:rPr>
      </w:pPr>
      <w:r w:rsidRPr="001A50CD">
        <w:rPr>
          <w:szCs w:val="26"/>
        </w:rPr>
        <w:t>Toán tử gán: Dùng dấu = để gán giá trị cho biến.</w:t>
      </w:r>
    </w:p>
    <w:p w14:paraId="3AB13FF5" w14:textId="77777777" w:rsidR="00726FEC" w:rsidRPr="001A50CD" w:rsidRDefault="00726FEC" w:rsidP="001A50CD">
      <w:pPr>
        <w:pStyle w:val="ListParagraph"/>
        <w:numPr>
          <w:ilvl w:val="0"/>
          <w:numId w:val="19"/>
        </w:numPr>
        <w:spacing w:before="120" w:after="120" w:line="360" w:lineRule="auto"/>
        <w:jc w:val="both"/>
        <w:rPr>
          <w:szCs w:val="26"/>
        </w:rPr>
      </w:pPr>
      <w:r w:rsidRPr="001A50CD">
        <w:rPr>
          <w:szCs w:val="26"/>
        </w:rPr>
        <w:t>Biểu thức số học: Sử dụng các toán tử số học (+, -, *, /) để tính toán giá trị.</w:t>
      </w:r>
    </w:p>
    <w:p w14:paraId="3CEF7F62" w14:textId="77777777" w:rsidR="00726FEC" w:rsidRDefault="00726FEC" w:rsidP="001A50CD">
      <w:pPr>
        <w:pStyle w:val="ListParagraph"/>
        <w:numPr>
          <w:ilvl w:val="0"/>
          <w:numId w:val="19"/>
        </w:numPr>
        <w:spacing w:before="120" w:after="120" w:line="360" w:lineRule="auto"/>
        <w:jc w:val="both"/>
        <w:rPr>
          <w:szCs w:val="26"/>
        </w:rPr>
      </w:pPr>
      <w:r w:rsidRPr="001A50CD">
        <w:rPr>
          <w:szCs w:val="26"/>
        </w:rPr>
        <w:t>Toán tử quan hệ: Được sử dụng để kiểm tra mối quan hệ giữa các biến hoặc giữa biến và hằng số (ví dụ: &gt;, &lt;, ==).</w:t>
      </w:r>
    </w:p>
    <w:p w14:paraId="4AF6A339" w14:textId="77777777" w:rsidR="00B215D5" w:rsidRDefault="00B215D5" w:rsidP="00B215D5">
      <w:pPr>
        <w:spacing w:before="120" w:after="120" w:line="360" w:lineRule="auto"/>
        <w:ind w:left="720"/>
        <w:jc w:val="both"/>
        <w:rPr>
          <w:szCs w:val="26"/>
        </w:rPr>
      </w:pPr>
    </w:p>
    <w:p w14:paraId="72E0ACA0" w14:textId="77777777" w:rsidR="00B215D5" w:rsidRPr="00B215D5" w:rsidRDefault="00B215D5" w:rsidP="00B215D5">
      <w:pPr>
        <w:spacing w:before="120" w:after="120" w:line="360" w:lineRule="auto"/>
        <w:jc w:val="both"/>
        <w:rPr>
          <w:i/>
          <w:szCs w:val="26"/>
          <w:lang w:val="vi-VN"/>
        </w:rPr>
      </w:pPr>
      <w:r w:rsidRPr="00B215D5">
        <w:rPr>
          <w:i/>
          <w:szCs w:val="26"/>
          <w:lang w:val="vi-VN"/>
        </w:rPr>
        <w:lastRenderedPageBreak/>
        <w:t>Các cấu trúc của PHP</w:t>
      </w:r>
    </w:p>
    <w:p w14:paraId="304B7E0C" w14:textId="77777777" w:rsidR="00B215D5" w:rsidRPr="00B215D5" w:rsidRDefault="00B215D5" w:rsidP="00B215D5">
      <w:pPr>
        <w:spacing w:before="120" w:after="120" w:line="360" w:lineRule="auto"/>
        <w:ind w:firstLine="720"/>
        <w:jc w:val="both"/>
        <w:rPr>
          <w:szCs w:val="26"/>
        </w:rPr>
      </w:pPr>
      <w:r>
        <w:rPr>
          <w:szCs w:val="26"/>
          <w:lang w:val="vi-VN"/>
        </w:rPr>
        <w:t xml:space="preserve">- </w:t>
      </w:r>
      <w:r w:rsidRPr="00B215D5">
        <w:rPr>
          <w:szCs w:val="26"/>
        </w:rPr>
        <w:t xml:space="preserve">Câu lệnh if else: câu lệnh này cho phép chúng ta </w:t>
      </w:r>
      <w:r>
        <w:rPr>
          <w:szCs w:val="26"/>
        </w:rPr>
        <w:t xml:space="preserve">kiểm tra một điều kiện nào đó, </w:t>
      </w:r>
      <w:r w:rsidRPr="00B215D5">
        <w:rPr>
          <w:szCs w:val="26"/>
        </w:rPr>
        <w:t>nếu đúng</w:t>
      </w:r>
      <w:r>
        <w:rPr>
          <w:szCs w:val="26"/>
          <w:lang w:val="vi-VN"/>
        </w:rPr>
        <w:t xml:space="preserve"> </w:t>
      </w:r>
      <w:r w:rsidRPr="00B215D5">
        <w:rPr>
          <w:szCs w:val="26"/>
        </w:rPr>
        <w:t>(true) thì thực hiện tiếp những gì trong block của</w:t>
      </w:r>
      <w:r>
        <w:rPr>
          <w:szCs w:val="26"/>
        </w:rPr>
        <w:t xml:space="preserve"> if, nếu sai thì thực hiện các </w:t>
      </w:r>
      <w:r w:rsidRPr="00B215D5">
        <w:rPr>
          <w:szCs w:val="26"/>
        </w:rPr>
        <w:t>câu lệnh trong else.</w:t>
      </w:r>
    </w:p>
    <w:p w14:paraId="5B2F5904" w14:textId="77777777" w:rsidR="00B215D5" w:rsidRPr="00B215D5" w:rsidRDefault="00B215D5" w:rsidP="00B215D5">
      <w:pPr>
        <w:spacing w:before="120" w:after="120" w:line="360" w:lineRule="auto"/>
        <w:ind w:left="720"/>
        <w:jc w:val="both"/>
        <w:rPr>
          <w:szCs w:val="26"/>
        </w:rPr>
      </w:pPr>
      <w:r w:rsidRPr="00B215D5">
        <w:rPr>
          <w:szCs w:val="26"/>
        </w:rPr>
        <w:t>Cú pháp:</w:t>
      </w:r>
    </w:p>
    <w:p w14:paraId="4276D34F" w14:textId="77777777" w:rsidR="00B215D5" w:rsidRPr="00B215D5" w:rsidRDefault="00B215D5" w:rsidP="00B215D5">
      <w:pPr>
        <w:spacing w:before="120" w:after="120" w:line="360" w:lineRule="auto"/>
        <w:ind w:left="720"/>
        <w:jc w:val="both"/>
        <w:rPr>
          <w:szCs w:val="26"/>
        </w:rPr>
      </w:pPr>
      <w:r w:rsidRPr="00B215D5">
        <w:rPr>
          <w:szCs w:val="26"/>
        </w:rPr>
        <w:t>if ( expression )</w:t>
      </w:r>
    </w:p>
    <w:p w14:paraId="639543E8" w14:textId="77777777" w:rsidR="00B215D5" w:rsidRPr="00B215D5" w:rsidRDefault="00B215D5" w:rsidP="00B215D5">
      <w:pPr>
        <w:spacing w:before="120" w:after="120" w:line="360" w:lineRule="auto"/>
        <w:ind w:left="720"/>
        <w:jc w:val="both"/>
        <w:rPr>
          <w:szCs w:val="26"/>
        </w:rPr>
      </w:pPr>
      <w:r w:rsidRPr="00B215D5">
        <w:rPr>
          <w:szCs w:val="26"/>
        </w:rPr>
        <w:t>statement 1;</w:t>
      </w:r>
    </w:p>
    <w:p w14:paraId="705AFCAF" w14:textId="77777777" w:rsidR="00B215D5" w:rsidRPr="00B215D5" w:rsidRDefault="00B215D5" w:rsidP="00B215D5">
      <w:pPr>
        <w:spacing w:before="120" w:after="120" w:line="360" w:lineRule="auto"/>
        <w:ind w:left="720"/>
        <w:jc w:val="both"/>
        <w:rPr>
          <w:szCs w:val="26"/>
        </w:rPr>
      </w:pPr>
      <w:r w:rsidRPr="00B215D5">
        <w:rPr>
          <w:szCs w:val="26"/>
        </w:rPr>
        <w:t>else</w:t>
      </w:r>
    </w:p>
    <w:p w14:paraId="6D9CCADF" w14:textId="77777777" w:rsidR="00B215D5" w:rsidRPr="00B215D5" w:rsidRDefault="00B215D5" w:rsidP="00B215D5">
      <w:pPr>
        <w:spacing w:before="120" w:after="120" w:line="360" w:lineRule="auto"/>
        <w:ind w:left="720"/>
        <w:jc w:val="both"/>
        <w:rPr>
          <w:szCs w:val="26"/>
        </w:rPr>
      </w:pPr>
      <w:r>
        <w:rPr>
          <w:szCs w:val="26"/>
        </w:rPr>
        <w:t>statement 2;</w:t>
      </w:r>
    </w:p>
    <w:p w14:paraId="331FAC3F" w14:textId="77777777" w:rsidR="00B215D5" w:rsidRPr="00B215D5" w:rsidRDefault="00B215D5" w:rsidP="00B215D5">
      <w:pPr>
        <w:spacing w:before="120" w:after="120" w:line="360" w:lineRule="auto"/>
        <w:ind w:left="720"/>
        <w:jc w:val="both"/>
        <w:rPr>
          <w:szCs w:val="26"/>
        </w:rPr>
      </w:pPr>
      <w:r w:rsidRPr="00B215D5">
        <w:rPr>
          <w:szCs w:val="26"/>
        </w:rPr>
        <w:t>hoặc</w:t>
      </w:r>
    </w:p>
    <w:p w14:paraId="611FC1A1" w14:textId="77777777" w:rsidR="00B215D5" w:rsidRPr="00B215D5" w:rsidRDefault="00B215D5" w:rsidP="00B215D5">
      <w:pPr>
        <w:spacing w:before="120" w:after="120" w:line="360" w:lineRule="auto"/>
        <w:ind w:left="720"/>
        <w:jc w:val="both"/>
        <w:rPr>
          <w:szCs w:val="26"/>
        </w:rPr>
      </w:pPr>
      <w:r w:rsidRPr="00B215D5">
        <w:rPr>
          <w:szCs w:val="26"/>
        </w:rPr>
        <w:t>if(expression):</w:t>
      </w:r>
    </w:p>
    <w:p w14:paraId="1A54280A" w14:textId="77777777" w:rsidR="00B215D5" w:rsidRPr="00B215D5" w:rsidRDefault="00B215D5" w:rsidP="00B215D5">
      <w:pPr>
        <w:spacing w:before="120" w:after="120" w:line="360" w:lineRule="auto"/>
        <w:ind w:left="720"/>
        <w:jc w:val="both"/>
        <w:rPr>
          <w:szCs w:val="26"/>
        </w:rPr>
      </w:pPr>
      <w:r w:rsidRPr="00B215D5">
        <w:rPr>
          <w:szCs w:val="26"/>
        </w:rPr>
        <w:t>statement;</w:t>
      </w:r>
    </w:p>
    <w:p w14:paraId="2990C659" w14:textId="77777777" w:rsidR="00B215D5" w:rsidRPr="00B215D5" w:rsidRDefault="00B215D5" w:rsidP="00B215D5">
      <w:pPr>
        <w:spacing w:before="120" w:after="120" w:line="360" w:lineRule="auto"/>
        <w:ind w:left="720"/>
        <w:jc w:val="both"/>
        <w:rPr>
          <w:szCs w:val="26"/>
        </w:rPr>
      </w:pPr>
      <w:r w:rsidRPr="00B215D5">
        <w:rPr>
          <w:szCs w:val="26"/>
        </w:rPr>
        <w:t>endif;</w:t>
      </w:r>
    </w:p>
    <w:p w14:paraId="32161F72" w14:textId="77777777" w:rsidR="00B215D5" w:rsidRPr="00B215D5" w:rsidRDefault="00B215D5" w:rsidP="00B215D5">
      <w:pPr>
        <w:spacing w:before="120" w:after="120" w:line="360" w:lineRule="auto"/>
        <w:ind w:firstLine="720"/>
        <w:jc w:val="both"/>
        <w:rPr>
          <w:szCs w:val="26"/>
        </w:rPr>
      </w:pPr>
      <w:r>
        <w:rPr>
          <w:szCs w:val="26"/>
          <w:lang w:val="vi-VN"/>
        </w:rPr>
        <w:t xml:space="preserve">- </w:t>
      </w:r>
      <w:r w:rsidRPr="00B215D5">
        <w:rPr>
          <w:szCs w:val="26"/>
        </w:rPr>
        <w:t>Câu lệnh switch case: nếu có nhiều điều kiện ràng b</w:t>
      </w:r>
      <w:r>
        <w:rPr>
          <w:szCs w:val="26"/>
        </w:rPr>
        <w:t>uộc thay vì phải if else nhiều</w:t>
      </w:r>
      <w:r>
        <w:rPr>
          <w:szCs w:val="26"/>
          <w:lang w:val="vi-VN"/>
        </w:rPr>
        <w:t xml:space="preserve"> </w:t>
      </w:r>
      <w:r w:rsidRPr="00B215D5">
        <w:rPr>
          <w:szCs w:val="26"/>
        </w:rPr>
        <w:t>lần ta có thể sử dụng switch case để thay thế.</w:t>
      </w:r>
    </w:p>
    <w:p w14:paraId="15C12D76" w14:textId="77777777" w:rsidR="00B215D5" w:rsidRPr="00B215D5" w:rsidRDefault="00B215D5" w:rsidP="00B215D5">
      <w:pPr>
        <w:spacing w:before="120" w:after="120" w:line="360" w:lineRule="auto"/>
        <w:ind w:left="720"/>
        <w:jc w:val="both"/>
        <w:rPr>
          <w:szCs w:val="26"/>
        </w:rPr>
      </w:pPr>
      <w:r w:rsidRPr="00B215D5">
        <w:rPr>
          <w:szCs w:val="26"/>
        </w:rPr>
        <w:t>Cú pháp:</w:t>
      </w:r>
    </w:p>
    <w:p w14:paraId="2EF9C190" w14:textId="77777777" w:rsidR="00B215D5" w:rsidRPr="00B215D5" w:rsidRDefault="00B215D5" w:rsidP="00B215D5">
      <w:pPr>
        <w:spacing w:before="120" w:after="120" w:line="360" w:lineRule="auto"/>
        <w:ind w:left="720"/>
        <w:jc w:val="both"/>
        <w:rPr>
          <w:szCs w:val="26"/>
        </w:rPr>
      </w:pPr>
      <w:r w:rsidRPr="00B215D5">
        <w:rPr>
          <w:szCs w:val="26"/>
        </w:rPr>
        <w:t>switch (expression)</w:t>
      </w:r>
    </w:p>
    <w:p w14:paraId="3E8385E8" w14:textId="77777777" w:rsidR="00B215D5" w:rsidRPr="00B215D5" w:rsidRDefault="00B215D5" w:rsidP="00B215D5">
      <w:pPr>
        <w:spacing w:before="120" w:after="120" w:line="360" w:lineRule="auto"/>
        <w:ind w:left="720"/>
        <w:jc w:val="both"/>
        <w:rPr>
          <w:szCs w:val="26"/>
        </w:rPr>
      </w:pPr>
      <w:r w:rsidRPr="00B215D5">
        <w:rPr>
          <w:szCs w:val="26"/>
        </w:rPr>
        <w:t>{</w:t>
      </w:r>
    </w:p>
    <w:p w14:paraId="56B4F1E4" w14:textId="77777777" w:rsidR="00B215D5" w:rsidRPr="00B215D5" w:rsidRDefault="00B215D5" w:rsidP="00B215D5">
      <w:pPr>
        <w:spacing w:before="120" w:after="120" w:line="360" w:lineRule="auto"/>
        <w:ind w:left="720"/>
        <w:jc w:val="both"/>
        <w:rPr>
          <w:szCs w:val="26"/>
        </w:rPr>
      </w:pPr>
      <w:r w:rsidRPr="00B215D5">
        <w:rPr>
          <w:szCs w:val="26"/>
        </w:rPr>
        <w:t>case label1:</w:t>
      </w:r>
    </w:p>
    <w:p w14:paraId="76B0A525" w14:textId="77777777" w:rsidR="00B215D5" w:rsidRPr="00B215D5" w:rsidRDefault="00B215D5" w:rsidP="00B215D5">
      <w:pPr>
        <w:spacing w:before="120" w:after="120" w:line="360" w:lineRule="auto"/>
        <w:ind w:left="720"/>
        <w:jc w:val="both"/>
        <w:rPr>
          <w:szCs w:val="26"/>
        </w:rPr>
      </w:pPr>
      <w:r w:rsidRPr="00B215D5">
        <w:rPr>
          <w:szCs w:val="26"/>
        </w:rPr>
        <w:t>code to be executed if expression = label1;</w:t>
      </w:r>
    </w:p>
    <w:p w14:paraId="71BC7D2A" w14:textId="77777777" w:rsidR="00B215D5" w:rsidRPr="00B215D5" w:rsidRDefault="00B215D5" w:rsidP="00B215D5">
      <w:pPr>
        <w:spacing w:before="120" w:after="120" w:line="360" w:lineRule="auto"/>
        <w:ind w:left="720"/>
        <w:jc w:val="both"/>
        <w:rPr>
          <w:szCs w:val="26"/>
        </w:rPr>
      </w:pPr>
      <w:r w:rsidRPr="00B215D5">
        <w:rPr>
          <w:szCs w:val="26"/>
        </w:rPr>
        <w:t>break;</w:t>
      </w:r>
    </w:p>
    <w:p w14:paraId="671AB6DB" w14:textId="77777777" w:rsidR="00B215D5" w:rsidRPr="00B215D5" w:rsidRDefault="00B215D5" w:rsidP="00B215D5">
      <w:pPr>
        <w:spacing w:before="120" w:after="120" w:line="360" w:lineRule="auto"/>
        <w:ind w:left="720"/>
        <w:jc w:val="both"/>
        <w:rPr>
          <w:szCs w:val="26"/>
        </w:rPr>
      </w:pPr>
      <w:r w:rsidRPr="00B215D5">
        <w:rPr>
          <w:szCs w:val="26"/>
        </w:rPr>
        <w:t>case label2:</w:t>
      </w:r>
    </w:p>
    <w:p w14:paraId="06E5E07B" w14:textId="77777777" w:rsidR="00B215D5" w:rsidRPr="00B215D5" w:rsidRDefault="00B215D5" w:rsidP="00B215D5">
      <w:pPr>
        <w:spacing w:before="120" w:after="120" w:line="360" w:lineRule="auto"/>
        <w:ind w:left="720"/>
        <w:jc w:val="both"/>
        <w:rPr>
          <w:szCs w:val="26"/>
        </w:rPr>
      </w:pPr>
      <w:r w:rsidRPr="00B215D5">
        <w:rPr>
          <w:szCs w:val="26"/>
        </w:rPr>
        <w:t>code to be executed if expression = label2;</w:t>
      </w:r>
    </w:p>
    <w:p w14:paraId="3BE177E5" w14:textId="77777777" w:rsidR="00B215D5" w:rsidRPr="00B215D5" w:rsidRDefault="00B215D5" w:rsidP="00B215D5">
      <w:pPr>
        <w:spacing w:before="120" w:after="120" w:line="360" w:lineRule="auto"/>
        <w:ind w:left="720"/>
        <w:jc w:val="both"/>
        <w:rPr>
          <w:szCs w:val="26"/>
        </w:rPr>
      </w:pPr>
      <w:r w:rsidRPr="00B215D5">
        <w:rPr>
          <w:szCs w:val="26"/>
        </w:rPr>
        <w:t>break;</w:t>
      </w:r>
    </w:p>
    <w:p w14:paraId="53C16248" w14:textId="77777777" w:rsidR="00B215D5" w:rsidRPr="00B215D5" w:rsidRDefault="00B215D5" w:rsidP="00B215D5">
      <w:pPr>
        <w:spacing w:before="120" w:after="120" w:line="360" w:lineRule="auto"/>
        <w:ind w:left="720"/>
        <w:jc w:val="both"/>
        <w:rPr>
          <w:szCs w:val="26"/>
        </w:rPr>
      </w:pPr>
      <w:r w:rsidRPr="00B215D5">
        <w:rPr>
          <w:szCs w:val="26"/>
        </w:rPr>
        <w:t>default:</w:t>
      </w:r>
    </w:p>
    <w:p w14:paraId="3CE4590B" w14:textId="77777777" w:rsidR="00B215D5" w:rsidRPr="00B215D5" w:rsidRDefault="00B215D5" w:rsidP="00B215D5">
      <w:pPr>
        <w:spacing w:before="120" w:after="120" w:line="360" w:lineRule="auto"/>
        <w:ind w:left="720"/>
        <w:jc w:val="both"/>
        <w:rPr>
          <w:szCs w:val="26"/>
        </w:rPr>
      </w:pPr>
      <w:r w:rsidRPr="00B215D5">
        <w:rPr>
          <w:szCs w:val="26"/>
        </w:rPr>
        <w:t xml:space="preserve">code to be executed if expression is different from both label1 and </w:t>
      </w:r>
    </w:p>
    <w:p w14:paraId="1F38E2A0" w14:textId="77777777" w:rsidR="00B215D5" w:rsidRPr="00B215D5" w:rsidRDefault="00B215D5" w:rsidP="00B215D5">
      <w:pPr>
        <w:spacing w:before="120" w:after="120" w:line="360" w:lineRule="auto"/>
        <w:ind w:left="720"/>
        <w:jc w:val="both"/>
        <w:rPr>
          <w:szCs w:val="26"/>
        </w:rPr>
      </w:pPr>
      <w:r w:rsidRPr="00B215D5">
        <w:rPr>
          <w:szCs w:val="26"/>
        </w:rPr>
        <w:lastRenderedPageBreak/>
        <w:t>label2;</w:t>
      </w:r>
    </w:p>
    <w:p w14:paraId="645ACF9E" w14:textId="77777777" w:rsidR="00B215D5" w:rsidRPr="00B215D5" w:rsidRDefault="00B215D5" w:rsidP="00B215D5">
      <w:pPr>
        <w:spacing w:before="120" w:after="120" w:line="360" w:lineRule="auto"/>
        <w:ind w:left="720"/>
        <w:jc w:val="both"/>
        <w:rPr>
          <w:szCs w:val="26"/>
        </w:rPr>
      </w:pPr>
      <w:r w:rsidRPr="00B215D5">
        <w:rPr>
          <w:szCs w:val="26"/>
        </w:rPr>
        <w:t>}</w:t>
      </w:r>
    </w:p>
    <w:p w14:paraId="0ADBC2C8" w14:textId="77777777" w:rsidR="00B215D5" w:rsidRPr="00B215D5" w:rsidRDefault="00B215D5" w:rsidP="00B215D5">
      <w:pPr>
        <w:spacing w:before="120" w:after="120" w:line="360" w:lineRule="auto"/>
        <w:ind w:firstLine="720"/>
        <w:jc w:val="both"/>
        <w:rPr>
          <w:szCs w:val="26"/>
        </w:rPr>
      </w:pPr>
      <w:r>
        <w:rPr>
          <w:szCs w:val="26"/>
          <w:lang w:val="vi-VN"/>
        </w:rPr>
        <w:t xml:space="preserve">- </w:t>
      </w:r>
      <w:r w:rsidRPr="00B215D5">
        <w:rPr>
          <w:szCs w:val="26"/>
        </w:rPr>
        <w:t>Câu lệnh while: nếu biểu thức trong while trả về giá trị TRUE thì tiếp tục thực hiện câu lệnh, sau khi thực hiện câu lệnh thì kiểm tra lại biểu thức, nếu vẫn còn trả về giá trị TRUE thì lại tiếp tục thực hiện câu lệnh...cứ tiếp tục như vậy cho tới khi nà</w:t>
      </w:r>
      <w:r>
        <w:rPr>
          <w:szCs w:val="26"/>
        </w:rPr>
        <w:t xml:space="preserve">o </w:t>
      </w:r>
      <w:r w:rsidRPr="00B215D5">
        <w:rPr>
          <w:szCs w:val="26"/>
        </w:rPr>
        <w:t>biểu thức trả về giá trị FALSE thì thoát khỏi vòng lặp.</w:t>
      </w:r>
    </w:p>
    <w:p w14:paraId="2BCC3917" w14:textId="77777777" w:rsidR="00B215D5" w:rsidRPr="00B215D5" w:rsidRDefault="00B215D5" w:rsidP="00B215D5">
      <w:pPr>
        <w:spacing w:before="120" w:after="120" w:line="360" w:lineRule="auto"/>
        <w:ind w:left="720"/>
        <w:jc w:val="both"/>
        <w:rPr>
          <w:szCs w:val="26"/>
        </w:rPr>
      </w:pPr>
      <w:r w:rsidRPr="00B215D5">
        <w:rPr>
          <w:szCs w:val="26"/>
        </w:rPr>
        <w:t>Cú pháp:</w:t>
      </w:r>
    </w:p>
    <w:p w14:paraId="54B6F74E" w14:textId="77777777" w:rsidR="00B215D5" w:rsidRPr="00B215D5" w:rsidRDefault="00B215D5" w:rsidP="00B215D5">
      <w:pPr>
        <w:spacing w:before="120" w:after="120" w:line="360" w:lineRule="auto"/>
        <w:ind w:left="720"/>
        <w:jc w:val="both"/>
        <w:rPr>
          <w:szCs w:val="26"/>
        </w:rPr>
      </w:pPr>
      <w:r w:rsidRPr="00B215D5">
        <w:rPr>
          <w:szCs w:val="26"/>
        </w:rPr>
        <w:t>while (condition)</w:t>
      </w:r>
    </w:p>
    <w:p w14:paraId="0A3A3DE9" w14:textId="77777777" w:rsidR="00B215D5" w:rsidRPr="00B215D5" w:rsidRDefault="00B215D5" w:rsidP="00B215D5">
      <w:pPr>
        <w:spacing w:before="120" w:after="120" w:line="360" w:lineRule="auto"/>
        <w:ind w:left="720"/>
        <w:jc w:val="both"/>
        <w:rPr>
          <w:szCs w:val="26"/>
        </w:rPr>
      </w:pPr>
      <w:r w:rsidRPr="00B215D5">
        <w:rPr>
          <w:szCs w:val="26"/>
        </w:rPr>
        <w:t>{</w:t>
      </w:r>
    </w:p>
    <w:p w14:paraId="7765CD90" w14:textId="77777777" w:rsidR="00B215D5" w:rsidRPr="00B215D5" w:rsidRDefault="00B215D5" w:rsidP="00B215D5">
      <w:pPr>
        <w:spacing w:before="120" w:after="120" w:line="360" w:lineRule="auto"/>
        <w:ind w:left="720"/>
        <w:jc w:val="both"/>
        <w:rPr>
          <w:szCs w:val="26"/>
        </w:rPr>
      </w:pPr>
      <w:r w:rsidRPr="00B215D5">
        <w:rPr>
          <w:szCs w:val="26"/>
        </w:rPr>
        <w:t>code to be executed;</w:t>
      </w:r>
    </w:p>
    <w:p w14:paraId="178BF6D0" w14:textId="77777777" w:rsidR="00B215D5" w:rsidRPr="00B215D5" w:rsidRDefault="00B215D5" w:rsidP="00B215D5">
      <w:pPr>
        <w:spacing w:before="120" w:after="120" w:line="360" w:lineRule="auto"/>
        <w:ind w:left="720"/>
        <w:jc w:val="both"/>
        <w:rPr>
          <w:szCs w:val="26"/>
        </w:rPr>
      </w:pPr>
      <w:r w:rsidRPr="00B215D5">
        <w:rPr>
          <w:szCs w:val="26"/>
        </w:rPr>
        <w:t>}</w:t>
      </w:r>
    </w:p>
    <w:p w14:paraId="6F8859CF" w14:textId="77777777" w:rsidR="00B215D5" w:rsidRPr="00B215D5" w:rsidRDefault="00B215D5" w:rsidP="00B215D5">
      <w:pPr>
        <w:spacing w:before="120" w:after="120" w:line="360" w:lineRule="auto"/>
        <w:ind w:left="720"/>
        <w:jc w:val="both"/>
        <w:rPr>
          <w:szCs w:val="26"/>
        </w:rPr>
      </w:pPr>
      <w:r w:rsidRPr="00B215D5">
        <w:rPr>
          <w:szCs w:val="26"/>
        </w:rPr>
        <w:t>hoặc</w:t>
      </w:r>
    </w:p>
    <w:p w14:paraId="5CEA48A4" w14:textId="77777777" w:rsidR="00B215D5" w:rsidRPr="00B215D5" w:rsidRDefault="00B215D5" w:rsidP="00B215D5">
      <w:pPr>
        <w:spacing w:before="120" w:after="120" w:line="360" w:lineRule="auto"/>
        <w:ind w:left="720"/>
        <w:jc w:val="both"/>
        <w:rPr>
          <w:szCs w:val="26"/>
        </w:rPr>
      </w:pPr>
      <w:r w:rsidRPr="00B215D5">
        <w:rPr>
          <w:szCs w:val="26"/>
        </w:rPr>
        <w:t>while(condition):</w:t>
      </w:r>
    </w:p>
    <w:p w14:paraId="22F1B1E4" w14:textId="77777777" w:rsidR="00B215D5" w:rsidRPr="00B215D5" w:rsidRDefault="00B215D5" w:rsidP="00B215D5">
      <w:pPr>
        <w:spacing w:before="120" w:after="120" w:line="360" w:lineRule="auto"/>
        <w:ind w:left="720"/>
        <w:jc w:val="both"/>
        <w:rPr>
          <w:szCs w:val="26"/>
        </w:rPr>
      </w:pPr>
      <w:r w:rsidRPr="00B215D5">
        <w:rPr>
          <w:szCs w:val="26"/>
        </w:rPr>
        <w:t>code to be executed;</w:t>
      </w:r>
    </w:p>
    <w:p w14:paraId="2D424A67" w14:textId="77777777" w:rsidR="00B215D5" w:rsidRPr="00B215D5" w:rsidRDefault="00B215D5" w:rsidP="00B215D5">
      <w:pPr>
        <w:spacing w:before="120" w:after="120" w:line="360" w:lineRule="auto"/>
        <w:ind w:left="720"/>
        <w:jc w:val="both"/>
        <w:rPr>
          <w:szCs w:val="26"/>
        </w:rPr>
      </w:pPr>
      <w:r w:rsidRPr="00B215D5">
        <w:rPr>
          <w:szCs w:val="26"/>
        </w:rPr>
        <w:t>12</w:t>
      </w:r>
    </w:p>
    <w:p w14:paraId="632D0B56" w14:textId="77777777" w:rsidR="00B215D5" w:rsidRPr="00B215D5" w:rsidRDefault="00B215D5" w:rsidP="00B215D5">
      <w:pPr>
        <w:spacing w:before="120" w:after="120" w:line="360" w:lineRule="auto"/>
        <w:ind w:left="720"/>
        <w:jc w:val="both"/>
        <w:rPr>
          <w:szCs w:val="26"/>
        </w:rPr>
      </w:pPr>
      <w:r w:rsidRPr="00B215D5">
        <w:rPr>
          <w:szCs w:val="26"/>
        </w:rPr>
        <w:t>endwhile;</w:t>
      </w:r>
    </w:p>
    <w:p w14:paraId="5218CBBE" w14:textId="77777777" w:rsidR="00B215D5" w:rsidRPr="00B215D5" w:rsidRDefault="00B215D5" w:rsidP="00B215D5">
      <w:pPr>
        <w:spacing w:before="120" w:after="120" w:line="360" w:lineRule="auto"/>
        <w:ind w:firstLine="720"/>
        <w:jc w:val="both"/>
        <w:rPr>
          <w:szCs w:val="26"/>
        </w:rPr>
      </w:pPr>
      <w:r>
        <w:rPr>
          <w:szCs w:val="26"/>
          <w:lang w:val="vi-VN"/>
        </w:rPr>
        <w:t xml:space="preserve">- </w:t>
      </w:r>
      <w:r w:rsidRPr="00B215D5">
        <w:rPr>
          <w:szCs w:val="26"/>
        </w:rPr>
        <w:t>Câu lệnh do while: Vòng lặp này giống như vòng</w:t>
      </w:r>
      <w:r>
        <w:rPr>
          <w:szCs w:val="26"/>
        </w:rPr>
        <w:t xml:space="preserve"> lặp while, nhưng thay vì kiểm </w:t>
      </w:r>
      <w:r w:rsidRPr="00B215D5">
        <w:rPr>
          <w:szCs w:val="26"/>
        </w:rPr>
        <w:t xml:space="preserve">tra điều kiện vào lúc đầu của đoạn lệnh cần lặp, thì nó lại </w:t>
      </w:r>
      <w:r>
        <w:rPr>
          <w:szCs w:val="26"/>
        </w:rPr>
        <w:t xml:space="preserve">kiểm tra giá trị điều kiện vào </w:t>
      </w:r>
      <w:r w:rsidRPr="00B215D5">
        <w:rPr>
          <w:szCs w:val="26"/>
        </w:rPr>
        <w:t xml:space="preserve">cuối vòng lặp. Điều này có nghĩa là nó luôn luôn thực </w:t>
      </w:r>
      <w:r>
        <w:rPr>
          <w:szCs w:val="26"/>
        </w:rPr>
        <w:t xml:space="preserve">hiện đoạn lệnh cần lặp ít nhất </w:t>
      </w:r>
      <w:r w:rsidRPr="00B215D5">
        <w:rPr>
          <w:szCs w:val="26"/>
        </w:rPr>
        <w:t>một lần.</w:t>
      </w:r>
    </w:p>
    <w:p w14:paraId="1C4D0846" w14:textId="77777777" w:rsidR="00B215D5" w:rsidRPr="00B215D5" w:rsidRDefault="00B215D5" w:rsidP="00B215D5">
      <w:pPr>
        <w:spacing w:before="120" w:after="120" w:line="360" w:lineRule="auto"/>
        <w:ind w:left="720"/>
        <w:jc w:val="both"/>
        <w:rPr>
          <w:szCs w:val="26"/>
        </w:rPr>
      </w:pPr>
      <w:r w:rsidRPr="00B215D5">
        <w:rPr>
          <w:szCs w:val="26"/>
        </w:rPr>
        <w:t>Cú pháp:</w:t>
      </w:r>
    </w:p>
    <w:p w14:paraId="52432D83" w14:textId="77777777" w:rsidR="00B215D5" w:rsidRPr="00B215D5" w:rsidRDefault="00B215D5" w:rsidP="00B215D5">
      <w:pPr>
        <w:spacing w:before="120" w:after="120" w:line="360" w:lineRule="auto"/>
        <w:ind w:left="720"/>
        <w:jc w:val="both"/>
        <w:rPr>
          <w:szCs w:val="26"/>
        </w:rPr>
      </w:pPr>
      <w:r w:rsidRPr="00B215D5">
        <w:rPr>
          <w:szCs w:val="26"/>
        </w:rPr>
        <w:t>do{</w:t>
      </w:r>
    </w:p>
    <w:p w14:paraId="7635CA63" w14:textId="77777777" w:rsidR="00B215D5" w:rsidRPr="00B215D5" w:rsidRDefault="00B215D5" w:rsidP="00B215D5">
      <w:pPr>
        <w:spacing w:before="120" w:after="120" w:line="360" w:lineRule="auto"/>
        <w:ind w:left="720"/>
        <w:jc w:val="both"/>
        <w:rPr>
          <w:szCs w:val="26"/>
        </w:rPr>
      </w:pPr>
      <w:r w:rsidRPr="00B215D5">
        <w:rPr>
          <w:szCs w:val="26"/>
        </w:rPr>
        <w:t>code to be executed;</w:t>
      </w:r>
    </w:p>
    <w:p w14:paraId="08A222F7" w14:textId="77777777" w:rsidR="00B215D5" w:rsidRPr="00B215D5" w:rsidRDefault="00B215D5" w:rsidP="00B215D5">
      <w:pPr>
        <w:spacing w:before="120" w:after="120" w:line="360" w:lineRule="auto"/>
        <w:ind w:left="720"/>
        <w:jc w:val="both"/>
        <w:rPr>
          <w:szCs w:val="26"/>
        </w:rPr>
      </w:pPr>
      <w:r w:rsidRPr="00B215D5">
        <w:rPr>
          <w:szCs w:val="26"/>
        </w:rPr>
        <w:t>}</w:t>
      </w:r>
    </w:p>
    <w:p w14:paraId="4F241FE4" w14:textId="77777777" w:rsidR="00B215D5" w:rsidRPr="00B215D5" w:rsidRDefault="00B215D5" w:rsidP="00B215D5">
      <w:pPr>
        <w:spacing w:before="120" w:after="120" w:line="360" w:lineRule="auto"/>
        <w:ind w:left="720"/>
        <w:jc w:val="both"/>
        <w:rPr>
          <w:szCs w:val="26"/>
        </w:rPr>
      </w:pPr>
      <w:r w:rsidRPr="00B215D5">
        <w:rPr>
          <w:szCs w:val="26"/>
        </w:rPr>
        <w:t>while(condition);</w:t>
      </w:r>
    </w:p>
    <w:p w14:paraId="37E85694" w14:textId="77777777" w:rsidR="00B215D5" w:rsidRPr="00B215D5" w:rsidRDefault="00B215D5" w:rsidP="00B215D5">
      <w:pPr>
        <w:spacing w:before="120" w:after="120" w:line="360" w:lineRule="auto"/>
        <w:ind w:left="720"/>
        <w:jc w:val="both"/>
        <w:rPr>
          <w:szCs w:val="26"/>
        </w:rPr>
      </w:pPr>
      <w:r w:rsidRPr="00B215D5">
        <w:rPr>
          <w:szCs w:val="26"/>
        </w:rPr>
        <w:t>for (init counter; test counter; increment counter) {</w:t>
      </w:r>
    </w:p>
    <w:p w14:paraId="674E430E" w14:textId="77777777" w:rsidR="00B215D5" w:rsidRPr="00B215D5" w:rsidRDefault="00B215D5" w:rsidP="00B215D5">
      <w:pPr>
        <w:spacing w:before="120" w:after="120" w:line="360" w:lineRule="auto"/>
        <w:ind w:left="720"/>
        <w:jc w:val="both"/>
        <w:rPr>
          <w:szCs w:val="26"/>
        </w:rPr>
      </w:pPr>
      <w:r w:rsidRPr="00B215D5">
        <w:rPr>
          <w:szCs w:val="26"/>
        </w:rPr>
        <w:t>code to be executed;</w:t>
      </w:r>
    </w:p>
    <w:p w14:paraId="406F6161" w14:textId="77777777" w:rsidR="00B215D5" w:rsidRPr="00B215D5" w:rsidRDefault="00B215D5" w:rsidP="00B215D5">
      <w:pPr>
        <w:spacing w:before="120" w:after="120" w:line="360" w:lineRule="auto"/>
        <w:ind w:left="720"/>
        <w:jc w:val="both"/>
        <w:rPr>
          <w:szCs w:val="26"/>
        </w:rPr>
      </w:pPr>
      <w:r w:rsidRPr="00B215D5">
        <w:rPr>
          <w:szCs w:val="26"/>
        </w:rPr>
        <w:t>}</w:t>
      </w:r>
    </w:p>
    <w:p w14:paraId="0BF7924B" w14:textId="77777777" w:rsidR="00B215D5" w:rsidRPr="00B215D5" w:rsidRDefault="00B215D5" w:rsidP="00B215D5">
      <w:pPr>
        <w:spacing w:before="120" w:after="120" w:line="360" w:lineRule="auto"/>
        <w:ind w:left="720"/>
        <w:jc w:val="both"/>
        <w:rPr>
          <w:szCs w:val="26"/>
        </w:rPr>
      </w:pPr>
      <w:r w:rsidRPr="00B215D5">
        <w:rPr>
          <w:szCs w:val="26"/>
        </w:rPr>
        <w:lastRenderedPageBreak/>
        <w:t>hoặc</w:t>
      </w:r>
    </w:p>
    <w:p w14:paraId="33B408BC" w14:textId="77777777" w:rsidR="00B215D5" w:rsidRPr="00B215D5" w:rsidRDefault="00B215D5" w:rsidP="00B215D5">
      <w:pPr>
        <w:spacing w:before="120" w:after="120" w:line="360" w:lineRule="auto"/>
        <w:ind w:left="720"/>
        <w:jc w:val="both"/>
        <w:rPr>
          <w:szCs w:val="26"/>
        </w:rPr>
      </w:pPr>
      <w:r w:rsidRPr="00B215D5">
        <w:rPr>
          <w:szCs w:val="26"/>
        </w:rPr>
        <w:t>for (init counter; test counter; increment counter):</w:t>
      </w:r>
    </w:p>
    <w:p w14:paraId="1CBFE4B3" w14:textId="77777777" w:rsidR="00B215D5" w:rsidRPr="00B215D5" w:rsidRDefault="00B215D5" w:rsidP="00B215D5">
      <w:pPr>
        <w:spacing w:before="120" w:after="120" w:line="360" w:lineRule="auto"/>
        <w:ind w:left="720"/>
        <w:jc w:val="both"/>
        <w:rPr>
          <w:szCs w:val="26"/>
        </w:rPr>
      </w:pPr>
      <w:r w:rsidRPr="00B215D5">
        <w:rPr>
          <w:szCs w:val="26"/>
        </w:rPr>
        <w:t>code to be executed</w:t>
      </w:r>
    </w:p>
    <w:p w14:paraId="08B556AF" w14:textId="77777777" w:rsidR="00B215D5" w:rsidRPr="00B215D5" w:rsidRDefault="00B215D5" w:rsidP="00B215D5">
      <w:pPr>
        <w:spacing w:before="120" w:after="120" w:line="360" w:lineRule="auto"/>
        <w:ind w:left="720"/>
        <w:jc w:val="both"/>
        <w:rPr>
          <w:szCs w:val="26"/>
        </w:rPr>
      </w:pPr>
      <w:r w:rsidRPr="00B215D5">
        <w:rPr>
          <w:szCs w:val="26"/>
        </w:rPr>
        <w:t>endfor;</w:t>
      </w:r>
    </w:p>
    <w:p w14:paraId="2FCB3F22" w14:textId="77777777" w:rsidR="00B215D5" w:rsidRPr="00B215D5" w:rsidRDefault="00B215D5" w:rsidP="00B215D5">
      <w:pPr>
        <w:spacing w:before="120" w:after="120" w:line="360" w:lineRule="auto"/>
        <w:ind w:left="720"/>
        <w:jc w:val="both"/>
        <w:rPr>
          <w:szCs w:val="26"/>
        </w:rPr>
      </w:pPr>
      <w:r w:rsidRPr="00B215D5">
        <w:rPr>
          <w:szCs w:val="26"/>
        </w:rPr>
        <w:t>init counter: khởi tạo giá trị đếm ban đầu cho vòng lặp</w:t>
      </w:r>
    </w:p>
    <w:p w14:paraId="2341C0BD" w14:textId="77777777" w:rsidR="00B215D5" w:rsidRPr="00B215D5" w:rsidRDefault="00B215D5" w:rsidP="00B215D5">
      <w:pPr>
        <w:spacing w:before="120" w:after="120" w:line="360" w:lineRule="auto"/>
        <w:ind w:left="720"/>
        <w:jc w:val="both"/>
        <w:rPr>
          <w:szCs w:val="26"/>
        </w:rPr>
      </w:pPr>
      <w:r w:rsidRPr="00B215D5">
        <w:rPr>
          <w:szCs w:val="26"/>
        </w:rPr>
        <w:t>test counter: điều kiện kiểm tra để tiếp tục vòng lặp</w:t>
      </w:r>
    </w:p>
    <w:p w14:paraId="2C8BCDC8" w14:textId="77777777" w:rsidR="00B215D5" w:rsidRPr="00B215D5" w:rsidRDefault="00B215D5" w:rsidP="00B215D5">
      <w:pPr>
        <w:spacing w:before="120" w:after="120" w:line="360" w:lineRule="auto"/>
        <w:ind w:left="720"/>
        <w:jc w:val="both"/>
        <w:rPr>
          <w:szCs w:val="26"/>
        </w:rPr>
      </w:pPr>
      <w:r w:rsidRPr="00B215D5">
        <w:rPr>
          <w:szCs w:val="26"/>
        </w:rPr>
        <w:t>increment counter: tăng giá trị biến đếm</w:t>
      </w:r>
    </w:p>
    <w:p w14:paraId="0A623133" w14:textId="77777777" w:rsidR="00B215D5" w:rsidRPr="00B215D5" w:rsidRDefault="00B215D5" w:rsidP="00B215D5">
      <w:pPr>
        <w:spacing w:before="120" w:after="120" w:line="360" w:lineRule="auto"/>
        <w:ind w:left="720"/>
        <w:jc w:val="both"/>
        <w:rPr>
          <w:szCs w:val="26"/>
        </w:rPr>
      </w:pPr>
      <w:r w:rsidRPr="00B215D5">
        <w:rPr>
          <w:szCs w:val="26"/>
        </w:rPr>
        <w:t>foreach ( $array as $value ){</w:t>
      </w:r>
    </w:p>
    <w:p w14:paraId="74062633" w14:textId="77777777" w:rsidR="00B215D5" w:rsidRPr="00B215D5" w:rsidRDefault="00B215D5" w:rsidP="00B215D5">
      <w:pPr>
        <w:spacing w:before="120" w:after="120" w:line="360" w:lineRule="auto"/>
        <w:ind w:left="720"/>
        <w:jc w:val="both"/>
        <w:rPr>
          <w:szCs w:val="26"/>
        </w:rPr>
      </w:pPr>
      <w:r w:rsidRPr="00B215D5">
        <w:rPr>
          <w:szCs w:val="26"/>
        </w:rPr>
        <w:t>statement;</w:t>
      </w:r>
    </w:p>
    <w:p w14:paraId="2AF466F8" w14:textId="77777777" w:rsidR="00B215D5" w:rsidRPr="00B215D5" w:rsidRDefault="00B215D5" w:rsidP="00B215D5">
      <w:pPr>
        <w:spacing w:before="120" w:after="120" w:line="360" w:lineRule="auto"/>
        <w:ind w:left="720"/>
        <w:jc w:val="both"/>
        <w:rPr>
          <w:szCs w:val="26"/>
        </w:rPr>
      </w:pPr>
      <w:r w:rsidRPr="00B215D5">
        <w:rPr>
          <w:szCs w:val="26"/>
        </w:rPr>
        <w:t>}</w:t>
      </w:r>
    </w:p>
    <w:p w14:paraId="7D1EF60E" w14:textId="77777777" w:rsidR="00B215D5" w:rsidRPr="00B215D5" w:rsidRDefault="00B215D5" w:rsidP="00B215D5">
      <w:pPr>
        <w:spacing w:before="120" w:after="120" w:line="360" w:lineRule="auto"/>
        <w:ind w:left="720"/>
        <w:jc w:val="both"/>
        <w:rPr>
          <w:szCs w:val="26"/>
        </w:rPr>
      </w:pPr>
      <w:r w:rsidRPr="00B215D5">
        <w:rPr>
          <w:szCs w:val="26"/>
        </w:rPr>
        <w:t>hoặc</w:t>
      </w:r>
    </w:p>
    <w:p w14:paraId="27D27F9B" w14:textId="77777777" w:rsidR="00B215D5" w:rsidRPr="00B215D5" w:rsidRDefault="00B215D5" w:rsidP="00B215D5">
      <w:pPr>
        <w:spacing w:before="120" w:after="120" w:line="360" w:lineRule="auto"/>
        <w:ind w:left="720"/>
        <w:jc w:val="both"/>
        <w:rPr>
          <w:szCs w:val="26"/>
        </w:rPr>
      </w:pPr>
      <w:r w:rsidRPr="00B215D5">
        <w:rPr>
          <w:szCs w:val="26"/>
        </w:rPr>
        <w:t>foreach ( $array as $key =&gt; $value ){</w:t>
      </w:r>
    </w:p>
    <w:p w14:paraId="51763559" w14:textId="77777777" w:rsidR="00B215D5" w:rsidRPr="00B215D5" w:rsidRDefault="00B215D5" w:rsidP="00B215D5">
      <w:pPr>
        <w:spacing w:before="120" w:after="120" w:line="360" w:lineRule="auto"/>
        <w:ind w:left="720"/>
        <w:jc w:val="both"/>
        <w:rPr>
          <w:szCs w:val="26"/>
        </w:rPr>
      </w:pPr>
      <w:r w:rsidRPr="00B215D5">
        <w:rPr>
          <w:szCs w:val="26"/>
        </w:rPr>
        <w:t>statement;</w:t>
      </w:r>
    </w:p>
    <w:p w14:paraId="3EE98195" w14:textId="77777777" w:rsidR="00B215D5" w:rsidRPr="00B215D5" w:rsidRDefault="00B215D5" w:rsidP="00B215D5">
      <w:pPr>
        <w:spacing w:before="120" w:after="120" w:line="360" w:lineRule="auto"/>
        <w:ind w:left="720"/>
        <w:jc w:val="both"/>
        <w:rPr>
          <w:szCs w:val="26"/>
        </w:rPr>
      </w:pPr>
      <w:r w:rsidRPr="00B215D5">
        <w:rPr>
          <w:szCs w:val="26"/>
        </w:rPr>
        <w:t>}</w:t>
      </w:r>
      <w:r w:rsidRPr="00B215D5">
        <w:rPr>
          <w:szCs w:val="26"/>
        </w:rPr>
        <w:cr/>
      </w:r>
    </w:p>
    <w:p w14:paraId="1F1CFA56" w14:textId="77777777" w:rsidR="00347001" w:rsidRPr="001A50CD" w:rsidRDefault="00347001" w:rsidP="00B215D5">
      <w:pPr>
        <w:spacing w:after="160" w:line="259" w:lineRule="auto"/>
        <w:rPr>
          <w:b/>
          <w:szCs w:val="26"/>
          <w:lang w:val="vi-VN"/>
        </w:rPr>
      </w:pPr>
      <w:r w:rsidRPr="001A50CD">
        <w:rPr>
          <w:b/>
          <w:szCs w:val="26"/>
          <w:lang w:val="vi-VN"/>
        </w:rPr>
        <w:t>Công cụ phát triển PHP</w:t>
      </w:r>
    </w:p>
    <w:p w14:paraId="35BC7A7A" w14:textId="77777777" w:rsidR="00837C5C" w:rsidRDefault="00347001" w:rsidP="00837C5C">
      <w:pPr>
        <w:spacing w:before="240" w:after="160" w:line="360" w:lineRule="auto"/>
        <w:ind w:firstLine="720"/>
        <w:jc w:val="both"/>
        <w:rPr>
          <w:szCs w:val="26"/>
          <w:lang w:val="vi-VN"/>
        </w:rPr>
      </w:pPr>
      <w:r w:rsidRPr="001A50CD">
        <w:rPr>
          <w:szCs w:val="26"/>
          <w:lang w:val="vi-VN"/>
        </w:rPr>
        <w:t xml:space="preserve">Công cụ phát triển PHP phổ biến được sử dụng rộng rãi trong cộng đồng phát triển web. </w:t>
      </w:r>
    </w:p>
    <w:p w14:paraId="1AB36DDE" w14:textId="77777777" w:rsidR="00347001" w:rsidRPr="001A50CD" w:rsidRDefault="00347001" w:rsidP="00837C5C">
      <w:pPr>
        <w:spacing w:before="240" w:after="160" w:line="360" w:lineRule="auto"/>
        <w:ind w:firstLine="720"/>
        <w:jc w:val="both"/>
        <w:rPr>
          <w:szCs w:val="26"/>
          <w:lang w:val="vi-VN"/>
        </w:rPr>
      </w:pPr>
      <w:r w:rsidRPr="001A50CD">
        <w:rPr>
          <w:szCs w:val="26"/>
          <w:lang w:val="vi-VN"/>
        </w:rPr>
        <w:t>Ví dụ:</w:t>
      </w:r>
    </w:p>
    <w:p w14:paraId="708AA56D" w14:textId="77777777" w:rsidR="00347001" w:rsidRPr="001A50CD" w:rsidRDefault="00347001" w:rsidP="00837C5C">
      <w:pPr>
        <w:spacing w:before="240" w:after="160" w:line="360" w:lineRule="auto"/>
        <w:ind w:firstLine="720"/>
        <w:jc w:val="both"/>
        <w:rPr>
          <w:b/>
          <w:i/>
          <w:szCs w:val="26"/>
          <w:lang w:val="vi-VN"/>
        </w:rPr>
      </w:pPr>
      <w:r w:rsidRPr="001A50CD">
        <w:rPr>
          <w:i/>
          <w:szCs w:val="26"/>
          <w:lang w:val="vi-VN"/>
        </w:rPr>
        <w:t>-</w:t>
      </w:r>
      <w:r w:rsidRPr="001A50CD">
        <w:rPr>
          <w:b/>
          <w:i/>
          <w:szCs w:val="26"/>
          <w:lang w:val="vi-VN"/>
        </w:rPr>
        <w:t xml:space="preserve"> NetBeans: </w:t>
      </w:r>
      <w:r w:rsidRPr="001A50CD">
        <w:rPr>
          <w:szCs w:val="26"/>
          <w:lang w:val="vi-VN"/>
        </w:rPr>
        <w:t>NetBeans là một PHP IDE mạnh mẽ được sử dụng rộng rãi để phát triển ứng dụng PHP. Đây là một môi trường phát triển Java, nhưng được tối ưu hóa và tương thích tốt với PHP. NetBeans hỗ trợ nhiều ngôn ngữ lập trình và có thể tích hợp với các framework PHP phổ biến như Zend, Symfony, CakePHP, và WordPress. Nó cung cấp nhiều tính năng để phát triển các ứng dụng web hiện đại.</w:t>
      </w:r>
    </w:p>
    <w:p w14:paraId="11F94741" w14:textId="77777777" w:rsidR="00347001" w:rsidRPr="001A50CD" w:rsidRDefault="00347001" w:rsidP="00837C5C">
      <w:pPr>
        <w:spacing w:before="240" w:after="160" w:line="360" w:lineRule="auto"/>
        <w:ind w:firstLine="720"/>
        <w:jc w:val="both"/>
        <w:rPr>
          <w:szCs w:val="26"/>
          <w:lang w:val="vi-VN"/>
        </w:rPr>
      </w:pPr>
      <w:r w:rsidRPr="001A50CD">
        <w:rPr>
          <w:i/>
          <w:szCs w:val="26"/>
          <w:lang w:val="vi-VN"/>
        </w:rPr>
        <w:t>-</w:t>
      </w:r>
      <w:r w:rsidRPr="001A50CD">
        <w:rPr>
          <w:b/>
          <w:i/>
          <w:szCs w:val="26"/>
          <w:lang w:val="vi-VN"/>
        </w:rPr>
        <w:t xml:space="preserve"> Zend Studio</w:t>
      </w:r>
      <w:r w:rsidRPr="001A50CD">
        <w:rPr>
          <w:szCs w:val="26"/>
          <w:lang w:val="vi-VN"/>
        </w:rPr>
        <w:t xml:space="preserve">: Zend Studio là một PHP IDE thương mại từ Zend, tương thích với các phiên bản PHP mới nhất và hỗ trợ trên các nền tảng như Linux, Windows và OS X. Nó có giao diện dễ sử dụng và tích hợp nhiều tính năng cần thiết để tăng tốc quá trình phát </w:t>
      </w:r>
      <w:r w:rsidRPr="001A50CD">
        <w:rPr>
          <w:szCs w:val="26"/>
          <w:lang w:val="vi-VN"/>
        </w:rPr>
        <w:lastRenderedPageBreak/>
        <w:t>triển trang web PHP. Zend Studio cũng hỗ trợ các ngôn ngữ khác như JavaScript, C, C++, và C#.</w:t>
      </w:r>
    </w:p>
    <w:p w14:paraId="232F3772" w14:textId="77777777" w:rsidR="00F446C0" w:rsidRPr="00837C5C" w:rsidRDefault="00347001" w:rsidP="00837C5C">
      <w:pPr>
        <w:spacing w:before="240" w:after="160" w:line="360" w:lineRule="auto"/>
        <w:ind w:firstLine="720"/>
        <w:jc w:val="both"/>
        <w:rPr>
          <w:szCs w:val="26"/>
          <w:lang w:val="vi-VN"/>
        </w:rPr>
      </w:pPr>
      <w:r w:rsidRPr="001A50CD">
        <w:rPr>
          <w:i/>
          <w:szCs w:val="26"/>
          <w:lang w:val="vi-VN"/>
        </w:rPr>
        <w:t xml:space="preserve">- </w:t>
      </w:r>
      <w:r w:rsidRPr="001A50CD">
        <w:rPr>
          <w:b/>
          <w:i/>
          <w:szCs w:val="26"/>
          <w:lang w:val="vi-VN"/>
        </w:rPr>
        <w:t>Laravel:</w:t>
      </w:r>
      <w:r w:rsidRPr="001A50CD">
        <w:rPr>
          <w:szCs w:val="26"/>
          <w:lang w:val="vi-VN"/>
        </w:rPr>
        <w:t xml:space="preserve"> Laravel là một trong những PHP framework nguồn mở phổ biến nhất, được ra mắt vào năm 2011. Nó cung cấp các tính năng như định tuyến, xác thực, và bộ nhớ đệm, giúp quản lý các ứng dụng web một cách an toàn và hiệu quả. Laravel còn tập trung vào tính bảo mật bằng các phương pháp như xác thực người dùng, mã hóa, và băm mật khẩu. Nó giúp tiết kiệm thời gian phát triển và tối ưu hóa hiệu suất của ứng dụng web.</w:t>
      </w:r>
    </w:p>
    <w:p w14:paraId="656ED80B" w14:textId="77777777" w:rsidR="00913D7C" w:rsidRDefault="00F446C0" w:rsidP="00913D7C">
      <w:pPr>
        <w:keepNext/>
        <w:spacing w:after="160" w:line="259" w:lineRule="auto"/>
        <w:ind w:left="720"/>
        <w:jc w:val="center"/>
      </w:pPr>
      <w:r w:rsidRPr="00D21E45">
        <w:rPr>
          <w:noProof/>
          <w:szCs w:val="26"/>
        </w:rPr>
        <w:drawing>
          <wp:inline distT="0" distB="0" distL="0" distR="0" wp14:anchorId="1555E110" wp14:editId="1AA7E01B">
            <wp:extent cx="5854535" cy="38905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3812" cy="3929946"/>
                    </a:xfrm>
                    <a:prstGeom prst="rect">
                      <a:avLst/>
                    </a:prstGeom>
                  </pic:spPr>
                </pic:pic>
              </a:graphicData>
            </a:graphic>
          </wp:inline>
        </w:drawing>
      </w:r>
    </w:p>
    <w:p w14:paraId="686310B6" w14:textId="77777777" w:rsidR="00913D7C" w:rsidRDefault="00913D7C" w:rsidP="00913D7C">
      <w:pPr>
        <w:keepNext/>
        <w:spacing w:after="160" w:line="259" w:lineRule="auto"/>
        <w:ind w:left="720"/>
        <w:jc w:val="center"/>
        <w:rPr>
          <w:szCs w:val="26"/>
          <w:lang w:val="vi-VN"/>
        </w:rPr>
      </w:pPr>
      <w:r w:rsidRPr="00913D7C">
        <w:t xml:space="preserve"> </w:t>
      </w:r>
      <w:r>
        <w:t>Hình</w:t>
      </w:r>
      <w:r>
        <w:rPr>
          <w:szCs w:val="26"/>
          <w:lang w:val="vi-VN"/>
        </w:rPr>
        <w:t xml:space="preserve"> 2.2 Các frameworks của PHP</w:t>
      </w:r>
    </w:p>
    <w:p w14:paraId="3B84F37A" w14:textId="77777777" w:rsidR="00AD55EF" w:rsidRPr="00AD55EF" w:rsidRDefault="00AD55EF" w:rsidP="00913D7C">
      <w:pPr>
        <w:keepNext/>
        <w:spacing w:after="160" w:line="259" w:lineRule="auto"/>
        <w:rPr>
          <w:szCs w:val="26"/>
          <w:lang w:val="vi-VN"/>
        </w:rPr>
      </w:pPr>
    </w:p>
    <w:p w14:paraId="767D7598" w14:textId="77777777" w:rsidR="00AF4014" w:rsidRPr="001A50CD" w:rsidRDefault="00543B27" w:rsidP="001A50CD">
      <w:pPr>
        <w:pStyle w:val="Heading2"/>
        <w:numPr>
          <w:ilvl w:val="1"/>
          <w:numId w:val="3"/>
        </w:numPr>
        <w:rPr>
          <w:szCs w:val="26"/>
        </w:rPr>
      </w:pPr>
      <w:bookmarkStart w:id="91" w:name="_Toc170888995"/>
      <w:r w:rsidRPr="001A50CD">
        <w:rPr>
          <w:szCs w:val="26"/>
        </w:rPr>
        <w:t>Giới thiệu về cơ sở dữ liệu</w:t>
      </w:r>
      <w:bookmarkEnd w:id="91"/>
    </w:p>
    <w:p w14:paraId="46154619" w14:textId="77777777" w:rsidR="00296245" w:rsidRPr="001A50CD" w:rsidRDefault="00E15AB6" w:rsidP="001A50CD">
      <w:pPr>
        <w:pStyle w:val="Heading3"/>
        <w:numPr>
          <w:ilvl w:val="2"/>
          <w:numId w:val="3"/>
        </w:numPr>
        <w:spacing w:before="120" w:after="120" w:line="360" w:lineRule="auto"/>
        <w:rPr>
          <w:i/>
          <w:szCs w:val="26"/>
          <w:lang w:val="vi-VN" w:eastAsia="vi-VN"/>
        </w:rPr>
      </w:pPr>
      <w:bookmarkStart w:id="92" w:name="_Toc170888996"/>
      <w:r w:rsidRPr="001A50CD">
        <w:rPr>
          <w:i/>
          <w:szCs w:val="26"/>
          <w:lang w:val="vi-VN" w:eastAsia="vi-VN"/>
        </w:rPr>
        <w:t>Cơ sở dữ liệu</w:t>
      </w:r>
      <w:bookmarkEnd w:id="92"/>
    </w:p>
    <w:p w14:paraId="392F0CEB" w14:textId="77777777" w:rsidR="00296245" w:rsidRPr="001A50CD" w:rsidRDefault="00E15AB6" w:rsidP="001A50CD">
      <w:pPr>
        <w:spacing w:line="360" w:lineRule="auto"/>
        <w:ind w:firstLine="720"/>
        <w:jc w:val="both"/>
        <w:rPr>
          <w:szCs w:val="26"/>
          <w:lang w:val="vi-VN" w:eastAsia="vi-VN"/>
        </w:rPr>
      </w:pPr>
      <w:r w:rsidRPr="001A50CD">
        <w:rPr>
          <w:szCs w:val="26"/>
          <w:lang w:val="vi-VN" w:eastAsia="vi-VN"/>
        </w:rPr>
        <w:t xml:space="preserve">Cơ sở dữ liệu là hệ thống cho phép người dùng định nghĩa, tạo, duy trì cơ sở dữ liệu, cung cấp dịch vụ truy cập đến cỏ sở dữ liệu một cách có quản lý. Một bộ sưu tập dữ liệu có hệ thống, được lưu trữ bằng điện tử. Nó có thể chứa bất kỳ loại dữ liệu nào, bao gồm từ, số, hình ảnh, video và tệp. Chúng ta có thể sử dụng phần mềm được gọi là hệ thống quản lý cơ sở dữ liệu (DBMS) để lưu trữ, truy xuất và chỉnh sửa dữ liệu.Trong các hệ thống </w:t>
      </w:r>
      <w:r w:rsidRPr="001A50CD">
        <w:rPr>
          <w:szCs w:val="26"/>
          <w:lang w:val="vi-VN" w:eastAsia="vi-VN"/>
        </w:rPr>
        <w:lastRenderedPageBreak/>
        <w:t>máy tính, cơ sở dữ liệu từ cũng có thể tham khảo bất kỳ DBMS, đến hệ thống cơ sở dữ liệu, hoặc một ứng d</w:t>
      </w:r>
      <w:r w:rsidR="008A7B34" w:rsidRPr="001A50CD">
        <w:rPr>
          <w:szCs w:val="26"/>
          <w:lang w:val="vi-VN" w:eastAsia="vi-VN"/>
        </w:rPr>
        <w:t>ụng liên kết với cơ sở dữ liệu.</w:t>
      </w:r>
    </w:p>
    <w:p w14:paraId="5D0F530F" w14:textId="77777777" w:rsidR="00E15AB6" w:rsidRPr="001A50CD" w:rsidRDefault="00E15AB6" w:rsidP="001A50CD">
      <w:pPr>
        <w:pStyle w:val="Heading3"/>
        <w:numPr>
          <w:ilvl w:val="2"/>
          <w:numId w:val="3"/>
        </w:numPr>
        <w:spacing w:before="120" w:after="120" w:line="360" w:lineRule="auto"/>
        <w:rPr>
          <w:i/>
          <w:szCs w:val="26"/>
          <w:lang w:val="vi-VN" w:eastAsia="vi-VN"/>
        </w:rPr>
      </w:pPr>
      <w:bookmarkStart w:id="93" w:name="_Toc170888997"/>
      <w:r w:rsidRPr="001A50CD">
        <w:rPr>
          <w:i/>
          <w:szCs w:val="26"/>
          <w:lang w:val="vi-VN" w:eastAsia="vi-VN"/>
        </w:rPr>
        <w:t>Giới thiệu về hệ quản trị cơ sở dữ liệu My SQL</w:t>
      </w:r>
      <w:bookmarkEnd w:id="93"/>
    </w:p>
    <w:p w14:paraId="2FF24F6D" w14:textId="77777777" w:rsidR="00296245" w:rsidRPr="001A50CD" w:rsidRDefault="00E15AB6" w:rsidP="001A50CD">
      <w:pPr>
        <w:pStyle w:val="BodyText"/>
        <w:ind w:firstLine="397"/>
        <w:rPr>
          <w:lang w:val="en-US" w:eastAsia="vi-VN"/>
        </w:rPr>
      </w:pPr>
      <w:r w:rsidRPr="001A50CD">
        <w:rPr>
          <w:lang w:val="en-US" w:eastAsia="vi-VN"/>
        </w:rPr>
        <w:t>Cơ sở dữ liệu MySQL bao gồm một tập hợp các đối tượng như bảng, bảng ảo và nhiều thành phần khác, cho phép người dùng lưu trữ và truy xuất thông tin đã được tổ chức và lưu trữ bên trong hệ thống.</w:t>
      </w:r>
    </w:p>
    <w:p w14:paraId="7DDDCE6D" w14:textId="77777777" w:rsidR="00D076AC" w:rsidRPr="001A50CD" w:rsidRDefault="004B2496" w:rsidP="001A50CD">
      <w:pPr>
        <w:spacing w:before="120" w:after="120" w:line="360" w:lineRule="auto"/>
        <w:ind w:left="181" w:firstLine="720"/>
        <w:jc w:val="both"/>
        <w:rPr>
          <w:szCs w:val="26"/>
          <w:lang w:val="vi-VN"/>
        </w:rPr>
      </w:pPr>
      <w:r w:rsidRPr="001A50CD">
        <w:rPr>
          <w:szCs w:val="26"/>
          <w:lang w:val="vi-VN"/>
        </w:rPr>
        <w:t>MySQL là một hệ quản trị cơ sở dữ liệu mã nguồn mở phổ biến nhất trên thế giới và là sự lựa chọn hàng đầu của các nhà phát triển do tốc độ lưu trữ ổn định và xử lý nhanh. Tính bảo mật cao nên MySQL rất thích hợp cho các ứng dụng có truy cập CSDL trên internet</w:t>
      </w:r>
      <w:r w:rsidR="00D076AC" w:rsidRPr="001A50CD">
        <w:rPr>
          <w:szCs w:val="26"/>
          <w:lang w:eastAsia="vi-VN"/>
        </w:rPr>
        <w:t>. Nhờ vào tốc độ cao, độ ổn định và dễ sử dụng, MySQL hoạt động trên nhiều hệ điều hành và cung cấp một hệ thống hàm tiện ích phong phú và mạnh mẽ. Với hiệu suất vượt trội và tính bảo mật cao, MySQL là lựa chọn lý tưởng cho nhiều ứng dụng truy cập cơ sở dữ liệu trên Internet.</w:t>
      </w:r>
    </w:p>
    <w:p w14:paraId="414536E4" w14:textId="2FACAA4C" w:rsidR="00D076AC" w:rsidRPr="001A50CD" w:rsidRDefault="00D076AC" w:rsidP="001A50CD">
      <w:pPr>
        <w:pStyle w:val="BodyText"/>
        <w:ind w:firstLine="397"/>
        <w:rPr>
          <w:lang w:val="vi-VN" w:eastAsia="vi-VN"/>
        </w:rPr>
      </w:pPr>
      <w:r w:rsidRPr="001A50CD">
        <w:rPr>
          <w:lang w:val="vi-VN" w:eastAsia="vi-VN"/>
        </w:rPr>
        <w:t>Hiện nay MySQL có nhiều phiên bản cho các hệ điều hành khác nhau như: phiên bản Win32</w:t>
      </w:r>
      <w:r w:rsidR="00A861C7">
        <w:rPr>
          <w:lang w:val="vi-VN" w:eastAsia="vi-VN"/>
        </w:rPr>
        <w:t xml:space="preserve"> </w:t>
      </w:r>
      <w:r w:rsidRPr="001A50CD">
        <w:rPr>
          <w:lang w:val="vi-VN" w:eastAsia="vi-VN"/>
        </w:rPr>
        <w:t>cho các hệ điều hành Windows, Linux, Mac OS X, Unix, NetBSD...</w:t>
      </w:r>
    </w:p>
    <w:p w14:paraId="17579615" w14:textId="77777777" w:rsidR="005044B0" w:rsidRPr="001A50CD" w:rsidRDefault="005044B0" w:rsidP="001A50CD">
      <w:pPr>
        <w:pStyle w:val="BodyText"/>
        <w:ind w:firstLine="397"/>
        <w:rPr>
          <w:lang w:val="vi-VN" w:eastAsia="vi-VN"/>
        </w:rPr>
      </w:pPr>
      <w:r w:rsidRPr="001A50CD">
        <w:rPr>
          <w:lang w:val="vi-VN" w:eastAsia="vi-VN"/>
        </w:rPr>
        <w:t>MySQL là một ví dụ điển hình của hệ quản trị cơ sở dữ liệu quan hệ, sử dụng ngôn ngữ truy vấn có cấu trúc (SQL) để quản lý và truy xuất dữ liệu.</w:t>
      </w:r>
    </w:p>
    <w:p w14:paraId="16256186" w14:textId="77777777" w:rsidR="005044B0" w:rsidRPr="001A50CD" w:rsidRDefault="005044B0" w:rsidP="001A50CD">
      <w:pPr>
        <w:pStyle w:val="BodyText"/>
        <w:ind w:firstLine="397"/>
        <w:rPr>
          <w:lang w:val="vi-VN" w:eastAsia="vi-VN"/>
        </w:rPr>
      </w:pPr>
      <w:r w:rsidRPr="001A50CD">
        <w:rPr>
          <w:lang w:val="vi-VN" w:eastAsia="vi-VN"/>
        </w:rPr>
        <w:t>MySQL được sử dụng bổ trợ cho PHP, Perl và nhiều ngôn ngữ khác, nó là nơi lưu trữ những thông tin trên các trang web viết bằng PHP hay Perl...</w:t>
      </w:r>
    </w:p>
    <w:p w14:paraId="331B0681" w14:textId="77777777" w:rsidR="00E46FE3" w:rsidRDefault="00837C5C" w:rsidP="001A50CD">
      <w:pPr>
        <w:pStyle w:val="BodyText"/>
        <w:keepNext/>
        <w:ind w:firstLine="397"/>
        <w:rPr>
          <w:lang w:val="vi-VN" w:eastAsia="vi-VN"/>
        </w:rPr>
      </w:pPr>
      <w:r w:rsidRPr="001A50CD">
        <w:rPr>
          <w:noProof/>
          <w:lang w:val="en-US"/>
        </w:rPr>
        <w:lastRenderedPageBreak/>
        <w:drawing>
          <wp:anchor distT="0" distB="0" distL="114300" distR="114300" simplePos="0" relativeHeight="251713536" behindDoc="0" locked="0" layoutInCell="1" allowOverlap="1" wp14:anchorId="354D359D" wp14:editId="6E0E9EA6">
            <wp:simplePos x="0" y="0"/>
            <wp:positionH relativeFrom="margin">
              <wp:posOffset>488315</wp:posOffset>
            </wp:positionH>
            <wp:positionV relativeFrom="line">
              <wp:posOffset>250190</wp:posOffset>
            </wp:positionV>
            <wp:extent cx="4890770" cy="2639060"/>
            <wp:effectExtent l="0" t="0" r="508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770" cy="2639060"/>
                    </a:xfrm>
                    <a:prstGeom prst="rect">
                      <a:avLst/>
                    </a:prstGeom>
                    <a:noFill/>
                  </pic:spPr>
                </pic:pic>
              </a:graphicData>
            </a:graphic>
            <wp14:sizeRelH relativeFrom="page">
              <wp14:pctWidth>0</wp14:pctWidth>
            </wp14:sizeRelH>
            <wp14:sizeRelV relativeFrom="page">
              <wp14:pctHeight>0</wp14:pctHeight>
            </wp14:sizeRelV>
          </wp:anchor>
        </w:drawing>
      </w:r>
      <w:r w:rsidRPr="001A50CD">
        <w:rPr>
          <w:noProof/>
          <w:lang w:val="en-US"/>
        </w:rPr>
        <mc:AlternateContent>
          <mc:Choice Requires="wps">
            <w:drawing>
              <wp:anchor distT="0" distB="0" distL="114300" distR="114300" simplePos="0" relativeHeight="251717632" behindDoc="0" locked="0" layoutInCell="1" allowOverlap="1" wp14:anchorId="41E9459C" wp14:editId="2D203C87">
                <wp:simplePos x="0" y="0"/>
                <wp:positionH relativeFrom="column">
                  <wp:posOffset>508911</wp:posOffset>
                </wp:positionH>
                <wp:positionV relativeFrom="paragraph">
                  <wp:posOffset>3030628</wp:posOffset>
                </wp:positionV>
                <wp:extent cx="440182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1662D848" w14:textId="77777777" w:rsidR="00220590" w:rsidRPr="00F04C7F" w:rsidRDefault="00220590" w:rsidP="00F04C7F">
                            <w:pPr>
                              <w:pStyle w:val="Caption"/>
                              <w:rPr>
                                <w:b/>
                                <w:szCs w:val="26"/>
                                <w:lang w:val="vi-VN" w:eastAsia="vi-VN"/>
                              </w:rPr>
                            </w:pPr>
                            <w:r>
                              <w:rPr>
                                <w:lang w:val="vi-VN" w:eastAsia="vi-VN"/>
                              </w:rPr>
                              <w:t>Hình 2.3 Quy trình làm việc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9459C" id="Text Box 46" o:spid="_x0000_s1027" type="#_x0000_t202" style="position:absolute;left:0;text-align:left;margin-left:40.05pt;margin-top:238.65pt;width:346.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z8LgIAAGY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5Z1Y0&#10;pNFedYF9ho6Ri/hpnc8pbecoMXTkJ50HvydnhN1V2MQvAWIUJ6YvN3ZjNUnO2Ww8uZtSSFJs/vFT&#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" stroked="f">
                <v:textbox style="mso-fit-shape-to-text:t" inset="0,0,0,0">
                  <w:txbxContent>
                    <w:p w14:paraId="1662D848" w14:textId="77777777" w:rsidR="00220590" w:rsidRPr="00F04C7F" w:rsidRDefault="00220590" w:rsidP="00F04C7F">
                      <w:pPr>
                        <w:pStyle w:val="Caption"/>
                        <w:rPr>
                          <w:b/>
                          <w:szCs w:val="26"/>
                          <w:lang w:val="vi-VN" w:eastAsia="vi-VN"/>
                        </w:rPr>
                      </w:pPr>
                      <w:r>
                        <w:rPr>
                          <w:lang w:val="vi-VN" w:eastAsia="vi-VN"/>
                        </w:rPr>
                        <w:t>Hình 2.3 Quy trình làm việc MySQL</w:t>
                      </w:r>
                    </w:p>
                  </w:txbxContent>
                </v:textbox>
                <w10:wrap type="topAndBottom"/>
              </v:shape>
            </w:pict>
          </mc:Fallback>
        </mc:AlternateContent>
      </w:r>
      <w:r w:rsidR="00F04C7F" w:rsidRPr="001A50CD">
        <w:rPr>
          <w:lang w:val="vi-VN" w:eastAsia="vi-VN"/>
        </w:rPr>
        <w:tab/>
      </w:r>
    </w:p>
    <w:p w14:paraId="2ED55EE0" w14:textId="77777777" w:rsidR="00837C5C" w:rsidRPr="001A50CD" w:rsidRDefault="00837C5C" w:rsidP="001A50CD">
      <w:pPr>
        <w:pStyle w:val="BodyText"/>
        <w:keepNext/>
        <w:ind w:firstLine="397"/>
        <w:rPr>
          <w:lang w:val="vi-VN" w:eastAsia="vi-VN"/>
        </w:rPr>
      </w:pPr>
    </w:p>
    <w:p w14:paraId="4AA59350" w14:textId="77777777" w:rsidR="00347001" w:rsidRPr="001A50CD" w:rsidRDefault="00347001" w:rsidP="001A50CD">
      <w:pPr>
        <w:pStyle w:val="BodyText"/>
        <w:keepNext/>
        <w:ind w:firstLine="397"/>
        <w:rPr>
          <w:b/>
        </w:rPr>
      </w:pPr>
      <w:r w:rsidRPr="001A50CD">
        <w:rPr>
          <w:b/>
        </w:rPr>
        <w:t>Thao tác kết nối với MySQL</w:t>
      </w:r>
    </w:p>
    <w:p w14:paraId="4D113908" w14:textId="77777777" w:rsidR="00703154" w:rsidRPr="001A50CD" w:rsidRDefault="00703154" w:rsidP="001A50CD">
      <w:pPr>
        <w:spacing w:before="100" w:beforeAutospacing="1" w:after="100" w:afterAutospacing="1" w:line="360" w:lineRule="auto"/>
        <w:jc w:val="both"/>
        <w:rPr>
          <w:szCs w:val="26"/>
        </w:rPr>
      </w:pPr>
      <w:r w:rsidRPr="001A50CD">
        <w:rPr>
          <w:szCs w:val="26"/>
        </w:rPr>
        <w:t>Để kết nối PHP với MySQL bằng MySQLi, bạn có thể làm theo các bước sau:</w:t>
      </w:r>
    </w:p>
    <w:p w14:paraId="28C5C0FF" w14:textId="77777777" w:rsidR="00F34438" w:rsidRPr="001A50CD" w:rsidRDefault="00703154" w:rsidP="001A50CD">
      <w:pPr>
        <w:pStyle w:val="ListParagraph"/>
        <w:numPr>
          <w:ilvl w:val="0"/>
          <w:numId w:val="18"/>
        </w:numPr>
        <w:spacing w:beforeAutospacing="1" w:afterAutospacing="1" w:line="360" w:lineRule="auto"/>
        <w:jc w:val="both"/>
        <w:rPr>
          <w:szCs w:val="26"/>
          <w:lang w:val="vi-VN"/>
        </w:rPr>
      </w:pPr>
      <w:r w:rsidRPr="001A50CD">
        <w:rPr>
          <w:szCs w:val="26"/>
          <w:lang w:val="vi-VN"/>
        </w:rPr>
        <w:t>Bước 1: Truy cập vào File Manager và thư mục public_html:</w:t>
      </w:r>
    </w:p>
    <w:p w14:paraId="4589CF5A" w14:textId="77777777" w:rsidR="00703154" w:rsidRPr="001A50CD" w:rsidRDefault="00703154" w:rsidP="001A50CD">
      <w:pPr>
        <w:spacing w:beforeAutospacing="1" w:afterAutospacing="1" w:line="360" w:lineRule="auto"/>
        <w:ind w:left="360" w:firstLine="360"/>
        <w:jc w:val="both"/>
        <w:rPr>
          <w:szCs w:val="26"/>
          <w:lang w:val="vi-VN"/>
        </w:rPr>
      </w:pPr>
      <w:r w:rsidRPr="001A50CD">
        <w:rPr>
          <w:szCs w:val="26"/>
          <w:lang w:val="vi-VN"/>
        </w:rPr>
        <w:t>+ Đầu tiên, cần truy cập vào File Manager của hosting và đi tới thư mục public_html của website của bạn.</w:t>
      </w:r>
    </w:p>
    <w:p w14:paraId="52E48BEE" w14:textId="77777777" w:rsidR="00703154" w:rsidRPr="001A50CD" w:rsidRDefault="00703154" w:rsidP="001A50CD">
      <w:pPr>
        <w:pStyle w:val="ListParagraph"/>
        <w:numPr>
          <w:ilvl w:val="0"/>
          <w:numId w:val="18"/>
        </w:numPr>
        <w:spacing w:beforeAutospacing="1" w:afterAutospacing="1" w:line="360" w:lineRule="auto"/>
        <w:jc w:val="both"/>
        <w:rPr>
          <w:szCs w:val="26"/>
          <w:lang w:val="vi-VN"/>
        </w:rPr>
      </w:pPr>
      <w:r w:rsidRPr="001A50CD">
        <w:rPr>
          <w:szCs w:val="26"/>
          <w:lang w:val="vi-VN"/>
        </w:rPr>
        <w:t>Bước 2:Tạo file mới:</w:t>
      </w:r>
    </w:p>
    <w:p w14:paraId="24D91A4E" w14:textId="77777777" w:rsidR="00F34438" w:rsidRPr="001A50CD" w:rsidRDefault="00703154" w:rsidP="001A50CD">
      <w:pPr>
        <w:pStyle w:val="ListParagraph"/>
        <w:spacing w:beforeAutospacing="1" w:afterAutospacing="1" w:line="360" w:lineRule="auto"/>
        <w:jc w:val="both"/>
        <w:rPr>
          <w:szCs w:val="26"/>
          <w:lang w:val="vi-VN"/>
        </w:rPr>
      </w:pPr>
      <w:r w:rsidRPr="001A50CD">
        <w:rPr>
          <w:szCs w:val="26"/>
          <w:lang w:val="vi-VN"/>
        </w:rPr>
        <w:t>+ Nhấp vào biểu tượng tạo file trên thanh menu để tạo một file mới.</w:t>
      </w:r>
    </w:p>
    <w:p w14:paraId="37D2EAF1" w14:textId="77777777" w:rsidR="00703154" w:rsidRPr="001A50CD" w:rsidRDefault="00703154" w:rsidP="00D21E45">
      <w:pPr>
        <w:spacing w:beforeAutospacing="1" w:afterAutospacing="1" w:line="360" w:lineRule="auto"/>
        <w:ind w:firstLine="720"/>
        <w:jc w:val="both"/>
        <w:rPr>
          <w:szCs w:val="26"/>
          <w:lang w:val="vi-VN"/>
        </w:rPr>
      </w:pPr>
      <w:r w:rsidRPr="001A50CD">
        <w:rPr>
          <w:szCs w:val="26"/>
          <w:lang w:val="vi-VN"/>
        </w:rPr>
        <w:t>+ Lưu file với tên databaseconnect.php. Tên file có thể thay đổi tuỳ ý, nhưng đuôi file phải là .php để PHP có thể hiểu và xử lý mã trong file.</w:t>
      </w:r>
    </w:p>
    <w:p w14:paraId="318BF9C4" w14:textId="77777777" w:rsidR="00F34438" w:rsidRPr="001A50CD" w:rsidRDefault="00703154" w:rsidP="001A50CD">
      <w:pPr>
        <w:pStyle w:val="ListParagraph"/>
        <w:numPr>
          <w:ilvl w:val="0"/>
          <w:numId w:val="18"/>
        </w:numPr>
        <w:spacing w:beforeAutospacing="1" w:afterAutospacing="1" w:line="360" w:lineRule="auto"/>
        <w:jc w:val="both"/>
        <w:rPr>
          <w:szCs w:val="26"/>
          <w:lang w:val="vi-VN"/>
        </w:rPr>
      </w:pPr>
      <w:r w:rsidRPr="001A50CD">
        <w:rPr>
          <w:szCs w:val="26"/>
          <w:lang w:val="vi-VN"/>
        </w:rPr>
        <w:t>Bước 3:Mở và nhập mã kết nối:</w:t>
      </w:r>
    </w:p>
    <w:p w14:paraId="61F9A25A" w14:textId="77777777" w:rsidR="00F34438" w:rsidRPr="001A50CD" w:rsidRDefault="00703154" w:rsidP="001A50CD">
      <w:pPr>
        <w:pStyle w:val="ListParagraph"/>
        <w:spacing w:beforeAutospacing="1" w:afterAutospacing="1" w:line="360" w:lineRule="auto"/>
        <w:jc w:val="both"/>
        <w:rPr>
          <w:szCs w:val="26"/>
          <w:lang w:val="vi-VN"/>
        </w:rPr>
      </w:pPr>
      <w:r w:rsidRPr="001A50CD">
        <w:rPr>
          <w:szCs w:val="26"/>
          <w:lang w:val="vi-VN"/>
        </w:rPr>
        <w:t>+ Nhấp đúp vào file databaseconnect.php để mở nó lên.</w:t>
      </w:r>
    </w:p>
    <w:p w14:paraId="40D641D8" w14:textId="77777777" w:rsidR="00F34438" w:rsidRPr="001A50CD" w:rsidRDefault="00703154" w:rsidP="001A50CD">
      <w:pPr>
        <w:pStyle w:val="ListParagraph"/>
        <w:spacing w:beforeAutospacing="1" w:afterAutospacing="1" w:line="360" w:lineRule="auto"/>
        <w:jc w:val="both"/>
        <w:rPr>
          <w:szCs w:val="26"/>
          <w:lang w:val="vi-VN"/>
        </w:rPr>
      </w:pPr>
      <w:r w:rsidRPr="001A50CD">
        <w:rPr>
          <w:szCs w:val="26"/>
          <w:lang w:val="vi-VN"/>
        </w:rPr>
        <w:t>+ Dán đoạn mã kết nối MySQLi như sau vào file và thay thế các giá trị $servername, $database, $username, và $password với thông tin cụ thể của cơ sở dữ liệu MySQL.</w:t>
      </w:r>
    </w:p>
    <w:p w14:paraId="76A8CB90" w14:textId="77777777" w:rsidR="00703154" w:rsidRPr="001A50CD" w:rsidRDefault="00703154" w:rsidP="001A50CD">
      <w:pPr>
        <w:pStyle w:val="ListParagraph"/>
        <w:spacing w:beforeAutospacing="1" w:afterAutospacing="1" w:line="360" w:lineRule="auto"/>
        <w:jc w:val="both"/>
        <w:rPr>
          <w:szCs w:val="26"/>
          <w:lang w:val="vi-VN"/>
        </w:rPr>
      </w:pPr>
      <w:r w:rsidRPr="001A50CD">
        <w:rPr>
          <w:szCs w:val="26"/>
          <w:lang w:val="vi-VN"/>
        </w:rPr>
        <w:t>&lt;?php</w:t>
      </w:r>
    </w:p>
    <w:p w14:paraId="44965A2F"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$servername = "localhost";</w:t>
      </w:r>
    </w:p>
    <w:p w14:paraId="570E951D"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lastRenderedPageBreak/>
        <w:t>$database = "databasename";</w:t>
      </w:r>
    </w:p>
    <w:p w14:paraId="657B63C8"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$username = "username";</w:t>
      </w:r>
    </w:p>
    <w:p w14:paraId="49AFDF39"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$password = "password";</w:t>
      </w:r>
    </w:p>
    <w:p w14:paraId="7B13794D"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 Tạo kết nối</w:t>
      </w:r>
    </w:p>
    <w:p w14:paraId="352178E2"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$conn = mysqli_connect($servername, $username, $password, $database);</w:t>
      </w:r>
    </w:p>
    <w:p w14:paraId="60273DF5"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 Kiểm tra kết nối</w:t>
      </w:r>
    </w:p>
    <w:p w14:paraId="5C80C142"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if (!$conn) {</w:t>
      </w:r>
    </w:p>
    <w:p w14:paraId="5282F856" w14:textId="071EA9F0" w:rsidR="00703154" w:rsidRPr="001A50CD" w:rsidRDefault="00A861C7" w:rsidP="001A50CD">
      <w:pPr>
        <w:spacing w:beforeAutospacing="1" w:afterAutospacing="1" w:line="360" w:lineRule="auto"/>
        <w:ind w:left="720"/>
        <w:jc w:val="both"/>
        <w:rPr>
          <w:szCs w:val="26"/>
          <w:lang w:val="vi-VN"/>
        </w:rPr>
      </w:pPr>
      <w:r>
        <w:rPr>
          <w:szCs w:val="26"/>
          <w:lang w:val="vi-VN"/>
        </w:rPr>
        <w:t xml:space="preserve">  </w:t>
      </w:r>
      <w:r w:rsidR="00703154" w:rsidRPr="001A50CD">
        <w:rPr>
          <w:szCs w:val="26"/>
          <w:lang w:val="vi-VN"/>
        </w:rPr>
        <w:t>die("Kết nối thất bại: " . mysqli_connect_error());</w:t>
      </w:r>
    </w:p>
    <w:p w14:paraId="057DE2A6"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w:t>
      </w:r>
    </w:p>
    <w:p w14:paraId="496CA0E4"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echo "Kết nối thành công";</w:t>
      </w:r>
    </w:p>
    <w:p w14:paraId="67653992"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 Đóng kết nối</w:t>
      </w:r>
    </w:p>
    <w:p w14:paraId="315E81B6"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mysqli_close($conn);</w:t>
      </w:r>
    </w:p>
    <w:p w14:paraId="11A2FDA2" w14:textId="77777777" w:rsidR="00703154" w:rsidRPr="001A50CD" w:rsidRDefault="00703154" w:rsidP="001A50CD">
      <w:pPr>
        <w:spacing w:beforeAutospacing="1" w:afterAutospacing="1" w:line="360" w:lineRule="auto"/>
        <w:ind w:left="720"/>
        <w:jc w:val="both"/>
        <w:rPr>
          <w:szCs w:val="26"/>
          <w:lang w:val="vi-VN"/>
        </w:rPr>
      </w:pPr>
      <w:r w:rsidRPr="001A50CD">
        <w:rPr>
          <w:szCs w:val="26"/>
          <w:lang w:val="vi-VN"/>
        </w:rPr>
        <w:t>?&gt;</w:t>
      </w:r>
    </w:p>
    <w:p w14:paraId="34E8F383" w14:textId="77777777" w:rsidR="00F34438" w:rsidRPr="001A50CD" w:rsidRDefault="00F34438" w:rsidP="001A50CD">
      <w:pPr>
        <w:pStyle w:val="NormalWeb"/>
        <w:spacing w:line="360" w:lineRule="auto"/>
        <w:ind w:firstLine="720"/>
        <w:rPr>
          <w:sz w:val="26"/>
          <w:szCs w:val="26"/>
        </w:rPr>
      </w:pPr>
      <w:r w:rsidRPr="001A50CD">
        <w:rPr>
          <w:sz w:val="26"/>
          <w:szCs w:val="26"/>
        </w:rPr>
        <w:t xml:space="preserve">Phương pháp chính của đoạn mã này là sử dụng hàm </w:t>
      </w:r>
      <w:r w:rsidRPr="001A50CD">
        <w:rPr>
          <w:rStyle w:val="HTMLCode"/>
          <w:rFonts w:ascii="Times New Roman" w:eastAsia="SimSun" w:hAnsi="Times New Roman" w:cs="Times New Roman"/>
          <w:sz w:val="26"/>
          <w:szCs w:val="26"/>
        </w:rPr>
        <w:t>mysqli_connect()</w:t>
      </w:r>
      <w:r w:rsidRPr="001A50CD">
        <w:rPr>
          <w:sz w:val="26"/>
          <w:szCs w:val="26"/>
        </w:rPr>
        <w:t xml:space="preserve"> trong PHP để thiết lập kết nối đến một máy chủ MySQL.</w:t>
      </w:r>
    </w:p>
    <w:p w14:paraId="67D2C340" w14:textId="77777777" w:rsidR="00F34438" w:rsidRPr="001A50CD" w:rsidRDefault="00F34438" w:rsidP="001A50CD">
      <w:pPr>
        <w:pStyle w:val="NormalWeb"/>
        <w:spacing w:line="360" w:lineRule="auto"/>
        <w:ind w:firstLine="720"/>
        <w:rPr>
          <w:sz w:val="26"/>
          <w:szCs w:val="26"/>
          <w:lang w:val="vi-VN"/>
        </w:rPr>
      </w:pPr>
      <w:r w:rsidRPr="001A50CD">
        <w:rPr>
          <w:sz w:val="26"/>
          <w:szCs w:val="26"/>
        </w:rPr>
        <w:t xml:space="preserve">Ở đầu của đoạn mã, chúng ta khai báo các biến và cung cấp giá trị cho chúng. Thông thường, để thiết lập kết nối đến cơ sở dữ liệu trong mã PHP, chúng ta cần bốn biến: </w:t>
      </w:r>
      <w:r w:rsidRPr="001A50CD">
        <w:rPr>
          <w:rStyle w:val="HTMLCode"/>
          <w:rFonts w:ascii="Times New Roman" w:eastAsia="SimSun" w:hAnsi="Times New Roman" w:cs="Times New Roman"/>
          <w:sz w:val="26"/>
          <w:szCs w:val="26"/>
        </w:rPr>
        <w:t>$servername</w:t>
      </w:r>
      <w:r w:rsidRPr="001A50CD">
        <w:rPr>
          <w:sz w:val="26"/>
          <w:szCs w:val="26"/>
        </w:rPr>
        <w:t xml:space="preserve">, </w:t>
      </w:r>
      <w:r w:rsidRPr="001A50CD">
        <w:rPr>
          <w:rStyle w:val="HTMLCode"/>
          <w:rFonts w:ascii="Times New Roman" w:eastAsia="SimSun" w:hAnsi="Times New Roman" w:cs="Times New Roman"/>
          <w:sz w:val="26"/>
          <w:szCs w:val="26"/>
        </w:rPr>
        <w:t>$database</w:t>
      </w:r>
      <w:r w:rsidRPr="001A50CD">
        <w:rPr>
          <w:sz w:val="26"/>
          <w:szCs w:val="26"/>
        </w:rPr>
        <w:t xml:space="preserve">, </w:t>
      </w:r>
      <w:r w:rsidRPr="001A50CD">
        <w:rPr>
          <w:rStyle w:val="HTMLCode"/>
          <w:rFonts w:ascii="Times New Roman" w:eastAsia="SimSun" w:hAnsi="Times New Roman" w:cs="Times New Roman"/>
          <w:sz w:val="26"/>
          <w:szCs w:val="26"/>
        </w:rPr>
        <w:t>$username</w:t>
      </w:r>
      <w:r w:rsidRPr="001A50CD">
        <w:rPr>
          <w:sz w:val="26"/>
          <w:szCs w:val="26"/>
        </w:rPr>
        <w:t xml:space="preserve">, và </w:t>
      </w:r>
      <w:r w:rsidRPr="001A50CD">
        <w:rPr>
          <w:rStyle w:val="HTMLCode"/>
          <w:rFonts w:ascii="Times New Roman" w:eastAsia="SimSun" w:hAnsi="Times New Roman" w:cs="Times New Roman"/>
          <w:sz w:val="26"/>
          <w:szCs w:val="26"/>
        </w:rPr>
        <w:t>$password</w:t>
      </w:r>
      <w:r w:rsidRPr="001A50CD">
        <w:rPr>
          <w:sz w:val="26"/>
          <w:szCs w:val="26"/>
        </w:rPr>
        <w:t xml:space="preserve">. Trong đoạn mã này, chúng tôi đã điền thông tin cụ thể cho các biến này để hàm </w:t>
      </w:r>
      <w:r w:rsidRPr="001A50CD">
        <w:rPr>
          <w:rStyle w:val="HTMLCode"/>
          <w:rFonts w:ascii="Times New Roman" w:eastAsia="SimSun" w:hAnsi="Times New Roman" w:cs="Times New Roman"/>
          <w:sz w:val="26"/>
          <w:szCs w:val="26"/>
        </w:rPr>
        <w:t>mysqli_connect()</w:t>
      </w:r>
      <w:r w:rsidRPr="001A50CD">
        <w:rPr>
          <w:sz w:val="26"/>
          <w:szCs w:val="26"/>
        </w:rPr>
        <w:t xml:space="preserve"> có thể sử dụng chúng để kết </w:t>
      </w:r>
      <w:r w:rsidRPr="001A50CD">
        <w:rPr>
          <w:sz w:val="26"/>
          <w:szCs w:val="26"/>
          <w:lang w:val="vi-VN"/>
        </w:rPr>
        <w:t>nối.</w:t>
      </w:r>
    </w:p>
    <w:p w14:paraId="1B996636" w14:textId="77777777" w:rsidR="00F34438" w:rsidRPr="001A50CD" w:rsidRDefault="00F34438" w:rsidP="001A50CD">
      <w:pPr>
        <w:pStyle w:val="NormalWeb"/>
        <w:spacing w:line="360" w:lineRule="auto"/>
        <w:ind w:firstLine="720"/>
        <w:rPr>
          <w:sz w:val="26"/>
          <w:szCs w:val="26"/>
        </w:rPr>
      </w:pPr>
      <w:r w:rsidRPr="001A50CD">
        <w:rPr>
          <w:sz w:val="26"/>
          <w:szCs w:val="26"/>
        </w:rPr>
        <w:t xml:space="preserve">Nếu kết nối thất bại, hàm </w:t>
      </w:r>
      <w:r w:rsidRPr="001A50CD">
        <w:rPr>
          <w:rStyle w:val="HTMLCode"/>
          <w:rFonts w:ascii="Times New Roman" w:eastAsia="SimSun" w:hAnsi="Times New Roman" w:cs="Times New Roman"/>
          <w:sz w:val="26"/>
          <w:szCs w:val="26"/>
        </w:rPr>
        <w:t>die()</w:t>
      </w:r>
      <w:r w:rsidRPr="001A50CD">
        <w:rPr>
          <w:sz w:val="26"/>
          <w:szCs w:val="26"/>
        </w:rPr>
        <w:t xml:space="preserve"> sẽ được gọi để dừng script và in ra thông báo lỗi mà chúng ta đã chỉ định. Mặc định, thông báo lỗi sẽ là "Connection failed" kèm theo thông tin chi tiết về lỗi kết nối.</w:t>
      </w:r>
    </w:p>
    <w:p w14:paraId="66F2F809" w14:textId="77777777" w:rsidR="00F34438" w:rsidRPr="001A50CD" w:rsidRDefault="00F34438" w:rsidP="001A50CD">
      <w:pPr>
        <w:pStyle w:val="NormalWeb"/>
        <w:spacing w:line="360" w:lineRule="auto"/>
        <w:ind w:firstLine="720"/>
        <w:rPr>
          <w:sz w:val="26"/>
          <w:szCs w:val="26"/>
        </w:rPr>
      </w:pPr>
      <w:r w:rsidRPr="001A50CD">
        <w:rPr>
          <w:sz w:val="26"/>
          <w:szCs w:val="26"/>
        </w:rPr>
        <w:lastRenderedPageBreak/>
        <w:t xml:space="preserve">Nếu kết nối thành công, phần mã sau câu lệnh </w:t>
      </w:r>
      <w:r w:rsidRPr="001A50CD">
        <w:rPr>
          <w:rStyle w:val="HTMLCode"/>
          <w:rFonts w:ascii="Times New Roman" w:eastAsia="SimSun" w:hAnsi="Times New Roman" w:cs="Times New Roman"/>
          <w:sz w:val="26"/>
          <w:szCs w:val="26"/>
        </w:rPr>
        <w:t>echo "Connected successfully";</w:t>
      </w:r>
      <w:r w:rsidRPr="001A50CD">
        <w:rPr>
          <w:sz w:val="26"/>
          <w:szCs w:val="26"/>
        </w:rPr>
        <w:t xml:space="preserve"> sẽ được thực thi để thông báo rằng kết nối đã được thiết lập thành công.</w:t>
      </w:r>
    </w:p>
    <w:p w14:paraId="122269FB" w14:textId="77777777" w:rsidR="00F34438" w:rsidRPr="001A50CD" w:rsidRDefault="00F34438" w:rsidP="001A50CD">
      <w:pPr>
        <w:pStyle w:val="NormalWeb"/>
        <w:spacing w:line="360" w:lineRule="auto"/>
        <w:ind w:firstLine="720"/>
        <w:rPr>
          <w:sz w:val="26"/>
          <w:szCs w:val="26"/>
        </w:rPr>
      </w:pPr>
      <w:r w:rsidRPr="001A50CD">
        <w:rPr>
          <w:sz w:val="26"/>
          <w:szCs w:val="26"/>
        </w:rPr>
        <w:t xml:space="preserve">Dòng cuối cùng trong đoạn mã </w:t>
      </w:r>
      <w:r w:rsidRPr="001A50CD">
        <w:rPr>
          <w:rStyle w:val="HTMLCode"/>
          <w:rFonts w:ascii="Times New Roman" w:eastAsia="SimSun" w:hAnsi="Times New Roman" w:cs="Times New Roman"/>
          <w:sz w:val="26"/>
          <w:szCs w:val="26"/>
        </w:rPr>
        <w:t>mysqli_close($conn);</w:t>
      </w:r>
      <w:r w:rsidRPr="001A50CD">
        <w:rPr>
          <w:sz w:val="26"/>
          <w:szCs w:val="26"/>
        </w:rPr>
        <w:t xml:space="preserve"> được sử dụng để đóng kết nối giữa script PHP và cơ sở dữ liệu MySQL một cách rõ ràng. Tuy nhiên, nếu không gọi hàm này, kết nối với MySQL sẽ tự động đóng khi script kết thúc.</w:t>
      </w:r>
    </w:p>
    <w:p w14:paraId="4D488D90" w14:textId="77777777" w:rsidR="00703154" w:rsidRPr="001A50CD" w:rsidRDefault="00F34438" w:rsidP="001A50CD">
      <w:pPr>
        <w:pStyle w:val="NormalWeb"/>
        <w:spacing w:line="360" w:lineRule="auto"/>
        <w:ind w:firstLine="720"/>
        <w:rPr>
          <w:sz w:val="26"/>
          <w:szCs w:val="26"/>
        </w:rPr>
      </w:pPr>
      <w:r w:rsidRPr="001A50CD">
        <w:rPr>
          <w:sz w:val="26"/>
          <w:szCs w:val="26"/>
        </w:rPr>
        <w:t>Đây là một phương pháp cơ bản để kết nối và kiểm tra kết nối với cơ sở dữ liệu MySQL trong PHP bằng MySQLi.</w:t>
      </w:r>
    </w:p>
    <w:p w14:paraId="736B9CCF" w14:textId="77777777" w:rsidR="00AF4014" w:rsidRPr="001A50CD" w:rsidRDefault="00E46FE3" w:rsidP="001A50CD">
      <w:pPr>
        <w:pStyle w:val="Heading2"/>
        <w:numPr>
          <w:ilvl w:val="1"/>
          <w:numId w:val="3"/>
        </w:numPr>
        <w:rPr>
          <w:szCs w:val="26"/>
        </w:rPr>
      </w:pPr>
      <w:bookmarkStart w:id="94" w:name="_Toc170888998"/>
      <w:r w:rsidRPr="001A50CD">
        <w:rPr>
          <w:szCs w:val="26"/>
        </w:rPr>
        <w:t>Tìm hiểu về XAMPP</w:t>
      </w:r>
      <w:bookmarkEnd w:id="94"/>
    </w:p>
    <w:p w14:paraId="026BA6B1" w14:textId="77777777" w:rsidR="00E46FE3" w:rsidRPr="001A50CD" w:rsidRDefault="00E46FE3" w:rsidP="001A50CD">
      <w:pPr>
        <w:spacing w:line="360" w:lineRule="auto"/>
        <w:ind w:firstLine="720"/>
        <w:jc w:val="both"/>
        <w:rPr>
          <w:szCs w:val="26"/>
          <w:lang w:val="vi-VN"/>
        </w:rPr>
      </w:pPr>
      <w:r w:rsidRPr="001A50CD">
        <w:rPr>
          <w:szCs w:val="26"/>
          <w:lang w:val="vi-VN"/>
        </w:rPr>
        <w:t xml:space="preserve">XAMPP cung cấp một môi trường phát triển cục bộ lý tưởng, tuy nhiên không phù hợp cho triển khai sản xuất. Chúng tôi muốn đơn giản hóa việc lưu trữ các ứng dụng PHP được tạo bằng XAMPP. Để bắt đầu, chúng tôi cung cấp các hướng dẫn chi tiết về cách chạy XAMPP trên các nền tảng đám mây như Microsoft Azure, Google Cloud Platform và Amazon Web Services. Bạn cũng có thể chuyển ứng dụng WordPress của mình từ XAMPP sang một môi trường triển khai WordPress có tính sẵn sàng cao và phù hợp cho sản xuất trên Amazon Web Services </w:t>
      </w:r>
      <w:r w:rsidR="001B3650" w:rsidRPr="001A50CD">
        <w:rPr>
          <w:noProof/>
          <w:szCs w:val="26"/>
          <w:lang w:val="vi-VN"/>
        </w:rPr>
        <w:t>[2]</w:t>
      </w:r>
      <w:r w:rsidRPr="001A50CD">
        <w:rPr>
          <w:szCs w:val="26"/>
          <w:lang w:val="vi-VN"/>
        </w:rPr>
        <w:t>.</w:t>
      </w:r>
    </w:p>
    <w:p w14:paraId="76E68095" w14:textId="77777777" w:rsidR="00F04C7F" w:rsidRPr="001A50CD" w:rsidRDefault="00CE05FC" w:rsidP="001A50CD">
      <w:pPr>
        <w:keepNext/>
        <w:spacing w:line="360" w:lineRule="auto"/>
        <w:ind w:firstLine="720"/>
        <w:jc w:val="both"/>
        <w:rPr>
          <w:szCs w:val="26"/>
        </w:rPr>
      </w:pPr>
      <w:r w:rsidRPr="001A50CD">
        <w:rPr>
          <w:noProof/>
          <w:szCs w:val="26"/>
        </w:rPr>
        <w:drawing>
          <wp:inline distT="0" distB="0" distL="0" distR="0" wp14:anchorId="48BECC20" wp14:editId="5AA9D398">
            <wp:extent cx="4263656" cy="234157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324" cy="2353479"/>
                    </a:xfrm>
                    <a:prstGeom prst="rect">
                      <a:avLst/>
                    </a:prstGeom>
                  </pic:spPr>
                </pic:pic>
              </a:graphicData>
            </a:graphic>
          </wp:inline>
        </w:drawing>
      </w:r>
    </w:p>
    <w:p w14:paraId="03DFBB63" w14:textId="77777777" w:rsidR="00F04C7F" w:rsidRPr="001A50CD" w:rsidRDefault="00AD55EF" w:rsidP="001A50CD">
      <w:pPr>
        <w:spacing w:line="360" w:lineRule="auto"/>
        <w:ind w:firstLine="720"/>
        <w:jc w:val="center"/>
        <w:rPr>
          <w:szCs w:val="26"/>
          <w:lang w:val="vi-VN"/>
        </w:rPr>
      </w:pPr>
      <w:bookmarkStart w:id="95" w:name="_Toc170221695"/>
      <w:r>
        <w:rPr>
          <w:szCs w:val="26"/>
          <w:lang w:val="vi-VN"/>
        </w:rPr>
        <w:t>Hình 2.4</w:t>
      </w:r>
      <w:r w:rsidR="00F04C7F" w:rsidRPr="001A50CD">
        <w:rPr>
          <w:szCs w:val="26"/>
          <w:lang w:val="vi-VN"/>
        </w:rPr>
        <w:t xml:space="preserve"> XAMPP trên các nền tảng đám mây</w:t>
      </w:r>
      <w:bookmarkEnd w:id="95"/>
    </w:p>
    <w:p w14:paraId="392474B2" w14:textId="77777777" w:rsidR="00CE05FC" w:rsidRPr="001A50CD" w:rsidRDefault="00CE05FC" w:rsidP="001A50CD">
      <w:pPr>
        <w:pStyle w:val="Caption"/>
        <w:jc w:val="both"/>
        <w:rPr>
          <w:szCs w:val="26"/>
          <w:lang w:val="vi-VN"/>
        </w:rPr>
      </w:pPr>
    </w:p>
    <w:p w14:paraId="469D9F30" w14:textId="77777777" w:rsidR="004B2496" w:rsidRPr="001A50CD" w:rsidRDefault="00CE05FC" w:rsidP="001A50CD">
      <w:pPr>
        <w:spacing w:line="360" w:lineRule="auto"/>
        <w:ind w:firstLine="720"/>
        <w:jc w:val="both"/>
        <w:rPr>
          <w:szCs w:val="26"/>
          <w:lang w:val="vi-VN"/>
        </w:rPr>
      </w:pPr>
      <w:r w:rsidRPr="001A50CD">
        <w:rPr>
          <w:szCs w:val="26"/>
          <w:lang w:val="vi-VN"/>
        </w:rPr>
        <w:t>XAMPP là mã nguồn mở, có giao diện quản lý dễ dàng và tiện lợi. Người dùng có thể dễ dàng khởi động lại hoặc bật hoặc tắt máy chủ theo thời gian mong muốn.</w:t>
      </w:r>
      <w:r w:rsidRPr="001A50CD">
        <w:rPr>
          <w:szCs w:val="26"/>
        </w:rPr>
        <w:t xml:space="preserve"> XAMPP là một bản phân phối Apache dễ cài đặt có chứa MariaDB, PHP và Perl. Chỉ cần tải xuống và khởi động trình cài đặt.</w:t>
      </w:r>
      <w:r w:rsidRPr="001A50CD">
        <w:rPr>
          <w:szCs w:val="26"/>
          <w:lang w:val="vi-VN"/>
        </w:rPr>
        <w:t xml:space="preserve"> XAMPP là một phần mềm tạo web server có cấu hình đơn giản, do đó không hỗ trợ cấu hình Module và không tích hợp sẵn MySQL. </w:t>
      </w:r>
      <w:bookmarkStart w:id="96" w:name="_Toc155112855"/>
    </w:p>
    <w:p w14:paraId="27F0DC11" w14:textId="77777777" w:rsidR="00896E1B" w:rsidRPr="001A50CD" w:rsidRDefault="00896E1B" w:rsidP="001A50CD">
      <w:pPr>
        <w:spacing w:before="120" w:after="120" w:line="360" w:lineRule="auto"/>
        <w:ind w:left="181" w:firstLine="539"/>
        <w:jc w:val="both"/>
        <w:rPr>
          <w:szCs w:val="26"/>
          <w:lang w:val="vi-VN"/>
        </w:rPr>
      </w:pPr>
      <w:r w:rsidRPr="001A50CD">
        <w:rPr>
          <w:szCs w:val="26"/>
          <w:lang w:val="vi-VN"/>
        </w:rPr>
        <w:lastRenderedPageBreak/>
        <w:t>Nó có một bản điều khiển mà chúng ta có thể thấy các nút bắt đầu và dừng lại cho các cơ chế cụ thể, chẳng hạn như Apache, đang chạy qua bảng điều khiển của nó. XAMPP cũng bao gồm OpenSSL, phpMyAdmin, MediaWiki, WordPress và rất nhiều mô-đun bổ sung.</w:t>
      </w:r>
    </w:p>
    <w:p w14:paraId="5E3733AB" w14:textId="77777777" w:rsidR="004B2496" w:rsidRPr="001A50CD" w:rsidRDefault="004B2496" w:rsidP="001A50CD">
      <w:pPr>
        <w:spacing w:line="360" w:lineRule="auto"/>
        <w:jc w:val="both"/>
        <w:rPr>
          <w:b/>
          <w:szCs w:val="26"/>
          <w:lang w:val="vi-VN"/>
        </w:rPr>
      </w:pPr>
      <w:r w:rsidRPr="001A50CD">
        <w:rPr>
          <w:b/>
          <w:szCs w:val="26"/>
        </w:rPr>
        <w:t>Ưu điểm</w:t>
      </w:r>
      <w:bookmarkEnd w:id="96"/>
    </w:p>
    <w:p w14:paraId="06C60981" w14:textId="77777777" w:rsidR="004B2496" w:rsidRPr="001A50CD" w:rsidRDefault="004B2496" w:rsidP="001A50CD">
      <w:pPr>
        <w:spacing w:before="120" w:after="120" w:line="360" w:lineRule="auto"/>
        <w:ind w:left="181" w:firstLine="539"/>
        <w:jc w:val="both"/>
        <w:rPr>
          <w:szCs w:val="26"/>
        </w:rPr>
      </w:pPr>
      <w:r w:rsidRPr="001A50CD">
        <w:rPr>
          <w:szCs w:val="26"/>
        </w:rPr>
        <w:t>XAMPP là một phần mềm tạo web server có thể chạy trên mọi hệ điều hành, bao gồm Windows, macOS và Linux. Phần mềm này có cấu hình đơn giản nhưng mang lại nhiều chức năng hữu ích, bao gồm Apache, PHP, MySQL. Nhờ đó, người dùng không cần cài đặt từng phần này riêng lẻ mà chỉ cần cài XAMPP là có thể sử dụng một web server hoàn chỉnh.</w:t>
      </w:r>
    </w:p>
    <w:p w14:paraId="7667604B" w14:textId="77777777" w:rsidR="004B2496" w:rsidRPr="001A50CD" w:rsidRDefault="004B2496" w:rsidP="001A50CD">
      <w:pPr>
        <w:spacing w:before="120" w:after="120" w:line="360" w:lineRule="auto"/>
        <w:ind w:left="181" w:firstLine="720"/>
        <w:jc w:val="both"/>
        <w:rPr>
          <w:szCs w:val="26"/>
        </w:rPr>
      </w:pPr>
      <w:r w:rsidRPr="001A50CD">
        <w:rPr>
          <w:szCs w:val="26"/>
        </w:rPr>
        <w:t>XAMPP là mã nguồn mở, có giao diện quản lý dễ dàng và tiện lợi. Người dùng có thể dễ dàng khởi động lại hoặc bật</w:t>
      </w:r>
      <w:r w:rsidRPr="001A50CD">
        <w:rPr>
          <w:szCs w:val="26"/>
          <w:lang w:val="vi-VN"/>
        </w:rPr>
        <w:t xml:space="preserve"> hoặc </w:t>
      </w:r>
      <w:r w:rsidRPr="001A50CD">
        <w:rPr>
          <w:szCs w:val="26"/>
        </w:rPr>
        <w:t>tắt máy chủ theo thời gian mong muốn.</w:t>
      </w:r>
      <w:bookmarkStart w:id="97" w:name="_Toc155112856"/>
    </w:p>
    <w:p w14:paraId="76E6138E" w14:textId="77777777" w:rsidR="004B2496" w:rsidRPr="001A50CD" w:rsidRDefault="004B2496" w:rsidP="00913D7C">
      <w:pPr>
        <w:spacing w:after="160" w:line="259" w:lineRule="auto"/>
        <w:rPr>
          <w:b/>
          <w:szCs w:val="26"/>
          <w:lang w:val="vi-VN"/>
        </w:rPr>
      </w:pPr>
      <w:r w:rsidRPr="001A50CD">
        <w:rPr>
          <w:b/>
          <w:szCs w:val="26"/>
          <w:lang w:val="vi-VN"/>
        </w:rPr>
        <w:t xml:space="preserve">Nhược </w:t>
      </w:r>
      <w:bookmarkEnd w:id="97"/>
      <w:r w:rsidRPr="001A50CD">
        <w:rPr>
          <w:b/>
          <w:szCs w:val="26"/>
          <w:lang w:val="vi-VN"/>
        </w:rPr>
        <w:t>điểm</w:t>
      </w:r>
    </w:p>
    <w:p w14:paraId="73892798" w14:textId="77777777" w:rsidR="004B2496" w:rsidRPr="001A50CD" w:rsidRDefault="00A6484F" w:rsidP="001A50CD">
      <w:pPr>
        <w:spacing w:before="120" w:after="120" w:line="360" w:lineRule="auto"/>
        <w:ind w:left="181" w:firstLine="539"/>
        <w:jc w:val="both"/>
        <w:rPr>
          <w:szCs w:val="26"/>
          <w:lang w:val="vi-VN"/>
        </w:rPr>
      </w:pPr>
      <w:r w:rsidRPr="001A50CD">
        <w:rPr>
          <w:szCs w:val="26"/>
          <w:lang w:val="vi-VN"/>
        </w:rPr>
        <w:t xml:space="preserve">- </w:t>
      </w:r>
      <w:r w:rsidR="004B2496" w:rsidRPr="001A50CD">
        <w:rPr>
          <w:szCs w:val="26"/>
          <w:lang w:val="vi-VN"/>
        </w:rPr>
        <w:t>XAMPP là một phần mềm tạo web server có cấu hình đơn giản, do đó không hỗ trợ cấu hình Module và không tích hợp sẵn MySQL. Ngoài ra, dung lượng của XAMPP khá lớn, khoảng 141MB.</w:t>
      </w:r>
    </w:p>
    <w:p w14:paraId="6FC0D98B"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xml:space="preserve">- </w:t>
      </w:r>
      <w:r w:rsidRPr="001A50CD">
        <w:rPr>
          <w:szCs w:val="26"/>
        </w:rPr>
        <w:t>Không có nhiều phiên bản cho từng thành phần của server như PHP, Apache mà phải cài đặt riêng.</w:t>
      </w:r>
    </w:p>
    <w:p w14:paraId="546695EB"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Trước khi cài đặt XAMPP, bạn cần lưu ý một số điều sau:</w:t>
      </w:r>
    </w:p>
    <w:p w14:paraId="7E922BEA"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Gỡ bỏ hoặc tắt các phần mềm liên quan đến thiết lập localhost như PHP và MySQL nếu đã cài đặt trước đó.</w:t>
      </w:r>
    </w:p>
    <w:p w14:paraId="48AB9E27"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Kiểm tra và đổi port cho các phần mềm khác đang sử dụng cổng 80 hoặc 443 để tránh xung đột.</w:t>
      </w:r>
    </w:p>
    <w:p w14:paraId="7ADF189A"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Nếu máy tính đã cài đặt sẵn IIS (Internet Information Services) của Microsoft, có thể không cần thiết phải cài đặt thêm XAMPP.</w:t>
      </w:r>
    </w:p>
    <w:p w14:paraId="5BBFD55D"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Tắt tường lửa Windows và tất cả các phần mềm Antivirus khác để đảm bảo quyền truy cập và chạy ứng dụng một cách trơn tru.</w:t>
      </w:r>
    </w:p>
    <w:p w14:paraId="69692FB8" w14:textId="77777777" w:rsidR="00A6484F" w:rsidRPr="001A50CD" w:rsidRDefault="00A6484F" w:rsidP="001A50CD">
      <w:pPr>
        <w:spacing w:before="120" w:after="120" w:line="360" w:lineRule="auto"/>
        <w:ind w:left="181" w:firstLine="539"/>
        <w:jc w:val="both"/>
        <w:rPr>
          <w:szCs w:val="26"/>
          <w:lang w:val="vi-VN"/>
        </w:rPr>
      </w:pPr>
      <w:r w:rsidRPr="001A50CD">
        <w:rPr>
          <w:szCs w:val="26"/>
          <w:lang w:val="vi-VN"/>
        </w:rPr>
        <w:t>- Tắt User Account Control (UAC) trên Windows để tránh bị giới hạn quyền truy cập.</w:t>
      </w:r>
    </w:p>
    <w:p w14:paraId="03588502" w14:textId="77777777" w:rsidR="00896E1B" w:rsidRPr="001A50CD" w:rsidRDefault="00896E1B" w:rsidP="001A50CD">
      <w:pPr>
        <w:pStyle w:val="Heading2"/>
        <w:numPr>
          <w:ilvl w:val="1"/>
          <w:numId w:val="3"/>
        </w:numPr>
        <w:rPr>
          <w:szCs w:val="26"/>
        </w:rPr>
      </w:pPr>
      <w:bookmarkStart w:id="98" w:name="_Toc170888999"/>
      <w:bookmarkEnd w:id="84"/>
      <w:bookmarkEnd w:id="85"/>
      <w:r w:rsidRPr="001A50CD">
        <w:rPr>
          <w:szCs w:val="26"/>
        </w:rPr>
        <w:lastRenderedPageBreak/>
        <w:t>Giới thiệu về Visual Studio Code</w:t>
      </w:r>
      <w:bookmarkEnd w:id="98"/>
    </w:p>
    <w:p w14:paraId="75F34510" w14:textId="77777777" w:rsidR="00F34438" w:rsidRPr="001A50CD" w:rsidRDefault="00F34438" w:rsidP="001A50CD">
      <w:pPr>
        <w:pStyle w:val="NormalWeb"/>
        <w:spacing w:line="360" w:lineRule="auto"/>
        <w:ind w:firstLine="720"/>
        <w:jc w:val="both"/>
        <w:rPr>
          <w:sz w:val="26"/>
          <w:szCs w:val="26"/>
        </w:rPr>
      </w:pPr>
      <w:r w:rsidRPr="001A50CD">
        <w:rPr>
          <w:sz w:val="26"/>
          <w:szCs w:val="26"/>
        </w:rPr>
        <w:t xml:space="preserve">Visual Studio Code là một trình soạn thảo mã nguồn nhẹ nhưng mạnh mẽ, có sẵn trên Windows, macOS và Linux. Nó hỗ trợ tích hợp sẵn cho JavaScript, TypeScript và Node.js và có một hệ sinh thái mở rộng phong phú cho nhiều ngôn ngữ lập trình khác nhau như C++, C#, Java, Python, PHP và Go. Ngoài ra, </w:t>
      </w:r>
      <w:r w:rsidR="00183F3C" w:rsidRPr="001A50CD">
        <w:rPr>
          <w:sz w:val="26"/>
          <w:szCs w:val="26"/>
        </w:rPr>
        <w:t xml:space="preserve">Visual Studio Code </w:t>
      </w:r>
      <w:r w:rsidRPr="001A50CD">
        <w:rPr>
          <w:sz w:val="26"/>
          <w:szCs w:val="26"/>
        </w:rPr>
        <w:t>cũng hỗ trợ các thời gian chạy như .NET và Unity</w:t>
      </w:r>
      <w:r w:rsidR="00A6484F" w:rsidRPr="001A50CD">
        <w:rPr>
          <w:sz w:val="26"/>
          <w:szCs w:val="26"/>
          <w:lang w:val="vi-VN"/>
        </w:rPr>
        <w:t xml:space="preserve"> </w:t>
      </w:r>
      <w:r w:rsidRPr="001A50CD">
        <w:rPr>
          <w:sz w:val="26"/>
          <w:szCs w:val="26"/>
        </w:rPr>
        <w:t>.</w:t>
      </w:r>
    </w:p>
    <w:p w14:paraId="10AD5E84" w14:textId="77777777" w:rsidR="00F34438" w:rsidRPr="001A50CD" w:rsidRDefault="00F34438" w:rsidP="001A50CD">
      <w:pPr>
        <w:pStyle w:val="NormalWeb"/>
        <w:spacing w:line="360" w:lineRule="auto"/>
        <w:ind w:firstLine="720"/>
        <w:jc w:val="both"/>
        <w:rPr>
          <w:sz w:val="26"/>
          <w:szCs w:val="26"/>
        </w:rPr>
      </w:pPr>
      <w:r w:rsidRPr="001A50CD">
        <w:rPr>
          <w:sz w:val="26"/>
          <w:szCs w:val="26"/>
        </w:rPr>
        <w:t xml:space="preserve">Visual Studio Code cho phép người dùng mở rộng tính năng của nó thông qua các phần mở rộng. Các tiện ích mở rộng của Visual Studio Code có thể bổ sung các tính năng để cải thiện trải nghiệm làm việc tổng thể. Với sự phát triển này, người dùng có thể sử dụng tiện ích </w:t>
      </w:r>
      <w:r w:rsidR="00183F3C" w:rsidRPr="001A50CD">
        <w:rPr>
          <w:sz w:val="26"/>
          <w:szCs w:val="26"/>
        </w:rPr>
        <w:t xml:space="preserve">Visual Studio Code </w:t>
      </w:r>
      <w:r w:rsidRPr="001A50CD">
        <w:rPr>
          <w:sz w:val="26"/>
          <w:szCs w:val="26"/>
        </w:rPr>
        <w:t>để làm việc với cổng thông tin Power Apps.</w:t>
      </w:r>
    </w:p>
    <w:p w14:paraId="660FB06A" w14:textId="77777777" w:rsidR="00A6484F" w:rsidRPr="001A50CD" w:rsidRDefault="00A6484F" w:rsidP="001A50CD">
      <w:pPr>
        <w:pStyle w:val="NormalWeb"/>
        <w:spacing w:line="360" w:lineRule="auto"/>
        <w:ind w:firstLine="720"/>
        <w:jc w:val="both"/>
        <w:rPr>
          <w:sz w:val="26"/>
          <w:szCs w:val="26"/>
        </w:rPr>
      </w:pPr>
      <w:r w:rsidRPr="001A50CD">
        <w:rPr>
          <w:sz w:val="26"/>
          <w:szCs w:val="26"/>
        </w:rPr>
        <w:t xml:space="preserve">Visual Studio Code </w:t>
      </w:r>
      <w:r w:rsidRPr="001A50CD">
        <w:rPr>
          <w:sz w:val="26"/>
          <w:szCs w:val="26"/>
          <w:lang w:val="vi-VN"/>
        </w:rPr>
        <w:t>còn có</w:t>
      </w:r>
      <w:r w:rsidRPr="001A50CD">
        <w:rPr>
          <w:sz w:val="26"/>
          <w:szCs w:val="26"/>
        </w:rPr>
        <w:t xml:space="preserve"> tích hợp sẵn với Git, cho phép người dùng quản lý phiên bản và thực hiện các thao tác Git như commit, push, pull và merge trực tiếp từ giao diện của trình soạn thảo.</w:t>
      </w:r>
    </w:p>
    <w:p w14:paraId="02EFB0C6" w14:textId="77777777" w:rsidR="00A6484F" w:rsidRDefault="00F446C0" w:rsidP="00F446C0">
      <w:pPr>
        <w:pStyle w:val="Heading2"/>
        <w:numPr>
          <w:ilvl w:val="1"/>
          <w:numId w:val="3"/>
        </w:numPr>
      </w:pPr>
      <w:bookmarkStart w:id="99" w:name="_Toc170889000"/>
      <w:r>
        <w:t>Một số thư viện hỗ trợ</w:t>
      </w:r>
      <w:bookmarkEnd w:id="99"/>
    </w:p>
    <w:p w14:paraId="405D3C60" w14:textId="77777777" w:rsidR="00F446C0" w:rsidRPr="00FC009A" w:rsidRDefault="00F446C0" w:rsidP="00FC009A">
      <w:pPr>
        <w:pStyle w:val="Heading3"/>
        <w:numPr>
          <w:ilvl w:val="2"/>
          <w:numId w:val="3"/>
        </w:numPr>
        <w:spacing w:line="360" w:lineRule="auto"/>
        <w:rPr>
          <w:i/>
          <w:lang w:val="vi-VN"/>
        </w:rPr>
      </w:pPr>
      <w:bookmarkStart w:id="100" w:name="_Toc170889001"/>
      <w:r w:rsidRPr="00FC009A">
        <w:rPr>
          <w:i/>
          <w:lang w:val="vi-VN"/>
        </w:rPr>
        <w:t>Giới thiệu về JavaScript</w:t>
      </w:r>
      <w:bookmarkEnd w:id="100"/>
    </w:p>
    <w:p w14:paraId="53E1FB4E" w14:textId="77777777" w:rsidR="00F446C0" w:rsidRDefault="00F446C0" w:rsidP="00FC009A">
      <w:pPr>
        <w:spacing w:line="360" w:lineRule="auto"/>
        <w:ind w:firstLine="720"/>
        <w:jc w:val="both"/>
        <w:rPr>
          <w:lang w:val="vi-VN"/>
        </w:rPr>
      </w:pPr>
      <w:r w:rsidRPr="00F446C0">
        <w:rPr>
          <w:lang w:val="vi-VN"/>
        </w:rPr>
        <w:t>JavaScript là một ngôn ngữ lập trình của HTML và được sử dụng phổ biến trong các ứng dụng web. Đây là ngôn ngữ nhẹ và phần lớn được sử dụng để thực thi các script phía client, tương tác trực tiếp với người dùng và tạo ra các trang web động. JavaScript cũng là một ngôn ngữ chương trình thông dịch với khả năng hướng đối tượng.</w:t>
      </w:r>
    </w:p>
    <w:p w14:paraId="1F72B44F" w14:textId="77777777" w:rsidR="00C46059" w:rsidRDefault="00C46059" w:rsidP="00FC009A">
      <w:pPr>
        <w:spacing w:line="360" w:lineRule="auto"/>
        <w:ind w:firstLine="720"/>
        <w:jc w:val="both"/>
        <w:rPr>
          <w:lang w:val="vi-VN"/>
        </w:rPr>
      </w:pPr>
    </w:p>
    <w:p w14:paraId="0E7BED6E" w14:textId="77777777" w:rsidR="00F446C0" w:rsidRPr="00C46059" w:rsidRDefault="00F446C0" w:rsidP="00FC009A">
      <w:pPr>
        <w:spacing w:line="360" w:lineRule="auto"/>
        <w:ind w:firstLine="720"/>
        <w:jc w:val="both"/>
        <w:rPr>
          <w:i/>
          <w:lang w:val="vi-VN"/>
        </w:rPr>
      </w:pPr>
      <w:r w:rsidRPr="00C46059">
        <w:rPr>
          <w:i/>
          <w:lang w:val="vi-VN"/>
        </w:rPr>
        <w:t>Ưu điểm của JavaScript:</w:t>
      </w:r>
    </w:p>
    <w:p w14:paraId="43504750" w14:textId="77777777" w:rsidR="00F446C0" w:rsidRPr="00F446C0" w:rsidRDefault="00FC009A" w:rsidP="00FC009A">
      <w:pPr>
        <w:spacing w:line="360" w:lineRule="auto"/>
        <w:ind w:firstLine="720"/>
        <w:jc w:val="both"/>
        <w:rPr>
          <w:lang w:val="vi-VN"/>
        </w:rPr>
      </w:pPr>
      <w:r>
        <w:rPr>
          <w:lang w:val="vi-VN"/>
        </w:rPr>
        <w:t xml:space="preserve">- </w:t>
      </w:r>
      <w:r w:rsidR="00F446C0" w:rsidRPr="00F446C0">
        <w:rPr>
          <w:lang w:val="vi-VN"/>
        </w:rPr>
        <w:t>Javascript sử dụng trong thiết kế website có thể</w:t>
      </w:r>
      <w:r>
        <w:rPr>
          <w:lang w:val="vi-VN"/>
        </w:rPr>
        <w:t xml:space="preserve"> giúp tiết kiệm băng thông máy </w:t>
      </w:r>
      <w:r w:rsidR="00F446C0" w:rsidRPr="00F446C0">
        <w:rPr>
          <w:lang w:val="vi-VN"/>
        </w:rPr>
        <w:t>máy chủ vô cùng tốt bởi chúng được chạy trực</w:t>
      </w:r>
      <w:r>
        <w:rPr>
          <w:lang w:val="vi-VN"/>
        </w:rPr>
        <w:t xml:space="preserve"> tiếp trên máy của người dùng. </w:t>
      </w:r>
      <w:r w:rsidR="00F446C0" w:rsidRPr="00F446C0">
        <w:rPr>
          <w:lang w:val="vi-VN"/>
        </w:rPr>
        <w:t>Các dòng Script đều được thực thi trên trình duyệt người dùng để gia tăng hiệu suất, kéo dài tuổi thọ máy chủ và tiết kiệm diện tích</w:t>
      </w:r>
      <w:r>
        <w:rPr>
          <w:lang w:val="vi-VN"/>
        </w:rPr>
        <w:t xml:space="preserve"> băng thông. </w:t>
      </w:r>
      <w:r w:rsidR="00F446C0" w:rsidRPr="00F446C0">
        <w:rPr>
          <w:lang w:val="vi-VN"/>
        </w:rPr>
        <w:t xml:space="preserve">Để thực thi, trình duyệt web chỉ cần tải file JavaScript về máy chủ từ một tên miền riêng biệt hoặc nhúng thẳng vào file HTML </w:t>
      </w:r>
      <w:r w:rsidR="00F446C0">
        <w:rPr>
          <w:lang w:val="vi-VN"/>
        </w:rPr>
        <w:t xml:space="preserve">và chạy mà không cần tải thêm. </w:t>
      </w:r>
    </w:p>
    <w:p w14:paraId="79CCA44C" w14:textId="77777777" w:rsidR="00F446C0" w:rsidRPr="00F446C0" w:rsidRDefault="00FC009A" w:rsidP="00FC009A">
      <w:pPr>
        <w:spacing w:line="360" w:lineRule="auto"/>
        <w:ind w:firstLine="720"/>
        <w:jc w:val="both"/>
        <w:rPr>
          <w:lang w:val="vi-VN"/>
        </w:rPr>
      </w:pPr>
      <w:r>
        <w:rPr>
          <w:lang w:val="vi-VN"/>
        </w:rPr>
        <w:t xml:space="preserve">- </w:t>
      </w:r>
      <w:r w:rsidR="00F446C0" w:rsidRPr="00F446C0">
        <w:rPr>
          <w:lang w:val="vi-VN"/>
        </w:rPr>
        <w:t>Javascript có thể chạy được trên hầu hết các trình d</w:t>
      </w:r>
      <w:r>
        <w:rPr>
          <w:lang w:val="vi-VN"/>
        </w:rPr>
        <w:t xml:space="preserve">uyệt phổ biến hiện nay như Cốc Cốc, Chrome, Firefox, Safari... </w:t>
      </w:r>
      <w:r w:rsidR="00F446C0" w:rsidRPr="00F446C0">
        <w:rPr>
          <w:lang w:val="vi-VN"/>
        </w:rPr>
        <w:t xml:space="preserve">Không những thế, hầu hết các trình duyệt web đều có tích hợp sẵn trình thông dịch ngôn ngữ JavaScript, đảm bảo người dùng có thể sử dụng ngay </w:t>
      </w:r>
      <w:r w:rsidR="00F446C0" w:rsidRPr="00F446C0">
        <w:rPr>
          <w:lang w:val="vi-VN"/>
        </w:rPr>
        <w:lastRenderedPageBreak/>
        <w:t>mà không mất công tải về trình duyệt, giảm tỷ lệ thực thi các chức năng của JavaScript. Điều này vô cùng tiện lợi cho người dùng khi không có mạng.</w:t>
      </w:r>
    </w:p>
    <w:p w14:paraId="3AC7E874" w14:textId="77777777" w:rsidR="00FC009A" w:rsidRDefault="00FC009A" w:rsidP="00FC009A">
      <w:pPr>
        <w:spacing w:line="360" w:lineRule="auto"/>
        <w:ind w:firstLine="720"/>
        <w:jc w:val="both"/>
        <w:rPr>
          <w:lang w:val="vi-VN"/>
        </w:rPr>
      </w:pPr>
      <w:r>
        <w:rPr>
          <w:lang w:val="vi-VN"/>
        </w:rPr>
        <w:t xml:space="preserve">- </w:t>
      </w:r>
      <w:r w:rsidR="00F446C0" w:rsidRPr="00F446C0">
        <w:rPr>
          <w:lang w:val="vi-VN"/>
        </w:rPr>
        <w:t>Với lợi thế có nhiều trình duyệt hỗ trợ nên việc kiểm tra và xử lý vấn đề dễ dàng hơn. Đa số các trình duyệt web hiện nay đều có cài sẵn các công cụ xử lý lỗi Javascript tro</w:t>
      </w:r>
      <w:r>
        <w:rPr>
          <w:lang w:val="vi-VN"/>
        </w:rPr>
        <w:t>ng bảng điều khiển trình duyệt.</w:t>
      </w:r>
    </w:p>
    <w:p w14:paraId="222D72E6" w14:textId="77777777" w:rsidR="00F446C0" w:rsidRDefault="00FC009A" w:rsidP="00FC009A">
      <w:pPr>
        <w:spacing w:line="360" w:lineRule="auto"/>
        <w:ind w:firstLine="720"/>
        <w:jc w:val="both"/>
        <w:rPr>
          <w:lang w:val="vi-VN"/>
        </w:rPr>
      </w:pPr>
      <w:r>
        <w:rPr>
          <w:lang w:val="vi-VN"/>
        </w:rPr>
        <w:t xml:space="preserve">- </w:t>
      </w:r>
      <w:r w:rsidR="00F446C0" w:rsidRPr="00F446C0">
        <w:rPr>
          <w:lang w:val="vi-VN"/>
        </w:rPr>
        <w:t>Website sử dụng ngôn ngữ lập trình giúp thu hút người dùng bởi những tính năng hay ho, hình ảnh sinh động hấp dẫn, chức năng lướt và tương tác nhanh nhạy. Nhờ những tính năng đó, người dùng cảm thấy thoải mái, thích thú và tin dùng trang web hơn.</w:t>
      </w:r>
    </w:p>
    <w:p w14:paraId="449DA357" w14:textId="77777777" w:rsidR="00C46059" w:rsidRDefault="00C46059" w:rsidP="00FC009A">
      <w:pPr>
        <w:spacing w:line="360" w:lineRule="auto"/>
        <w:ind w:firstLine="720"/>
        <w:jc w:val="both"/>
        <w:rPr>
          <w:i/>
          <w:lang w:val="vi-VN"/>
        </w:rPr>
      </w:pPr>
    </w:p>
    <w:p w14:paraId="6E902CE0" w14:textId="77777777" w:rsidR="00FC009A" w:rsidRPr="00FC009A" w:rsidRDefault="00FC009A" w:rsidP="00FC009A">
      <w:pPr>
        <w:spacing w:line="360" w:lineRule="auto"/>
        <w:ind w:firstLine="720"/>
        <w:jc w:val="both"/>
        <w:rPr>
          <w:i/>
          <w:lang w:val="vi-VN"/>
        </w:rPr>
      </w:pPr>
      <w:r w:rsidRPr="00FC009A">
        <w:rPr>
          <w:i/>
          <w:lang w:val="vi-VN"/>
        </w:rPr>
        <w:t>Cách nhúng Javascript vào trong tập tin HTML</w:t>
      </w:r>
    </w:p>
    <w:p w14:paraId="2C167946" w14:textId="77777777" w:rsidR="00C46059" w:rsidRDefault="00FC009A" w:rsidP="00C46059">
      <w:pPr>
        <w:spacing w:line="360" w:lineRule="auto"/>
        <w:jc w:val="both"/>
        <w:rPr>
          <w:lang w:val="vi-VN"/>
        </w:rPr>
      </w:pPr>
      <w:r w:rsidRPr="00FC009A">
        <w:rPr>
          <w:lang w:val="vi-VN"/>
        </w:rPr>
        <w:t>Dùng cặp thẻ &lt;script&gt;&lt;/script&gt; để</w:t>
      </w:r>
      <w:r w:rsidR="00C46059">
        <w:rPr>
          <w:lang w:val="vi-VN"/>
        </w:rPr>
        <w:t xml:space="preserve"> nhúng JavaScript vào file HTML</w:t>
      </w:r>
    </w:p>
    <w:p w14:paraId="75373B7B" w14:textId="77777777" w:rsidR="00FC009A" w:rsidRPr="00FC009A" w:rsidRDefault="00FC009A" w:rsidP="00FC009A">
      <w:pPr>
        <w:spacing w:line="360" w:lineRule="auto"/>
        <w:ind w:firstLine="720"/>
        <w:jc w:val="both"/>
        <w:rPr>
          <w:lang w:val="vi-VN"/>
        </w:rPr>
      </w:pPr>
      <w:r w:rsidRPr="00FC009A">
        <w:rPr>
          <w:lang w:val="vi-VN"/>
        </w:rPr>
        <w:t>Ví dụ: &lt;script type=”text/javascript”&gt;</w:t>
      </w:r>
    </w:p>
    <w:p w14:paraId="62F1E1B5" w14:textId="77777777" w:rsidR="00FC009A" w:rsidRPr="00FC009A" w:rsidRDefault="00FC009A" w:rsidP="00FC009A">
      <w:pPr>
        <w:spacing w:line="360" w:lineRule="auto"/>
        <w:ind w:firstLine="720"/>
        <w:jc w:val="both"/>
        <w:rPr>
          <w:lang w:val="vi-VN"/>
        </w:rPr>
      </w:pPr>
      <w:r w:rsidRPr="00FC009A">
        <w:rPr>
          <w:lang w:val="vi-VN"/>
        </w:rPr>
        <w:t xml:space="preserve"> alert(“aaa”)</w:t>
      </w:r>
    </w:p>
    <w:p w14:paraId="746CB8B0" w14:textId="77777777" w:rsidR="00FC009A" w:rsidRPr="00FC009A" w:rsidRDefault="00FC009A" w:rsidP="00FC009A">
      <w:pPr>
        <w:spacing w:line="360" w:lineRule="auto"/>
        <w:ind w:firstLine="720"/>
        <w:jc w:val="both"/>
        <w:rPr>
          <w:lang w:val="vi-VN"/>
        </w:rPr>
      </w:pPr>
      <w:r w:rsidRPr="00FC009A">
        <w:rPr>
          <w:lang w:val="vi-VN"/>
        </w:rPr>
        <w:t>&lt;/script&gt;</w:t>
      </w:r>
    </w:p>
    <w:p w14:paraId="09F63346" w14:textId="77777777" w:rsidR="00C46059" w:rsidRDefault="00FC009A" w:rsidP="00C46059">
      <w:pPr>
        <w:spacing w:line="360" w:lineRule="auto"/>
        <w:jc w:val="both"/>
        <w:rPr>
          <w:lang w:val="vi-VN"/>
        </w:rPr>
      </w:pPr>
      <w:r w:rsidRPr="00FC009A">
        <w:rPr>
          <w:lang w:val="vi-VN"/>
        </w:rPr>
        <w:t>Dùng thẻ link để nhúng JavaScript vào file HTM</w:t>
      </w:r>
      <w:r w:rsidR="00C46059">
        <w:rPr>
          <w:lang w:val="vi-VN"/>
        </w:rPr>
        <w:t>L (Viết file riêng có đuôi .js)</w:t>
      </w:r>
    </w:p>
    <w:p w14:paraId="4519B74E" w14:textId="77777777" w:rsidR="00FC009A" w:rsidRDefault="00FC009A" w:rsidP="00FC009A">
      <w:pPr>
        <w:spacing w:line="360" w:lineRule="auto"/>
        <w:ind w:firstLine="720"/>
        <w:jc w:val="both"/>
        <w:rPr>
          <w:lang w:val="vi-VN"/>
        </w:rPr>
      </w:pPr>
      <w:r w:rsidRPr="00FC009A">
        <w:rPr>
          <w:lang w:val="vi-VN"/>
        </w:rPr>
        <w:t>Ví dụ: &lt;script src=”custom.js”&gt;&lt;/script&gt;</w:t>
      </w:r>
    </w:p>
    <w:p w14:paraId="069A11FE" w14:textId="77777777" w:rsidR="00C46059" w:rsidRDefault="00C46059" w:rsidP="00FC009A">
      <w:pPr>
        <w:spacing w:line="360" w:lineRule="auto"/>
        <w:ind w:firstLine="720"/>
        <w:jc w:val="both"/>
        <w:rPr>
          <w:lang w:val="vi-VN"/>
        </w:rPr>
      </w:pPr>
    </w:p>
    <w:p w14:paraId="5FB0EAE7" w14:textId="77777777" w:rsidR="00431E55" w:rsidRPr="00431E55" w:rsidRDefault="00431E55" w:rsidP="00431E55">
      <w:pPr>
        <w:spacing w:line="360" w:lineRule="auto"/>
        <w:jc w:val="both"/>
        <w:rPr>
          <w:i/>
          <w:lang w:val="vi-VN"/>
        </w:rPr>
      </w:pPr>
      <w:r w:rsidRPr="00431E55">
        <w:rPr>
          <w:lang w:val="vi-VN"/>
        </w:rPr>
        <w:t xml:space="preserve"> </w:t>
      </w:r>
      <w:r w:rsidRPr="00431E55">
        <w:rPr>
          <w:i/>
          <w:lang w:val="vi-VN"/>
        </w:rPr>
        <w:t>Biến trong JavaScript</w:t>
      </w:r>
    </w:p>
    <w:p w14:paraId="21309183" w14:textId="77777777" w:rsidR="00431E55" w:rsidRPr="00431E55" w:rsidRDefault="00431E55" w:rsidP="00431E55">
      <w:pPr>
        <w:spacing w:line="360" w:lineRule="auto"/>
        <w:ind w:firstLine="720"/>
        <w:jc w:val="both"/>
        <w:rPr>
          <w:lang w:val="vi-VN"/>
        </w:rPr>
      </w:pPr>
      <w:r w:rsidRPr="00431E55">
        <w:rPr>
          <w:lang w:val="vi-VN"/>
        </w:rPr>
        <w:t>Để khai báo một biến ta s</w:t>
      </w:r>
      <w:r>
        <w:rPr>
          <w:lang w:val="vi-VN"/>
        </w:rPr>
        <w:t>ử dụng từ khóa const, let, var.</w:t>
      </w:r>
      <w:r w:rsidRPr="00431E55">
        <w:rPr>
          <w:lang w:val="vi-VN"/>
        </w:rPr>
        <w:t>c</w:t>
      </w:r>
      <w:r>
        <w:rPr>
          <w:lang w:val="vi-VN"/>
        </w:rPr>
        <w:t xml:space="preserve">onst được sử dụng để khai báo một </w:t>
      </w:r>
      <w:r w:rsidRPr="00431E55">
        <w:rPr>
          <w:lang w:val="vi-VN"/>
        </w:rPr>
        <w:t>hằng số, và giá t</w:t>
      </w:r>
      <w:r>
        <w:rPr>
          <w:lang w:val="vi-VN"/>
        </w:rPr>
        <w:t xml:space="preserve">rị của nó không thay đổi trong </w:t>
      </w:r>
      <w:r w:rsidRPr="00431E55">
        <w:rPr>
          <w:lang w:val="vi-VN"/>
        </w:rPr>
        <w:t>suốt chương trình.</w:t>
      </w:r>
    </w:p>
    <w:p w14:paraId="5F4B1027" w14:textId="77777777" w:rsidR="00431E55" w:rsidRPr="00431E55" w:rsidRDefault="00431E55" w:rsidP="00431E55">
      <w:pPr>
        <w:spacing w:line="360" w:lineRule="auto"/>
        <w:ind w:firstLine="720"/>
        <w:jc w:val="both"/>
        <w:rPr>
          <w:lang w:val="vi-VN"/>
        </w:rPr>
      </w:pPr>
      <w:r w:rsidRPr="00431E55">
        <w:rPr>
          <w:lang w:val="vi-VN"/>
        </w:rPr>
        <w:t xml:space="preserve">Let khai báo biến chỉ có thể truy cập được trong block bao quanh nó được xác </w:t>
      </w:r>
    </w:p>
    <w:p w14:paraId="5DB77F88" w14:textId="77777777" w:rsidR="00431E55" w:rsidRPr="00431E55" w:rsidRDefault="00431E55" w:rsidP="00431E55">
      <w:pPr>
        <w:spacing w:line="360" w:lineRule="auto"/>
        <w:jc w:val="both"/>
        <w:rPr>
          <w:lang w:val="vi-VN"/>
        </w:rPr>
      </w:pPr>
      <w:r>
        <w:rPr>
          <w:lang w:val="vi-VN"/>
        </w:rPr>
        <w:t>định bằng cặp {}.</w:t>
      </w:r>
    </w:p>
    <w:p w14:paraId="63A47CAA" w14:textId="77777777" w:rsidR="00431E55" w:rsidRPr="00431E55" w:rsidRDefault="00431E55" w:rsidP="00431E55">
      <w:pPr>
        <w:spacing w:line="360" w:lineRule="auto"/>
        <w:ind w:firstLine="720"/>
        <w:jc w:val="both"/>
        <w:rPr>
          <w:lang w:val="vi-VN"/>
        </w:rPr>
      </w:pPr>
      <w:r w:rsidRPr="00431E55">
        <w:rPr>
          <w:lang w:val="vi-VN"/>
        </w:rPr>
        <w:t>Var khai báo biến có thể truy cập ở phạm vi hàm</w:t>
      </w:r>
      <w:r>
        <w:rPr>
          <w:lang w:val="vi-VN"/>
        </w:rPr>
        <w:t xml:space="preserve"> số hoặc bên ngoài hàm số</w:t>
      </w:r>
      <w:r w:rsidRPr="00431E55">
        <w:rPr>
          <w:lang w:val="vi-VN"/>
        </w:rPr>
        <w:t>.</w:t>
      </w:r>
    </w:p>
    <w:p w14:paraId="384F740E" w14:textId="77777777" w:rsidR="00431E55" w:rsidRPr="00431E55" w:rsidRDefault="00431E55" w:rsidP="00431E55">
      <w:pPr>
        <w:spacing w:line="360" w:lineRule="auto"/>
        <w:ind w:firstLine="720"/>
        <w:jc w:val="both"/>
        <w:rPr>
          <w:lang w:val="vi-VN"/>
        </w:rPr>
      </w:pPr>
      <w:r w:rsidRPr="00431E55">
        <w:rPr>
          <w:lang w:val="vi-VN"/>
        </w:rPr>
        <w:t>Theo tiêu chuẩn ECMAScript xác định bảy kiểu dữ liệu như sau :</w:t>
      </w:r>
    </w:p>
    <w:p w14:paraId="5B23FEF2"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boolean</w:t>
      </w:r>
    </w:p>
    <w:p w14:paraId="0EF87D28"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null</w:t>
      </w:r>
    </w:p>
    <w:p w14:paraId="6DE628F1"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undefined</w:t>
      </w:r>
    </w:p>
    <w:p w14:paraId="31BD9558"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số</w:t>
      </w:r>
    </w:p>
    <w:p w14:paraId="51172B1B"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chuỗi</w:t>
      </w:r>
    </w:p>
    <w:p w14:paraId="00DD985C" w14:textId="77777777" w:rsidR="00431E55" w:rsidRPr="00431E55" w:rsidRDefault="00431E55" w:rsidP="00431E55">
      <w:pPr>
        <w:pStyle w:val="ListParagraph"/>
        <w:numPr>
          <w:ilvl w:val="0"/>
          <w:numId w:val="37"/>
        </w:numPr>
        <w:spacing w:line="360" w:lineRule="auto"/>
        <w:jc w:val="both"/>
        <w:rPr>
          <w:lang w:val="vi-VN"/>
        </w:rPr>
      </w:pPr>
      <w:r w:rsidRPr="00431E55">
        <w:rPr>
          <w:lang w:val="vi-VN"/>
        </w:rPr>
        <w:t>Kiểu Symbol (mới trong ECMAScript 6)</w:t>
      </w:r>
    </w:p>
    <w:p w14:paraId="502AA3F7" w14:textId="77777777" w:rsidR="00431E55" w:rsidRDefault="00431E55" w:rsidP="00431E55">
      <w:pPr>
        <w:pStyle w:val="ListParagraph"/>
        <w:numPr>
          <w:ilvl w:val="0"/>
          <w:numId w:val="37"/>
        </w:numPr>
        <w:spacing w:line="360" w:lineRule="auto"/>
        <w:jc w:val="both"/>
        <w:rPr>
          <w:lang w:val="vi-VN"/>
        </w:rPr>
      </w:pPr>
      <w:r>
        <w:rPr>
          <w:lang w:val="vi-VN"/>
        </w:rPr>
        <w:t>Kiểu đối tượng</w:t>
      </w:r>
    </w:p>
    <w:p w14:paraId="0EE10A75" w14:textId="77777777" w:rsidR="00837C5C" w:rsidRPr="00431E55" w:rsidRDefault="00837C5C" w:rsidP="00837C5C">
      <w:pPr>
        <w:pStyle w:val="ListParagraph"/>
        <w:spacing w:line="360" w:lineRule="auto"/>
        <w:ind w:left="1440"/>
        <w:jc w:val="both"/>
        <w:rPr>
          <w:lang w:val="vi-VN"/>
        </w:rPr>
      </w:pPr>
    </w:p>
    <w:p w14:paraId="6A5AF3A2" w14:textId="77777777" w:rsidR="00FC009A" w:rsidRDefault="00FC009A" w:rsidP="00FC009A">
      <w:pPr>
        <w:pStyle w:val="Heading3"/>
        <w:numPr>
          <w:ilvl w:val="2"/>
          <w:numId w:val="3"/>
        </w:numPr>
        <w:rPr>
          <w:i/>
          <w:lang w:val="vi-VN"/>
        </w:rPr>
      </w:pPr>
      <w:bookmarkStart w:id="101" w:name="_Toc170889002"/>
      <w:r w:rsidRPr="00FC009A">
        <w:rPr>
          <w:i/>
          <w:lang w:val="vi-VN"/>
        </w:rPr>
        <w:lastRenderedPageBreak/>
        <w:t>Thư viện JQUERY</w:t>
      </w:r>
      <w:bookmarkEnd w:id="101"/>
    </w:p>
    <w:p w14:paraId="3E41727B" w14:textId="77777777" w:rsidR="00FC009A" w:rsidRDefault="00FC009A" w:rsidP="00FC009A">
      <w:pPr>
        <w:rPr>
          <w:lang w:val="vi-VN"/>
        </w:rPr>
      </w:pPr>
    </w:p>
    <w:p w14:paraId="6FD1B059" w14:textId="77777777" w:rsidR="00FC009A" w:rsidRPr="00FC009A" w:rsidRDefault="00FC009A" w:rsidP="00FC009A">
      <w:pPr>
        <w:spacing w:line="360" w:lineRule="auto"/>
        <w:ind w:firstLine="720"/>
        <w:jc w:val="both"/>
        <w:rPr>
          <w:lang w:val="vi-VN"/>
        </w:rPr>
      </w:pPr>
      <w:r w:rsidRPr="00FC009A">
        <w:rPr>
          <w:lang w:val="vi-VN"/>
        </w:rPr>
        <w:t>jQuery được phát hành vào tháng 1 năm 2006 bởi John Resig tại BarCamp NYC và hiện được duy trì và phát triển bởi một nhóm các nhà phát triển của Google, dưới sự chỉ đạo của Timmy Wilson. Được viết từ JavaScript, jQuery cung cấp một cách tiếp cận dễ dàng, nhanh chóng và giàu tính năng hơn để xây dựng các chức năng trong web.</w:t>
      </w:r>
    </w:p>
    <w:p w14:paraId="5A67341A" w14:textId="77777777" w:rsidR="00C46059" w:rsidRDefault="00FC009A" w:rsidP="00FC009A">
      <w:pPr>
        <w:spacing w:line="360" w:lineRule="auto"/>
        <w:ind w:firstLine="720"/>
        <w:jc w:val="both"/>
        <w:rPr>
          <w:lang w:val="vi-VN"/>
        </w:rPr>
      </w:pPr>
      <w:r w:rsidRPr="00FC009A">
        <w:rPr>
          <w:lang w:val="vi-VN"/>
        </w:rPr>
        <w:t>jQuery tích hợp nhiều module khác nhau để hỗ trợ các công việc khác nhau trên web.</w:t>
      </w:r>
    </w:p>
    <w:p w14:paraId="4446A755" w14:textId="77777777" w:rsidR="00FC009A" w:rsidRPr="00FC009A" w:rsidRDefault="00FC009A" w:rsidP="00FC009A">
      <w:pPr>
        <w:spacing w:line="360" w:lineRule="auto"/>
        <w:ind w:firstLine="720"/>
        <w:jc w:val="both"/>
        <w:rPr>
          <w:lang w:val="vi-VN"/>
        </w:rPr>
      </w:pPr>
      <w:r w:rsidRPr="00FC009A">
        <w:rPr>
          <w:lang w:val="vi-VN"/>
        </w:rPr>
        <w:t xml:space="preserve"> Các module chính của jQuery bao gồm:</w:t>
      </w:r>
    </w:p>
    <w:p w14:paraId="658E3235"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Ajax: Xử lý giao tiếp Ajax.</w:t>
      </w:r>
    </w:p>
    <w:p w14:paraId="1B28FC4A"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Atributes: Xử lý các thuộc tính của các phần tử HTML.</w:t>
      </w:r>
    </w:p>
    <w:p w14:paraId="0E635EFB"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Effect: Xử lý hiệu ứng trực quan.</w:t>
      </w:r>
    </w:p>
    <w:p w14:paraId="153F6A39"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Event: Xử lý các sự kiện.</w:t>
      </w:r>
    </w:p>
    <w:p w14:paraId="3CDAD889"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Form: Xử lý các sự kiện liên quan đến các biểu mẫu.</w:t>
      </w:r>
    </w:p>
    <w:p w14:paraId="32B1D2B7" w14:textId="77777777" w:rsidR="00FC009A" w:rsidRPr="00FC009A" w:rsidRDefault="00FC009A" w:rsidP="00FC009A">
      <w:pPr>
        <w:pStyle w:val="ListParagraph"/>
        <w:numPr>
          <w:ilvl w:val="0"/>
          <w:numId w:val="36"/>
        </w:numPr>
        <w:spacing w:line="360" w:lineRule="auto"/>
        <w:jc w:val="both"/>
        <w:rPr>
          <w:lang w:val="vi-VN"/>
        </w:rPr>
      </w:pPr>
      <w:r w:rsidRPr="00FC009A">
        <w:rPr>
          <w:lang w:val="vi-VN"/>
        </w:rPr>
        <w:t>DOM: Xử lý và thao tác với Cấu trúc Đối tượng Mô hình (DOM).</w:t>
      </w:r>
    </w:p>
    <w:p w14:paraId="6AED933D" w14:textId="77777777" w:rsidR="00FC009A" w:rsidRDefault="00FC009A" w:rsidP="00FC009A">
      <w:pPr>
        <w:pStyle w:val="ListParagraph"/>
        <w:numPr>
          <w:ilvl w:val="0"/>
          <w:numId w:val="36"/>
        </w:numPr>
        <w:spacing w:line="360" w:lineRule="auto"/>
        <w:jc w:val="both"/>
        <w:rPr>
          <w:lang w:val="vi-VN"/>
        </w:rPr>
      </w:pPr>
      <w:r w:rsidRPr="00FC009A">
        <w:rPr>
          <w:lang w:val="vi-VN"/>
        </w:rPr>
        <w:t>Selector: Xử lý và lựa chọn các phần tử HTML trong tài liệu.</w:t>
      </w:r>
    </w:p>
    <w:p w14:paraId="3736866B" w14:textId="77777777" w:rsidR="00C46059" w:rsidRPr="00FC009A" w:rsidRDefault="00C46059" w:rsidP="00C46059">
      <w:pPr>
        <w:pStyle w:val="ListParagraph"/>
        <w:spacing w:line="360" w:lineRule="auto"/>
        <w:ind w:left="1080"/>
        <w:jc w:val="both"/>
        <w:rPr>
          <w:lang w:val="vi-VN"/>
        </w:rPr>
      </w:pPr>
    </w:p>
    <w:p w14:paraId="41CF8911" w14:textId="77777777" w:rsidR="00FC009A" w:rsidRPr="00FC009A" w:rsidRDefault="00FC009A" w:rsidP="00FC009A">
      <w:pPr>
        <w:spacing w:line="360" w:lineRule="auto"/>
        <w:ind w:firstLine="720"/>
        <w:jc w:val="both"/>
        <w:rPr>
          <w:lang w:val="vi-VN"/>
        </w:rPr>
      </w:pPr>
      <w:r w:rsidRPr="00FC009A">
        <w:rPr>
          <w:lang w:val="vi-VN"/>
        </w:rPr>
        <w:t>jQuery không phải là một ngôn ngữ lập trình riêng biệt mà là một thư viện JavaScript.. Nó cung cấp các API để duyệt tài liệu HTML, thực hiện hoạt ảnh, xử lý sự kiện và thực hiện các yêu cầu AJAX một cách hiệu quả. jQuery cũng tương thích tốt trên nhiều trình duyệt khác nhau, làm cho nó trở thành một công cụ phổ biến trong phát triển web hiện nay.</w:t>
      </w:r>
      <w:r w:rsidR="00431E55">
        <w:rPr>
          <w:lang w:val="vi-VN"/>
        </w:rPr>
        <w:t xml:space="preserve"> </w:t>
      </w:r>
      <w:r w:rsidR="00431E55">
        <w:t>jQuery được sử dụng đến 99% trên tổng số website trên thế giới.</w:t>
      </w:r>
    </w:p>
    <w:p w14:paraId="51CA34FB" w14:textId="77777777" w:rsidR="00FC009A" w:rsidRDefault="00FC009A">
      <w:pPr>
        <w:spacing w:after="160" w:line="259" w:lineRule="auto"/>
        <w:rPr>
          <w:b/>
          <w:szCs w:val="26"/>
          <w:lang w:val="vi-VN"/>
        </w:rPr>
      </w:pPr>
      <w:r>
        <w:rPr>
          <w:szCs w:val="26"/>
        </w:rPr>
        <w:br w:type="page"/>
      </w:r>
    </w:p>
    <w:p w14:paraId="555F58EC" w14:textId="77777777" w:rsidR="004B2496" w:rsidRPr="001A50CD" w:rsidRDefault="004B2496" w:rsidP="00FC009A">
      <w:pPr>
        <w:pStyle w:val="Heading2"/>
        <w:numPr>
          <w:ilvl w:val="0"/>
          <w:numId w:val="0"/>
        </w:numPr>
        <w:rPr>
          <w:szCs w:val="26"/>
        </w:rPr>
      </w:pPr>
    </w:p>
    <w:p w14:paraId="45E34A79" w14:textId="77777777" w:rsidR="00E46FE3" w:rsidRPr="001A50CD" w:rsidRDefault="00E46FE3" w:rsidP="001A50CD">
      <w:pPr>
        <w:spacing w:after="160" w:line="360" w:lineRule="auto"/>
        <w:rPr>
          <w:b/>
          <w:szCs w:val="26"/>
        </w:rPr>
      </w:pPr>
    </w:p>
    <w:p w14:paraId="3BACDDA6" w14:textId="77777777" w:rsidR="00AF4014" w:rsidRPr="001A50CD" w:rsidRDefault="00296245" w:rsidP="001A50CD">
      <w:pPr>
        <w:pStyle w:val="Heading1"/>
        <w:numPr>
          <w:ilvl w:val="0"/>
          <w:numId w:val="3"/>
        </w:numPr>
        <w:tabs>
          <w:tab w:val="left" w:pos="1701"/>
        </w:tabs>
        <w:spacing w:line="360" w:lineRule="auto"/>
        <w:rPr>
          <w:szCs w:val="26"/>
        </w:rPr>
      </w:pPr>
      <w:bookmarkStart w:id="102" w:name="_Toc170889003"/>
      <w:r w:rsidRPr="001A50CD">
        <w:rPr>
          <w:szCs w:val="26"/>
        </w:rPr>
        <w:t>HIỆN THỰC HÓA NGHIÊN CỨU</w:t>
      </w:r>
      <w:bookmarkEnd w:id="102"/>
    </w:p>
    <w:p w14:paraId="71BFED0A" w14:textId="77777777" w:rsidR="004C4131" w:rsidRPr="001A50CD" w:rsidRDefault="004C4131" w:rsidP="001A50CD">
      <w:pPr>
        <w:spacing w:line="360" w:lineRule="auto"/>
        <w:rPr>
          <w:szCs w:val="26"/>
        </w:rPr>
      </w:pPr>
    </w:p>
    <w:p w14:paraId="6AF57A43" w14:textId="77777777" w:rsidR="00AF4014" w:rsidRPr="001A50CD" w:rsidRDefault="00B17E61" w:rsidP="001A50CD">
      <w:pPr>
        <w:pStyle w:val="Heading2"/>
        <w:numPr>
          <w:ilvl w:val="1"/>
          <w:numId w:val="3"/>
        </w:numPr>
        <w:rPr>
          <w:rFonts w:eastAsia="SimSun"/>
          <w:szCs w:val="26"/>
        </w:rPr>
      </w:pPr>
      <w:bookmarkStart w:id="103" w:name="_Toc170889004"/>
      <w:r w:rsidRPr="001A50CD">
        <w:rPr>
          <w:rFonts w:eastAsia="SimSun"/>
          <w:szCs w:val="26"/>
        </w:rPr>
        <w:t>Mô tả hệ thống</w:t>
      </w:r>
      <w:bookmarkEnd w:id="103"/>
    </w:p>
    <w:p w14:paraId="66605040" w14:textId="77777777" w:rsidR="008A7B34" w:rsidRPr="001A50CD" w:rsidRDefault="008A7B34" w:rsidP="001A50CD">
      <w:pPr>
        <w:spacing w:line="360" w:lineRule="auto"/>
        <w:ind w:firstLine="720"/>
        <w:jc w:val="both"/>
        <w:rPr>
          <w:szCs w:val="26"/>
          <w:lang w:val="vi-VN"/>
        </w:rPr>
      </w:pPr>
      <w:r w:rsidRPr="001A50CD">
        <w:rPr>
          <w:szCs w:val="26"/>
          <w:lang w:val="vi-VN"/>
        </w:rPr>
        <w:t>H</w:t>
      </w:r>
      <w:r w:rsidRPr="001A50CD">
        <w:rPr>
          <w:szCs w:val="26"/>
        </w:rPr>
        <w:t xml:space="preserve">ệ thống Thông tin Y tế cho giảng viên </w:t>
      </w:r>
      <w:r w:rsidR="003B37CA" w:rsidRPr="001A50CD">
        <w:rPr>
          <w:szCs w:val="26"/>
          <w:lang w:val="vi-VN"/>
        </w:rPr>
        <w:t xml:space="preserve">trường ĐHTV </w:t>
      </w:r>
      <w:r w:rsidRPr="001A50CD">
        <w:rPr>
          <w:szCs w:val="26"/>
          <w:lang w:val="vi-VN"/>
        </w:rPr>
        <w:t xml:space="preserve">giúp cho giảng viên có thể dễ dàng hơn trong việc quản lý sức khỏe không cần phải chờ đợi xếp hàng để đăng ký khám sức khỏe định kỳ, đăng ký tiêm Vaccine </w:t>
      </w:r>
      <w:r w:rsidR="005E5B68" w:rsidRPr="001A50CD">
        <w:rPr>
          <w:szCs w:val="26"/>
          <w:lang w:val="vi-VN"/>
        </w:rPr>
        <w:t>hoặc phải tìm lại những kết quả khám sức khỏe khi cần xem. Giảng viên chỉ cần truy cập vào hệ thống Thông tin Y tế và đăng nhập vào tài khoản đã có thể giải quyết được những vấn đề trên.</w:t>
      </w:r>
    </w:p>
    <w:p w14:paraId="17F3A774" w14:textId="77777777" w:rsidR="00117F6F" w:rsidRPr="001A50CD" w:rsidRDefault="00117F6F" w:rsidP="001A50CD">
      <w:pPr>
        <w:spacing w:line="360" w:lineRule="auto"/>
        <w:ind w:firstLine="720"/>
        <w:jc w:val="both"/>
        <w:rPr>
          <w:szCs w:val="26"/>
          <w:lang w:val="vi-VN"/>
        </w:rPr>
      </w:pPr>
      <w:r w:rsidRPr="001A50CD">
        <w:rPr>
          <w:szCs w:val="26"/>
          <w:lang w:val="vi-VN"/>
        </w:rPr>
        <w:t xml:space="preserve">Người quản trị sẽ đăng nhập vào tài khoản, khi đăng nhập vào hệ thống thành công thì người quản trị sẽ có chức năng cung cấp cho giảng viên và bác sĩ tài khoản để đăng nhập vào hệ thống, người quản trị </w:t>
      </w:r>
      <w:r w:rsidRPr="001A50CD">
        <w:rPr>
          <w:szCs w:val="26"/>
        </w:rPr>
        <w:t>có thể cập nhật, sửa đổi và xóa thông tin tài khoản của giảng viên và bác sĩ</w:t>
      </w:r>
      <w:r w:rsidRPr="001A50CD">
        <w:rPr>
          <w:szCs w:val="26"/>
          <w:lang w:val="vi-VN"/>
        </w:rPr>
        <w:t>, xem hồ sơ khám sức khỏe định kỳ của giảng viên, cập nhập các dịch vụ y tế, quản lý danh sách các vaccine, quản lý danh sách đặt lịch khám sức khỏe và đặt lịch tiêm chủng của giảng viên.</w:t>
      </w:r>
    </w:p>
    <w:p w14:paraId="796BDECF" w14:textId="77777777" w:rsidR="005E5B68" w:rsidRPr="001A50CD" w:rsidRDefault="005E5B68" w:rsidP="001A50CD">
      <w:pPr>
        <w:spacing w:line="360" w:lineRule="auto"/>
        <w:ind w:firstLine="720"/>
        <w:jc w:val="both"/>
        <w:rPr>
          <w:szCs w:val="26"/>
          <w:lang w:val="vi-VN"/>
        </w:rPr>
      </w:pPr>
      <w:r w:rsidRPr="001A50CD">
        <w:rPr>
          <w:szCs w:val="26"/>
          <w:lang w:val="vi-VN"/>
        </w:rPr>
        <w:t xml:space="preserve">Muốn sử dụng các chức năng của hệ thống giảng viên cần phải đăng nhập tài khoản vào hệ thống (tài khoản của giảng viên sẽ do người quản trị cung cấp). Khi đăng nhập vào hệ thống thành công giảng viên có thể tra cứu các dịch vụ y tế của bệnh viện, đặt lịch khám sức khỏe, đặt lịch tiêm chủng, giảng viên có thể đặt lịch cho bản thân mình hoặc có thể </w:t>
      </w:r>
      <w:r w:rsidR="001F3C2E" w:rsidRPr="001A50CD">
        <w:rPr>
          <w:szCs w:val="26"/>
          <w:lang w:val="vi-VN"/>
        </w:rPr>
        <w:t>đăng ký đặt lịch cho người thân. Giảng viên có thể xem lại hồ sơ khám sức khỏe định kỳ của bản thân sẽ được cập nhập đầy trên hệ thống.</w:t>
      </w:r>
    </w:p>
    <w:p w14:paraId="3A4FAAF4" w14:textId="77777777" w:rsidR="001F3C2E" w:rsidRPr="001A50CD" w:rsidRDefault="00F153F8" w:rsidP="001A50CD">
      <w:pPr>
        <w:spacing w:line="360" w:lineRule="auto"/>
        <w:ind w:firstLine="720"/>
        <w:jc w:val="both"/>
        <w:rPr>
          <w:szCs w:val="26"/>
          <w:lang w:val="vi-VN"/>
        </w:rPr>
      </w:pPr>
      <w:r w:rsidRPr="001A50CD">
        <w:rPr>
          <w:szCs w:val="26"/>
        </w:rPr>
        <w:t xml:space="preserve">Để sử dụng các chức năng của hệ thống, </w:t>
      </w:r>
      <w:r w:rsidRPr="001A50CD">
        <w:rPr>
          <w:szCs w:val="26"/>
          <w:lang w:val="vi-VN"/>
        </w:rPr>
        <w:t>bác sĩ</w:t>
      </w:r>
      <w:r w:rsidRPr="001A50CD">
        <w:rPr>
          <w:szCs w:val="26"/>
        </w:rPr>
        <w:t xml:space="preserve"> cần đăng nhập vào tài khoản được cung cấp bởi người quản </w:t>
      </w:r>
      <w:r w:rsidRPr="001A50CD">
        <w:rPr>
          <w:szCs w:val="26"/>
          <w:lang w:val="vi-VN"/>
        </w:rPr>
        <w:t>trị.</w:t>
      </w:r>
      <w:r w:rsidR="001F3C2E" w:rsidRPr="001A50CD">
        <w:rPr>
          <w:szCs w:val="26"/>
          <w:lang w:val="vi-VN"/>
        </w:rPr>
        <w:t xml:space="preserve"> Sau khi đăng nhập vào hệ thống các bác sĩ có chức năng là nhập thông tin vào hồ sơ khám sức khỏe cho giảng viên.</w:t>
      </w:r>
    </w:p>
    <w:p w14:paraId="1D5E20F1" w14:textId="77777777" w:rsidR="001F3C2E" w:rsidRPr="001A50CD" w:rsidRDefault="00C27683" w:rsidP="001A50CD">
      <w:pPr>
        <w:spacing w:line="360" w:lineRule="auto"/>
        <w:ind w:firstLine="720"/>
        <w:jc w:val="both"/>
        <w:rPr>
          <w:szCs w:val="26"/>
        </w:rPr>
      </w:pPr>
      <w:r w:rsidRPr="001A50CD">
        <w:rPr>
          <w:szCs w:val="26"/>
        </w:rPr>
        <w:t>Hệ thống Thông tin Y tế cho giảng viên trường ĐHTV là một công cụ hỗ trợ giảng viên trong việc quản lý sức khỏe cá nhân và gia đình một cách dễ dàng và tiện lợi. Hệ thống này không chỉ giúp giảng viên tiết kiệm thời gian mà còn cung cấp một cách thức quản lý thông tin sức khỏe hiệu quả và có tổ chức.</w:t>
      </w:r>
    </w:p>
    <w:p w14:paraId="3F229046" w14:textId="77777777" w:rsidR="00431E55" w:rsidRDefault="00431E55">
      <w:pPr>
        <w:spacing w:after="160" w:line="259" w:lineRule="auto"/>
        <w:rPr>
          <w:b/>
          <w:szCs w:val="26"/>
        </w:rPr>
      </w:pPr>
      <w:r>
        <w:rPr>
          <w:b/>
          <w:szCs w:val="26"/>
        </w:rPr>
        <w:br w:type="page"/>
      </w:r>
    </w:p>
    <w:p w14:paraId="2C05954A" w14:textId="77777777" w:rsidR="00DB4E20" w:rsidRPr="001A50CD" w:rsidRDefault="00DB4E20" w:rsidP="001A50CD">
      <w:pPr>
        <w:spacing w:line="360" w:lineRule="auto"/>
        <w:jc w:val="both"/>
        <w:rPr>
          <w:b/>
          <w:szCs w:val="26"/>
        </w:rPr>
      </w:pPr>
    </w:p>
    <w:p w14:paraId="6D3CF2C6" w14:textId="77777777" w:rsidR="00DB4E20" w:rsidRPr="00431E55" w:rsidRDefault="00DB4E20" w:rsidP="001A50CD">
      <w:pPr>
        <w:spacing w:line="360" w:lineRule="auto"/>
        <w:jc w:val="both"/>
        <w:rPr>
          <w:b/>
          <w:szCs w:val="26"/>
          <w:lang w:val="vi-VN"/>
        </w:rPr>
      </w:pPr>
      <w:r w:rsidRPr="001A50CD">
        <w:rPr>
          <w:b/>
          <w:szCs w:val="26"/>
        </w:rPr>
        <w:t xml:space="preserve">Phân tích các chức năng của hệ </w:t>
      </w:r>
      <w:r w:rsidR="00431E55">
        <w:rPr>
          <w:b/>
          <w:szCs w:val="26"/>
          <w:lang w:val="vi-VN"/>
        </w:rPr>
        <w:t>thống:</w:t>
      </w:r>
    </w:p>
    <w:p w14:paraId="563A8D4A" w14:textId="77777777" w:rsidR="00DB4E20" w:rsidRPr="001A50CD" w:rsidRDefault="00DB4E20" w:rsidP="001A50CD">
      <w:pPr>
        <w:spacing w:line="360" w:lineRule="auto"/>
        <w:jc w:val="both"/>
        <w:rPr>
          <w:rFonts w:eastAsia="SimSun"/>
          <w:b/>
          <w:i/>
          <w:szCs w:val="26"/>
          <w:lang w:val="vi-VN"/>
        </w:rPr>
      </w:pPr>
      <w:r w:rsidRPr="001A50CD">
        <w:rPr>
          <w:rFonts w:eastAsia="SimSun"/>
          <w:b/>
          <w:i/>
          <w:szCs w:val="26"/>
          <w:lang w:val="vi-VN"/>
        </w:rPr>
        <w:t>Chức năng Đăng nhập:</w:t>
      </w:r>
    </w:p>
    <w:p w14:paraId="1F4B375C" w14:textId="77777777" w:rsidR="00DB4E20" w:rsidRPr="001A50CD" w:rsidRDefault="00DB4E20" w:rsidP="001A50CD">
      <w:pPr>
        <w:spacing w:line="360" w:lineRule="auto"/>
        <w:ind w:firstLine="720"/>
        <w:jc w:val="both"/>
        <w:rPr>
          <w:rFonts w:eastAsia="SimSun"/>
          <w:szCs w:val="26"/>
          <w:lang w:val="vi-VN"/>
        </w:rPr>
      </w:pPr>
      <w:r w:rsidRPr="001A50CD">
        <w:rPr>
          <w:rFonts w:eastAsia="SimSun"/>
          <w:szCs w:val="26"/>
          <w:lang w:val="vi-VN"/>
        </w:rPr>
        <w:t>- Đầu vào: Người dùng nhập vào thông tin email và mật khẩu, sau đó chọn đăng nhập.</w:t>
      </w:r>
    </w:p>
    <w:p w14:paraId="23979858" w14:textId="77777777" w:rsidR="00DB4E20" w:rsidRPr="001A50CD" w:rsidRDefault="00DB4E20" w:rsidP="001A50CD">
      <w:pPr>
        <w:spacing w:line="360" w:lineRule="auto"/>
        <w:ind w:firstLine="720"/>
        <w:jc w:val="both"/>
        <w:rPr>
          <w:rFonts w:eastAsia="SimSun"/>
          <w:szCs w:val="26"/>
          <w:lang w:val="vi-VN"/>
        </w:rPr>
      </w:pPr>
      <w:r w:rsidRPr="001A50CD">
        <w:rPr>
          <w:rFonts w:eastAsia="SimSun"/>
          <w:szCs w:val="26"/>
          <w:lang w:val="vi-VN"/>
        </w:rPr>
        <w:t>- Thực hiện: Kiểm tra tên email và mật khẩu có trùng khớp với thông tin trong CSDL. Kiểm tra quyền người dùng.</w:t>
      </w:r>
    </w:p>
    <w:p w14:paraId="09BC2C3B" w14:textId="77777777" w:rsidR="00DB4E20" w:rsidRPr="001A50CD" w:rsidRDefault="00DB4E20" w:rsidP="001A50CD">
      <w:pPr>
        <w:spacing w:line="360" w:lineRule="auto"/>
        <w:ind w:firstLine="720"/>
        <w:jc w:val="both"/>
        <w:rPr>
          <w:rFonts w:eastAsia="SimSun"/>
          <w:szCs w:val="26"/>
          <w:lang w:val="vi-VN"/>
        </w:rPr>
      </w:pPr>
      <w:r w:rsidRPr="001A50CD">
        <w:rPr>
          <w:rFonts w:eastAsia="SimSun"/>
          <w:szCs w:val="26"/>
          <w:lang w:val="vi-VN"/>
        </w:rPr>
        <w:t xml:space="preserve">- Đầu ra: Nếu không đúng thông tin thì thông báo tài khoản không hợp lệ. Ngược </w:t>
      </w:r>
    </w:p>
    <w:p w14:paraId="12F9991F" w14:textId="77777777" w:rsidR="00DB4E20" w:rsidRPr="001A50CD" w:rsidRDefault="00DB4E20" w:rsidP="001A50CD">
      <w:pPr>
        <w:spacing w:line="360" w:lineRule="auto"/>
        <w:jc w:val="both"/>
        <w:rPr>
          <w:rFonts w:eastAsia="SimSun"/>
          <w:szCs w:val="26"/>
          <w:lang w:val="vi-VN"/>
        </w:rPr>
      </w:pPr>
      <w:r w:rsidRPr="001A50CD">
        <w:rPr>
          <w:rFonts w:eastAsia="SimSun"/>
          <w:szCs w:val="26"/>
          <w:lang w:val="vi-VN"/>
        </w:rPr>
        <w:t>lại, tùy theo quyền người dùng, hiển thị màn hình quản trị hoặc màn hình của giảng viên, bác sĩ.</w:t>
      </w:r>
    </w:p>
    <w:p w14:paraId="0C73EAE5" w14:textId="77777777" w:rsidR="00DB4E20" w:rsidRPr="001A50CD" w:rsidRDefault="00DB4E20" w:rsidP="001A50CD">
      <w:pPr>
        <w:spacing w:line="360" w:lineRule="auto"/>
        <w:jc w:val="both"/>
        <w:rPr>
          <w:rFonts w:eastAsia="SimSun"/>
          <w:b/>
          <w:i/>
          <w:szCs w:val="26"/>
          <w:lang w:val="vi-VN"/>
        </w:rPr>
      </w:pPr>
      <w:r w:rsidRPr="001A50CD">
        <w:rPr>
          <w:rFonts w:eastAsia="SimSun"/>
          <w:b/>
          <w:i/>
          <w:szCs w:val="26"/>
          <w:lang w:val="vi-VN"/>
        </w:rPr>
        <w:t>Chức năng Đăng xuất:</w:t>
      </w:r>
    </w:p>
    <w:p w14:paraId="5607023F" w14:textId="77777777" w:rsidR="00DB4E20" w:rsidRPr="001A50CD" w:rsidRDefault="00DB4E20" w:rsidP="001A50CD">
      <w:pPr>
        <w:spacing w:line="360" w:lineRule="auto"/>
        <w:ind w:left="720"/>
        <w:jc w:val="both"/>
        <w:rPr>
          <w:rFonts w:eastAsia="SimSun"/>
          <w:szCs w:val="26"/>
          <w:lang w:val="vi-VN"/>
        </w:rPr>
      </w:pPr>
      <w:r w:rsidRPr="001A50CD">
        <w:rPr>
          <w:rFonts w:eastAsia="SimSun"/>
          <w:szCs w:val="26"/>
          <w:lang w:val="vi-VN"/>
        </w:rPr>
        <w:t>- Đầu vào: Người dùng chọn đăng xuất.</w:t>
      </w:r>
    </w:p>
    <w:p w14:paraId="65EE076C" w14:textId="77777777" w:rsidR="00DB4E20" w:rsidRPr="001A50CD" w:rsidRDefault="00DB4E20" w:rsidP="001A50CD">
      <w:pPr>
        <w:spacing w:line="360" w:lineRule="auto"/>
        <w:ind w:left="720"/>
        <w:jc w:val="both"/>
        <w:rPr>
          <w:rFonts w:eastAsia="SimSun"/>
          <w:szCs w:val="26"/>
          <w:lang w:val="vi-VN"/>
        </w:rPr>
      </w:pPr>
      <w:r w:rsidRPr="001A50CD">
        <w:rPr>
          <w:rFonts w:eastAsia="SimSun"/>
          <w:szCs w:val="26"/>
          <w:lang w:val="vi-VN"/>
        </w:rPr>
        <w:t>- Thực hiện: Hủy lưu thông tin đăng nhập.</w:t>
      </w:r>
    </w:p>
    <w:p w14:paraId="779FA095" w14:textId="77777777" w:rsidR="00DB4E20" w:rsidRPr="001A50CD" w:rsidRDefault="00DB4E20" w:rsidP="001A50CD">
      <w:pPr>
        <w:spacing w:line="360" w:lineRule="auto"/>
        <w:ind w:left="720"/>
        <w:jc w:val="both"/>
        <w:rPr>
          <w:rFonts w:eastAsia="SimSun"/>
          <w:szCs w:val="26"/>
          <w:lang w:val="vi-VN"/>
        </w:rPr>
      </w:pPr>
      <w:r w:rsidRPr="001A50CD">
        <w:rPr>
          <w:rFonts w:eastAsia="SimSun"/>
          <w:szCs w:val="26"/>
          <w:lang w:val="vi-VN"/>
        </w:rPr>
        <w:t>- Đầu ra: Hiển thị trang chủ.</w:t>
      </w:r>
    </w:p>
    <w:p w14:paraId="41E078FA" w14:textId="77777777" w:rsidR="00DB4E20" w:rsidRPr="001A50CD" w:rsidRDefault="00DB4E20" w:rsidP="001A50CD">
      <w:pPr>
        <w:spacing w:line="360" w:lineRule="auto"/>
        <w:jc w:val="both"/>
        <w:rPr>
          <w:rFonts w:eastAsia="SimSun"/>
          <w:b/>
          <w:i/>
          <w:szCs w:val="26"/>
          <w:lang w:val="vi-VN"/>
        </w:rPr>
      </w:pPr>
      <w:r w:rsidRPr="001A50CD">
        <w:rPr>
          <w:rFonts w:eastAsia="SimSun"/>
          <w:b/>
          <w:i/>
          <w:szCs w:val="26"/>
          <w:lang w:val="vi-VN"/>
        </w:rPr>
        <w:t>Yêu cầu hệ thống:</w:t>
      </w:r>
    </w:p>
    <w:p w14:paraId="5B8DEA9B" w14:textId="26F44353" w:rsidR="00DB4E20" w:rsidRPr="001A50CD" w:rsidRDefault="00C46059" w:rsidP="00C46059">
      <w:pPr>
        <w:spacing w:line="360" w:lineRule="auto"/>
        <w:ind w:firstLine="720"/>
        <w:jc w:val="both"/>
        <w:rPr>
          <w:rFonts w:eastAsia="SimSun"/>
          <w:szCs w:val="26"/>
          <w:lang w:val="vi-VN"/>
        </w:rPr>
      </w:pPr>
      <w:r>
        <w:rPr>
          <w:rFonts w:eastAsia="SimSun"/>
          <w:szCs w:val="26"/>
          <w:lang w:val="vi-VN"/>
        </w:rPr>
        <w:t>-</w:t>
      </w:r>
      <w:r w:rsidR="00A861C7">
        <w:rPr>
          <w:rFonts w:eastAsia="SimSun"/>
          <w:szCs w:val="26"/>
          <w:lang w:val="vi-VN"/>
        </w:rPr>
        <w:t xml:space="preserve"> </w:t>
      </w:r>
      <w:r w:rsidR="00DB4E20" w:rsidRPr="001A50CD">
        <w:rPr>
          <w:rFonts w:eastAsia="SimSun"/>
          <w:szCs w:val="26"/>
          <w:lang w:val="vi-VN"/>
        </w:rPr>
        <w:t>Giao diện thân thiện, dễ nhìn, màu sắc không đối lập.</w:t>
      </w:r>
    </w:p>
    <w:p w14:paraId="6E6E29B4" w14:textId="77777777" w:rsidR="00DB4E20" w:rsidRPr="001A50CD" w:rsidRDefault="00C46059" w:rsidP="00C46059">
      <w:pPr>
        <w:spacing w:line="360" w:lineRule="auto"/>
        <w:ind w:firstLine="720"/>
        <w:jc w:val="both"/>
        <w:rPr>
          <w:rFonts w:eastAsia="SimSun"/>
          <w:szCs w:val="26"/>
          <w:lang w:val="vi-VN"/>
        </w:rPr>
      </w:pPr>
      <w:r>
        <w:rPr>
          <w:rFonts w:eastAsia="SimSun"/>
          <w:szCs w:val="26"/>
          <w:lang w:val="vi-VN"/>
        </w:rPr>
        <w:t>-</w:t>
      </w:r>
      <w:r w:rsidR="00DB4E20" w:rsidRPr="001A50CD">
        <w:rPr>
          <w:rFonts w:eastAsia="SimSun"/>
          <w:szCs w:val="26"/>
          <w:lang w:val="vi-VN"/>
        </w:rPr>
        <w:t xml:space="preserve"> Có khả năng cập nhật, thêm, xóa dễ dàng.</w:t>
      </w:r>
    </w:p>
    <w:p w14:paraId="1342BFBA" w14:textId="77777777" w:rsidR="00DB4E20" w:rsidRPr="001A50CD" w:rsidRDefault="00C46059" w:rsidP="00C46059">
      <w:pPr>
        <w:spacing w:line="360" w:lineRule="auto"/>
        <w:ind w:left="720"/>
        <w:jc w:val="both"/>
        <w:rPr>
          <w:rFonts w:eastAsia="SimSun"/>
          <w:szCs w:val="26"/>
          <w:lang w:val="vi-VN"/>
        </w:rPr>
      </w:pPr>
      <w:r>
        <w:rPr>
          <w:rFonts w:eastAsia="SimSun"/>
          <w:szCs w:val="26"/>
          <w:lang w:val="vi-VN"/>
        </w:rPr>
        <w:t>-</w:t>
      </w:r>
      <w:r w:rsidR="00DB4E20" w:rsidRPr="001A50CD">
        <w:rPr>
          <w:rFonts w:eastAsia="SimSun"/>
          <w:szCs w:val="26"/>
          <w:lang w:val="vi-VN"/>
        </w:rPr>
        <w:t xml:space="preserve"> Thông tin được cập nhật và chỉnh sửa thườ</w:t>
      </w:r>
      <w:r>
        <w:rPr>
          <w:rFonts w:eastAsia="SimSun"/>
          <w:szCs w:val="26"/>
          <w:lang w:val="vi-VN"/>
        </w:rPr>
        <w:t>ng xuyên.</w:t>
      </w:r>
    </w:p>
    <w:p w14:paraId="02C1F440" w14:textId="255B0882" w:rsidR="001A50CD" w:rsidRPr="00EE708F" w:rsidRDefault="00431E55" w:rsidP="00431E55">
      <w:pPr>
        <w:spacing w:line="360" w:lineRule="auto"/>
        <w:jc w:val="both"/>
        <w:rPr>
          <w:b/>
          <w:i/>
          <w:lang w:val="vi-VN"/>
        </w:rPr>
      </w:pPr>
      <w:r w:rsidRPr="00431E55">
        <w:rPr>
          <w:b/>
          <w:i/>
        </w:rPr>
        <w:t xml:space="preserve">Các yêu cầu phi chức </w:t>
      </w:r>
      <w:r w:rsidR="00EE708F">
        <w:rPr>
          <w:b/>
          <w:i/>
          <w:lang w:val="vi-VN"/>
        </w:rPr>
        <w:t>năng:</w:t>
      </w:r>
    </w:p>
    <w:p w14:paraId="65C3FF22" w14:textId="77777777" w:rsidR="00431E55" w:rsidRPr="00431E55" w:rsidRDefault="00431E55" w:rsidP="00431E55">
      <w:pPr>
        <w:spacing w:line="360" w:lineRule="auto"/>
        <w:ind w:firstLine="720"/>
        <w:jc w:val="both"/>
        <w:rPr>
          <w:lang w:val="vi-VN"/>
        </w:rPr>
      </w:pPr>
      <w:r>
        <w:rPr>
          <w:lang w:val="vi-VN"/>
        </w:rPr>
        <w:t xml:space="preserve">- </w:t>
      </w:r>
      <w:r w:rsidRPr="00431E55">
        <w:t>Yêu cầu</w:t>
      </w:r>
      <w:r>
        <w:rPr>
          <w:lang w:val="vi-VN"/>
        </w:rPr>
        <w:t xml:space="preserve"> về</w:t>
      </w:r>
      <w:r w:rsidRPr="00431E55">
        <w:t xml:space="preserve"> hiệu </w:t>
      </w:r>
      <w:r>
        <w:rPr>
          <w:lang w:val="vi-VN"/>
        </w:rPr>
        <w:t>năng.</w:t>
      </w:r>
    </w:p>
    <w:p w14:paraId="2B1FAAEC" w14:textId="77777777" w:rsidR="00431E55" w:rsidRPr="00431E55" w:rsidRDefault="00431E55" w:rsidP="00431E55">
      <w:pPr>
        <w:spacing w:line="360" w:lineRule="auto"/>
        <w:ind w:firstLine="720"/>
        <w:jc w:val="both"/>
        <w:rPr>
          <w:lang w:val="vi-VN"/>
        </w:rPr>
      </w:pPr>
      <w:r>
        <w:rPr>
          <w:lang w:val="vi-VN"/>
        </w:rPr>
        <w:t xml:space="preserve">- </w:t>
      </w:r>
      <w:r>
        <w:t xml:space="preserve">Yêu cầu về </w:t>
      </w:r>
      <w:r>
        <w:rPr>
          <w:lang w:val="vi-VN"/>
        </w:rPr>
        <w:t>t</w:t>
      </w:r>
      <w:r w:rsidRPr="00431E55">
        <w:t>ốc độ xử lý và tính toán</w:t>
      </w:r>
      <w:r>
        <w:t xml:space="preserve"> </w:t>
      </w:r>
      <w:r>
        <w:rPr>
          <w:lang w:val="vi-VN"/>
        </w:rPr>
        <w:t>nhanh.</w:t>
      </w:r>
    </w:p>
    <w:p w14:paraId="78ECFBF8" w14:textId="77777777" w:rsidR="00431E55" w:rsidRPr="00431E55" w:rsidRDefault="00431E55" w:rsidP="00431E55">
      <w:pPr>
        <w:spacing w:line="360" w:lineRule="auto"/>
        <w:ind w:firstLine="720"/>
        <w:jc w:val="both"/>
      </w:pPr>
      <w:r>
        <w:rPr>
          <w:lang w:val="vi-VN"/>
        </w:rPr>
        <w:t xml:space="preserve">- </w:t>
      </w:r>
      <w:r w:rsidRPr="00431E55">
        <w:t>Yêu cầu về giao diện dễ dàng thao tác.</w:t>
      </w:r>
    </w:p>
    <w:p w14:paraId="368B49F0" w14:textId="77777777" w:rsidR="00431E55" w:rsidRPr="00431E55" w:rsidRDefault="00431E55" w:rsidP="00431E55">
      <w:pPr>
        <w:spacing w:line="360" w:lineRule="auto"/>
        <w:ind w:firstLine="720"/>
        <w:jc w:val="both"/>
        <w:rPr>
          <w:lang w:val="vi-VN"/>
        </w:rPr>
      </w:pPr>
      <w:r>
        <w:rPr>
          <w:lang w:val="vi-VN"/>
        </w:rPr>
        <w:t xml:space="preserve">- </w:t>
      </w:r>
      <w:r w:rsidRPr="00431E55">
        <w:t xml:space="preserve">Yêu cầu độ tin </w:t>
      </w:r>
      <w:r>
        <w:rPr>
          <w:lang w:val="vi-VN"/>
        </w:rPr>
        <w:t>cậy.</w:t>
      </w:r>
    </w:p>
    <w:p w14:paraId="18A044F2" w14:textId="77777777" w:rsidR="00431E55" w:rsidRPr="00431E55" w:rsidRDefault="00431E55" w:rsidP="00431E55">
      <w:pPr>
        <w:spacing w:line="360" w:lineRule="auto"/>
        <w:ind w:firstLine="720"/>
        <w:jc w:val="both"/>
        <w:rPr>
          <w:lang w:val="vi-VN"/>
        </w:rPr>
      </w:pPr>
      <w:r>
        <w:rPr>
          <w:lang w:val="vi-VN"/>
        </w:rPr>
        <w:t xml:space="preserve">- </w:t>
      </w:r>
      <w:r w:rsidRPr="00431E55">
        <w:t xml:space="preserve">Đáp ứng được nhu cầu của khách </w:t>
      </w:r>
      <w:r>
        <w:rPr>
          <w:lang w:val="vi-VN"/>
        </w:rPr>
        <w:t>hàng.</w:t>
      </w:r>
    </w:p>
    <w:p w14:paraId="5781B9B3" w14:textId="77777777" w:rsidR="00431E55" w:rsidRPr="00431E55" w:rsidRDefault="00431E55" w:rsidP="00431E55">
      <w:pPr>
        <w:spacing w:line="360" w:lineRule="auto"/>
        <w:ind w:firstLine="720"/>
        <w:jc w:val="both"/>
      </w:pPr>
      <w:r>
        <w:rPr>
          <w:lang w:val="vi-VN"/>
        </w:rPr>
        <w:t xml:space="preserve">- </w:t>
      </w:r>
      <w:r>
        <w:t>Ổn định</w:t>
      </w:r>
      <w:r w:rsidRPr="00431E55">
        <w:t xml:space="preserve"> không gặp lỗi quá lớn.</w:t>
      </w:r>
    </w:p>
    <w:p w14:paraId="26BDF44D" w14:textId="77777777" w:rsidR="00431E55" w:rsidRDefault="00431E55" w:rsidP="00431E55">
      <w:pPr>
        <w:spacing w:line="360" w:lineRule="auto"/>
        <w:ind w:firstLine="720"/>
        <w:jc w:val="both"/>
        <w:rPr>
          <w:lang w:val="vi-VN"/>
        </w:rPr>
      </w:pPr>
      <w:r>
        <w:rPr>
          <w:lang w:val="vi-VN"/>
        </w:rPr>
        <w:t xml:space="preserve">- </w:t>
      </w:r>
      <w:r w:rsidRPr="00431E55">
        <w:t xml:space="preserve">Cho kết quả chính </w:t>
      </w:r>
      <w:r>
        <w:rPr>
          <w:lang w:val="vi-VN"/>
        </w:rPr>
        <w:t>xác.</w:t>
      </w:r>
    </w:p>
    <w:p w14:paraId="6051F381" w14:textId="2C718B8F" w:rsidR="00431E55" w:rsidRPr="00431E55" w:rsidRDefault="00431E55" w:rsidP="00431E55">
      <w:pPr>
        <w:spacing w:line="360" w:lineRule="auto"/>
        <w:jc w:val="both"/>
        <w:rPr>
          <w:rFonts w:eastAsia="SimSun"/>
          <w:b/>
          <w:i/>
          <w:szCs w:val="26"/>
          <w:lang w:val="vi-VN"/>
        </w:rPr>
      </w:pPr>
      <w:r w:rsidRPr="00431E55">
        <w:rPr>
          <w:rFonts w:eastAsia="SimSun"/>
          <w:b/>
          <w:i/>
          <w:szCs w:val="26"/>
          <w:lang w:val="vi-VN"/>
        </w:rPr>
        <w:t xml:space="preserve">Yêu cầu bảo </w:t>
      </w:r>
      <w:r w:rsidR="00EE708F">
        <w:rPr>
          <w:rFonts w:eastAsia="SimSun"/>
          <w:b/>
          <w:i/>
          <w:szCs w:val="26"/>
          <w:lang w:val="vi-VN"/>
        </w:rPr>
        <w:t>mật:</w:t>
      </w:r>
    </w:p>
    <w:p w14:paraId="42F78B48" w14:textId="77777777" w:rsidR="00431E55" w:rsidRPr="00431E55" w:rsidRDefault="00431E55" w:rsidP="00431E55">
      <w:pPr>
        <w:spacing w:line="360" w:lineRule="auto"/>
        <w:ind w:firstLine="720"/>
        <w:jc w:val="both"/>
        <w:rPr>
          <w:rFonts w:eastAsia="SimSun"/>
          <w:szCs w:val="26"/>
          <w:lang w:val="vi-VN"/>
        </w:rPr>
      </w:pPr>
      <w:r>
        <w:rPr>
          <w:rFonts w:eastAsia="SimSun"/>
          <w:szCs w:val="26"/>
          <w:lang w:val="vi-VN"/>
        </w:rPr>
        <w:t xml:space="preserve">- </w:t>
      </w:r>
      <w:r w:rsidRPr="00431E55">
        <w:rPr>
          <w:rFonts w:eastAsia="SimSun"/>
          <w:szCs w:val="26"/>
          <w:lang w:val="vi-VN"/>
        </w:rPr>
        <w:t>Đảm bảo tính duy nhấ</w:t>
      </w:r>
      <w:r>
        <w:rPr>
          <w:rFonts w:eastAsia="SimSun"/>
          <w:szCs w:val="26"/>
          <w:lang w:val="vi-VN"/>
        </w:rPr>
        <w:t xml:space="preserve">t tài khoản </w:t>
      </w:r>
      <w:r w:rsidRPr="00431E55">
        <w:rPr>
          <w:rFonts w:eastAsia="SimSun"/>
          <w:szCs w:val="26"/>
          <w:lang w:val="vi-VN"/>
        </w:rPr>
        <w:t>đăng nhậ</w:t>
      </w:r>
      <w:r>
        <w:rPr>
          <w:rFonts w:eastAsia="SimSun"/>
          <w:szCs w:val="26"/>
          <w:lang w:val="vi-VN"/>
        </w:rPr>
        <w:t>p giảng viên hoặc bác sĩ</w:t>
      </w:r>
      <w:r w:rsidRPr="00431E55">
        <w:rPr>
          <w:rFonts w:eastAsia="SimSun"/>
          <w:szCs w:val="26"/>
          <w:lang w:val="vi-VN"/>
        </w:rPr>
        <w:t xml:space="preserve"> sử dụng.</w:t>
      </w:r>
    </w:p>
    <w:p w14:paraId="2DA726D1" w14:textId="77777777" w:rsidR="00431E55" w:rsidRDefault="00431E55" w:rsidP="00431E55">
      <w:pPr>
        <w:spacing w:line="360" w:lineRule="auto"/>
        <w:ind w:firstLine="720"/>
        <w:jc w:val="both"/>
        <w:rPr>
          <w:rFonts w:eastAsia="SimSun"/>
          <w:szCs w:val="26"/>
          <w:lang w:val="vi-VN"/>
        </w:rPr>
      </w:pPr>
      <w:r>
        <w:rPr>
          <w:rFonts w:eastAsia="SimSun"/>
          <w:szCs w:val="26"/>
          <w:lang w:val="vi-VN"/>
        </w:rPr>
        <w:t xml:space="preserve">- </w:t>
      </w:r>
      <w:r w:rsidRPr="00431E55">
        <w:rPr>
          <w:rFonts w:eastAsia="SimSun"/>
          <w:szCs w:val="26"/>
          <w:lang w:val="vi-VN"/>
        </w:rPr>
        <w:t xml:space="preserve">Chỉ có người quản trị hệ thống mới có quyền cập nhật các thông tin về </w:t>
      </w:r>
      <w:r>
        <w:rPr>
          <w:rFonts w:eastAsia="SimSun"/>
          <w:szCs w:val="26"/>
          <w:lang w:val="vi-VN"/>
        </w:rPr>
        <w:t>tài khoản của bác sĩ và giảng viên</w:t>
      </w:r>
      <w:r w:rsidRPr="00431E55">
        <w:rPr>
          <w:rFonts w:eastAsia="SimSun"/>
          <w:szCs w:val="26"/>
          <w:lang w:val="vi-VN"/>
        </w:rPr>
        <w:t>.</w:t>
      </w:r>
    </w:p>
    <w:p w14:paraId="0088FBB8" w14:textId="77777777" w:rsidR="00431E55" w:rsidRDefault="00431E55" w:rsidP="00431E55">
      <w:pPr>
        <w:spacing w:line="360" w:lineRule="auto"/>
        <w:ind w:firstLine="720"/>
        <w:jc w:val="both"/>
        <w:rPr>
          <w:rFonts w:eastAsia="SimSun"/>
          <w:szCs w:val="26"/>
          <w:lang w:val="vi-VN"/>
        </w:rPr>
      </w:pPr>
      <w:r>
        <w:rPr>
          <w:rFonts w:eastAsia="SimSun"/>
          <w:szCs w:val="26"/>
          <w:lang w:val="vi-VN"/>
        </w:rPr>
        <w:t>- Chỉ các bác sĩ mới được nhâp, chỉnh sửa và xóa hồ sơ sức khỏe của giảng viên.</w:t>
      </w:r>
    </w:p>
    <w:p w14:paraId="222D6284" w14:textId="77777777" w:rsidR="00431E55" w:rsidRDefault="00431E55" w:rsidP="00431E55">
      <w:pPr>
        <w:spacing w:line="360" w:lineRule="auto"/>
        <w:ind w:firstLine="720"/>
        <w:jc w:val="both"/>
        <w:rPr>
          <w:rFonts w:eastAsia="SimSun"/>
          <w:szCs w:val="26"/>
          <w:lang w:val="vi-VN"/>
        </w:rPr>
      </w:pPr>
      <w:r>
        <w:rPr>
          <w:rFonts w:eastAsia="SimSun"/>
          <w:szCs w:val="26"/>
          <w:lang w:val="vi-VN"/>
        </w:rPr>
        <w:t>- Giảng viên chỉ có thể theo dõi thông tin y tế của chính mình.</w:t>
      </w:r>
    </w:p>
    <w:p w14:paraId="42291CEC" w14:textId="77777777" w:rsidR="00C46059" w:rsidRPr="001A50CD" w:rsidRDefault="00C46059" w:rsidP="00C46059">
      <w:pPr>
        <w:spacing w:line="360" w:lineRule="auto"/>
        <w:ind w:left="720"/>
        <w:jc w:val="both"/>
        <w:rPr>
          <w:rFonts w:eastAsia="SimSun"/>
          <w:szCs w:val="26"/>
          <w:lang w:val="vi-VN"/>
        </w:rPr>
      </w:pPr>
      <w:r w:rsidRPr="001A50CD">
        <w:rPr>
          <w:rFonts w:eastAsia="SimSun"/>
          <w:szCs w:val="26"/>
          <w:lang w:val="vi-VN"/>
        </w:rPr>
        <w:lastRenderedPageBreak/>
        <w:t>- Tính toàn vẹn dữ liệu: Dữ liệu không được sửa đổi, bị xóa một cách bất hợp pháp.</w:t>
      </w:r>
    </w:p>
    <w:p w14:paraId="3E476D34" w14:textId="77777777" w:rsidR="00431E55" w:rsidRDefault="00C46059" w:rsidP="00C46059">
      <w:pPr>
        <w:spacing w:line="360" w:lineRule="auto"/>
        <w:ind w:left="720"/>
        <w:jc w:val="both"/>
        <w:rPr>
          <w:rFonts w:eastAsia="SimSun"/>
          <w:szCs w:val="26"/>
          <w:lang w:val="vi-VN"/>
        </w:rPr>
      </w:pPr>
      <w:r>
        <w:rPr>
          <w:rFonts w:eastAsia="SimSun"/>
          <w:szCs w:val="26"/>
          <w:lang w:val="vi-VN"/>
        </w:rPr>
        <w:t xml:space="preserve">- </w:t>
      </w:r>
      <w:r w:rsidRPr="001A50CD">
        <w:rPr>
          <w:rFonts w:eastAsia="SimSun"/>
          <w:szCs w:val="26"/>
          <w:lang w:val="vi-VN"/>
        </w:rPr>
        <w:t>Tính sẵn sàng: Bất cứ lúc nào chúng ta cần thì dữ liệu luôn sẵ</w:t>
      </w:r>
      <w:r>
        <w:rPr>
          <w:rFonts w:eastAsia="SimSun"/>
          <w:szCs w:val="26"/>
          <w:lang w:val="vi-VN"/>
        </w:rPr>
        <w:t>n sàng.</w:t>
      </w:r>
    </w:p>
    <w:p w14:paraId="55352F6B" w14:textId="77777777" w:rsidR="00837C5C" w:rsidRPr="00431E55" w:rsidRDefault="00837C5C" w:rsidP="00C46059">
      <w:pPr>
        <w:spacing w:line="360" w:lineRule="auto"/>
        <w:ind w:left="720"/>
        <w:jc w:val="both"/>
        <w:rPr>
          <w:rFonts w:eastAsia="SimSun"/>
          <w:szCs w:val="26"/>
          <w:lang w:val="vi-VN"/>
        </w:rPr>
      </w:pPr>
    </w:p>
    <w:p w14:paraId="7468F94E" w14:textId="77777777" w:rsidR="001A50CD" w:rsidRPr="001A50CD" w:rsidRDefault="00E504FB" w:rsidP="001A50CD">
      <w:pPr>
        <w:spacing w:line="360" w:lineRule="auto"/>
        <w:jc w:val="both"/>
        <w:rPr>
          <w:b/>
          <w:i/>
          <w:szCs w:val="26"/>
          <w:lang w:val="vi-VN"/>
        </w:rPr>
      </w:pPr>
      <w:r w:rsidRPr="001A50CD">
        <w:rPr>
          <w:b/>
          <w:i/>
          <w:szCs w:val="26"/>
          <w:lang w:val="vi-VN"/>
        </w:rPr>
        <w:t>Phân quyền của hệ thống:</w:t>
      </w:r>
    </w:p>
    <w:p w14:paraId="7A311294" w14:textId="77777777" w:rsidR="00117F6F" w:rsidRPr="001A50CD" w:rsidRDefault="00117F6F" w:rsidP="001A50CD">
      <w:pPr>
        <w:spacing w:line="360" w:lineRule="auto"/>
        <w:ind w:firstLine="720"/>
        <w:jc w:val="both"/>
        <w:rPr>
          <w:szCs w:val="26"/>
        </w:rPr>
      </w:pPr>
      <w:r w:rsidRPr="001A50CD">
        <w:rPr>
          <w:szCs w:val="26"/>
          <w:lang w:val="vi-VN"/>
        </w:rPr>
        <w:t xml:space="preserve">- </w:t>
      </w:r>
      <w:r w:rsidRPr="001A50CD">
        <w:rPr>
          <w:szCs w:val="26"/>
        </w:rPr>
        <w:t>Người quản trị là người có phân quyền cao nhất trong hệ thống, có toàn quyền quản lý các hoạt động, bao gồm cả việc cung cấp tài khoản cho giảng viên và bác sĩ</w:t>
      </w:r>
      <w:r w:rsidRPr="001A50CD">
        <w:rPr>
          <w:szCs w:val="26"/>
          <w:lang w:val="vi-VN"/>
        </w:rPr>
        <w:t xml:space="preserve"> hoặc </w:t>
      </w:r>
      <w:r w:rsidR="00A6484F" w:rsidRPr="001A50CD">
        <w:rPr>
          <w:szCs w:val="26"/>
          <w:lang w:val="vi-VN"/>
        </w:rPr>
        <w:t>n</w:t>
      </w:r>
      <w:r w:rsidRPr="001A50CD">
        <w:rPr>
          <w:szCs w:val="26"/>
          <w:lang w:val="vi-VN"/>
        </w:rPr>
        <w:t xml:space="preserve">gười quản trị có thể xóa tài khoản của giảng viên hoặc bác sĩ nếu vi phạm quy định sử dụng hệ thống, </w:t>
      </w:r>
      <w:r w:rsidRPr="001A50CD">
        <w:rPr>
          <w:szCs w:val="26"/>
        </w:rPr>
        <w:t xml:space="preserve">sửa đổi thông tin tài khoản của giảng viên và bác sĩ (nếu cần thiết). Người quản trị có thể cập nhật, sửa đổi, và xóa thông tin về các dịch vụ y tế và loại vaccine. </w:t>
      </w:r>
      <w:r w:rsidRPr="001A50CD">
        <w:rPr>
          <w:szCs w:val="26"/>
          <w:lang w:val="vi-VN"/>
        </w:rPr>
        <w:t xml:space="preserve">Người quản trị </w:t>
      </w:r>
      <w:r w:rsidRPr="001A50CD">
        <w:rPr>
          <w:szCs w:val="26"/>
        </w:rPr>
        <w:t xml:space="preserve">cũng có quyền xóa và chỉnh sửa các thông tin liên quan đến đặt lịch khám sức khỏe và đặt lịch tiêm vaccine. Tuy nhiên, người quản trị bị hạn chế trong việc thêm, sửa đổi hoặc xóa các thông tin trong hồ sơ khám sức khỏe định kỳ của giảng </w:t>
      </w:r>
      <w:r w:rsidRPr="001A50CD">
        <w:rPr>
          <w:szCs w:val="26"/>
          <w:lang w:val="vi-VN"/>
        </w:rPr>
        <w:t>viên, người quản trị</w:t>
      </w:r>
      <w:r w:rsidRPr="001A50CD">
        <w:rPr>
          <w:szCs w:val="26"/>
        </w:rPr>
        <w:t xml:space="preserve"> chỉ có quyền xem hồ sơ này.</w:t>
      </w:r>
    </w:p>
    <w:p w14:paraId="47A2B1AC" w14:textId="77777777" w:rsidR="00A53D27" w:rsidRPr="001A50CD" w:rsidRDefault="00A53D27" w:rsidP="001A50CD">
      <w:pPr>
        <w:spacing w:line="360" w:lineRule="auto"/>
        <w:ind w:firstLine="720"/>
        <w:jc w:val="both"/>
        <w:rPr>
          <w:rFonts w:eastAsia="SimSun"/>
          <w:szCs w:val="26"/>
          <w:lang w:val="vi-VN"/>
        </w:rPr>
      </w:pPr>
      <w:r w:rsidRPr="001A50CD">
        <w:rPr>
          <w:rFonts w:eastAsia="SimSun"/>
          <w:szCs w:val="26"/>
          <w:lang w:val="vi-VN"/>
        </w:rPr>
        <w:t>- Bác sĩ đăng nhập vào hệ thống và có quyền</w:t>
      </w:r>
      <w:r w:rsidRPr="001A50CD">
        <w:rPr>
          <w:szCs w:val="26"/>
        </w:rPr>
        <w:t xml:space="preserve"> tạo hồ sơ khám sức khỏe định kỳ mới cho giảng viên sau khi khám bệnh</w:t>
      </w:r>
      <w:r w:rsidRPr="001A50CD">
        <w:rPr>
          <w:rFonts w:eastAsia="SimSun"/>
          <w:szCs w:val="26"/>
          <w:lang w:val="vi-VN"/>
        </w:rPr>
        <w:t>, sửa, xóa hồ sơ khám sức khỏe định kỳ của giảng viên. Sau khi hoàn thành công việc, bác sĩ có thể đăng xuất khỏi hệ thống.</w:t>
      </w:r>
    </w:p>
    <w:p w14:paraId="478701B4" w14:textId="77777777" w:rsidR="00F153F8" w:rsidRDefault="00F153F8" w:rsidP="001A50CD">
      <w:pPr>
        <w:spacing w:line="360" w:lineRule="auto"/>
        <w:ind w:firstLine="720"/>
        <w:jc w:val="both"/>
        <w:rPr>
          <w:rFonts w:eastAsia="SimSun"/>
          <w:szCs w:val="26"/>
          <w:lang w:val="vi-VN"/>
        </w:rPr>
      </w:pPr>
      <w:r w:rsidRPr="001A50CD">
        <w:rPr>
          <w:rFonts w:eastAsia="SimSun"/>
          <w:szCs w:val="26"/>
          <w:lang w:val="vi-VN"/>
        </w:rPr>
        <w:t>- Giảng viên có thể đăng nhập vào tài khoản của mình để truy cập hệ thống. Sau khi đăng nhập, giảng viên có thể đăng ký lịch khám sức khỏe, đăng ký lịch tiêm chủng cho bản thân hoặc người thân trong gia đình. Giảng viên cũng có thể xem hồ sơ khám sức khỏe định kỳ của mình, thêm thông tin của người thân cần đăng ký khám hoặc tiêm chủng,</w:t>
      </w:r>
      <w:r w:rsidRPr="001A50CD">
        <w:rPr>
          <w:szCs w:val="26"/>
        </w:rPr>
        <w:t xml:space="preserve"> </w:t>
      </w:r>
      <w:r w:rsidRPr="001A50CD">
        <w:rPr>
          <w:szCs w:val="26"/>
          <w:lang w:val="vi-VN"/>
        </w:rPr>
        <w:t>g</w:t>
      </w:r>
      <w:r w:rsidRPr="001A50CD">
        <w:rPr>
          <w:szCs w:val="26"/>
        </w:rPr>
        <w:t>iảng viên có thể xem lịch khám sức khỏe đã đăng ký của bản thân và người thân, bao gồm thời gian,</w:t>
      </w:r>
      <w:r w:rsidRPr="001A50CD">
        <w:rPr>
          <w:szCs w:val="26"/>
          <w:lang w:val="vi-VN"/>
        </w:rPr>
        <w:t xml:space="preserve">dịch vụ khám đã đăng </w:t>
      </w:r>
      <w:r w:rsidR="000E2D74" w:rsidRPr="001A50CD">
        <w:rPr>
          <w:szCs w:val="26"/>
          <w:lang w:val="vi-VN"/>
        </w:rPr>
        <w:t>ký</w:t>
      </w:r>
      <w:r w:rsidRPr="001A50CD">
        <w:rPr>
          <w:rFonts w:eastAsia="SimSun"/>
          <w:szCs w:val="26"/>
          <w:lang w:val="vi-VN"/>
        </w:rPr>
        <w:t xml:space="preserve"> và đăng xuất để thoát khỏi hệ thống.</w:t>
      </w:r>
    </w:p>
    <w:p w14:paraId="215937A6" w14:textId="77777777" w:rsidR="00837C5C" w:rsidRPr="001A50CD" w:rsidRDefault="00837C5C" w:rsidP="001A50CD">
      <w:pPr>
        <w:spacing w:line="360" w:lineRule="auto"/>
        <w:ind w:firstLine="720"/>
        <w:jc w:val="both"/>
        <w:rPr>
          <w:rFonts w:eastAsia="SimSun"/>
          <w:szCs w:val="26"/>
          <w:lang w:val="vi-VN"/>
        </w:rPr>
      </w:pPr>
    </w:p>
    <w:p w14:paraId="76B8AC4D" w14:textId="77777777" w:rsidR="00C6277B" w:rsidRPr="001A50CD" w:rsidRDefault="00C6277B" w:rsidP="001A50CD">
      <w:pPr>
        <w:pStyle w:val="Heading2"/>
        <w:numPr>
          <w:ilvl w:val="1"/>
          <w:numId w:val="3"/>
        </w:numPr>
        <w:rPr>
          <w:rFonts w:eastAsia="SimSun"/>
          <w:szCs w:val="26"/>
        </w:rPr>
      </w:pPr>
      <w:bookmarkStart w:id="104" w:name="_Toc170889005"/>
      <w:r w:rsidRPr="001A50CD">
        <w:rPr>
          <w:rFonts w:eastAsia="SimSun"/>
          <w:szCs w:val="26"/>
        </w:rPr>
        <w:t>Các mô hình trong hệ thống</w:t>
      </w:r>
      <w:bookmarkEnd w:id="104"/>
    </w:p>
    <w:p w14:paraId="25B6ED60" w14:textId="77777777" w:rsidR="002259C7" w:rsidRPr="001A50CD" w:rsidRDefault="00C6277B" w:rsidP="001A50CD">
      <w:pPr>
        <w:pStyle w:val="Heading3"/>
        <w:numPr>
          <w:ilvl w:val="2"/>
          <w:numId w:val="3"/>
        </w:numPr>
        <w:spacing w:before="120" w:after="120" w:line="360" w:lineRule="auto"/>
        <w:jc w:val="both"/>
        <w:rPr>
          <w:i/>
          <w:szCs w:val="26"/>
          <w:lang w:val="vi-VN"/>
        </w:rPr>
      </w:pPr>
      <w:bookmarkStart w:id="105" w:name="_Toc170889006"/>
      <w:bookmarkStart w:id="106" w:name="_Toc123494299"/>
      <w:bookmarkStart w:id="107" w:name="_Toc123494465"/>
      <w:bookmarkStart w:id="108" w:name="_Toc126865581"/>
      <w:r w:rsidRPr="001A50CD">
        <w:rPr>
          <w:i/>
          <w:szCs w:val="26"/>
          <w:lang w:val="vi-VN"/>
        </w:rPr>
        <w:t xml:space="preserve">Mô </w:t>
      </w:r>
      <w:r w:rsidR="002259C7" w:rsidRPr="001A50CD">
        <w:rPr>
          <w:i/>
          <w:szCs w:val="26"/>
          <w:lang w:val="vi-VN"/>
        </w:rPr>
        <w:t>hình kiểu dữ liệu</w:t>
      </w:r>
      <w:bookmarkEnd w:id="105"/>
    </w:p>
    <w:p w14:paraId="75BD48D3" w14:textId="77777777" w:rsidR="00F153F8" w:rsidRPr="001A50CD" w:rsidRDefault="007210B9" w:rsidP="001A50CD">
      <w:pPr>
        <w:spacing w:line="360" w:lineRule="auto"/>
        <w:ind w:firstLine="720"/>
        <w:jc w:val="both"/>
        <w:rPr>
          <w:szCs w:val="26"/>
          <w:lang w:val="vi-VN"/>
        </w:rPr>
      </w:pPr>
      <w:r w:rsidRPr="001A50CD">
        <w:rPr>
          <w:szCs w:val="26"/>
          <w:lang w:val="vi-VN"/>
        </w:rPr>
        <w:t xml:space="preserve">Mô tả mô hình dữ liệu: Mô hình này biểu diễn một hệ thống y tế với các bảng và các mối quan hệ bao gồm thông tin về dịch vụ y tế, lịch khám, tài khoản, vắc xin, lịch tiêm chủng, và hồ sơ sức khỏe. Các mối quan hệ giữa các bảng chủ yếu dựa trên các khóa ngoại để liên kết các dịch vụ, lịch hẹn, tài khoản, và hồ sơ </w:t>
      </w:r>
      <w:r w:rsidR="007C1153">
        <w:rPr>
          <w:szCs w:val="26"/>
          <w:lang w:val="vi-VN"/>
        </w:rPr>
        <w:t>giảng viên</w:t>
      </w:r>
      <w:r w:rsidRPr="001A50CD">
        <w:rPr>
          <w:szCs w:val="26"/>
          <w:lang w:val="vi-VN"/>
        </w:rPr>
        <w:t>.</w:t>
      </w:r>
      <w:r w:rsidR="00F153F8" w:rsidRPr="001A50CD">
        <w:rPr>
          <w:szCs w:val="26"/>
        </w:rPr>
        <w:t xml:space="preserve"> Mỗi bảng chứa các thuộc tính cụ thể và duy nhất, cùng với các khóa chính và khóa ngoại để đảm bảo tính toàn vẹn dữ liệu và liên kết chặt chẽ giữa các bảng</w:t>
      </w:r>
      <w:r w:rsidR="00F153F8" w:rsidRPr="001A50CD">
        <w:rPr>
          <w:szCs w:val="26"/>
          <w:lang w:val="vi-VN"/>
        </w:rPr>
        <w:t xml:space="preserve"> </w:t>
      </w:r>
      <w:r w:rsidR="00F153F8" w:rsidRPr="001A50CD">
        <w:rPr>
          <w:szCs w:val="26"/>
        </w:rPr>
        <w:t>tạo thành một hệ thống dữ liệu nhất quán và dễ dàng truy vấn</w:t>
      </w:r>
    </w:p>
    <w:p w14:paraId="799FB565" w14:textId="77777777" w:rsidR="007210B9" w:rsidRPr="001A50CD" w:rsidRDefault="007210B9" w:rsidP="001A50CD">
      <w:pPr>
        <w:spacing w:line="360" w:lineRule="auto"/>
        <w:jc w:val="both"/>
        <w:rPr>
          <w:szCs w:val="26"/>
          <w:lang w:val="vi-VN"/>
        </w:rPr>
      </w:pPr>
    </w:p>
    <w:p w14:paraId="7EFECF82" w14:textId="77777777" w:rsidR="00F04C7F" w:rsidRPr="001A50CD" w:rsidRDefault="002259C7" w:rsidP="001A50CD">
      <w:pPr>
        <w:keepNext/>
        <w:spacing w:line="360" w:lineRule="auto"/>
        <w:rPr>
          <w:szCs w:val="26"/>
        </w:rPr>
      </w:pPr>
      <w:r w:rsidRPr="001A50CD">
        <w:rPr>
          <w:noProof/>
          <w:szCs w:val="26"/>
        </w:rPr>
        <w:drawing>
          <wp:inline distT="0" distB="0" distL="0" distR="0" wp14:anchorId="4027649B" wp14:editId="424B67D9">
            <wp:extent cx="5753435" cy="376974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435" cy="3769743"/>
                    </a:xfrm>
                    <a:prstGeom prst="rect">
                      <a:avLst/>
                    </a:prstGeom>
                  </pic:spPr>
                </pic:pic>
              </a:graphicData>
            </a:graphic>
          </wp:inline>
        </w:drawing>
      </w:r>
    </w:p>
    <w:p w14:paraId="106BBD1E" w14:textId="77777777" w:rsidR="00837C5C" w:rsidRDefault="00837C5C" w:rsidP="001A50CD">
      <w:pPr>
        <w:pStyle w:val="Caption"/>
        <w:rPr>
          <w:szCs w:val="26"/>
        </w:rPr>
      </w:pPr>
      <w:bookmarkStart w:id="109" w:name="_Toc164766778"/>
      <w:bookmarkStart w:id="110" w:name="_Toc170221696"/>
    </w:p>
    <w:p w14:paraId="1042EA5D" w14:textId="77777777" w:rsidR="00F04C7F" w:rsidRPr="001A50CD" w:rsidRDefault="00F04C7F" w:rsidP="001A50CD">
      <w:pPr>
        <w:pStyle w:val="Caption"/>
        <w:rPr>
          <w:szCs w:val="26"/>
          <w:lang w:val="vi-VN"/>
        </w:rPr>
      </w:pPr>
      <w:r w:rsidRPr="001A50CD">
        <w:rPr>
          <w:szCs w:val="26"/>
        </w:rPr>
        <w:t>Hình 3.</w:t>
      </w:r>
      <w:r w:rsidRPr="001A50CD">
        <w:rPr>
          <w:szCs w:val="26"/>
          <w:lang w:val="vi-VN"/>
        </w:rPr>
        <w:t>1</w:t>
      </w:r>
      <w:r w:rsidRPr="001A50CD">
        <w:rPr>
          <w:szCs w:val="26"/>
        </w:rPr>
        <w:t xml:space="preserve"> </w:t>
      </w:r>
      <w:bookmarkEnd w:id="109"/>
      <w:r w:rsidRPr="001A50CD">
        <w:rPr>
          <w:szCs w:val="26"/>
          <w:lang w:val="vi-VN"/>
        </w:rPr>
        <w:t>Mô hình kiểu dữ liệu</w:t>
      </w:r>
      <w:bookmarkEnd w:id="110"/>
    </w:p>
    <w:p w14:paraId="7225A9AE" w14:textId="77777777" w:rsidR="00B57B38" w:rsidRPr="00837C5C" w:rsidRDefault="00B57B38" w:rsidP="00837C5C">
      <w:pPr>
        <w:spacing w:after="160" w:line="259" w:lineRule="auto"/>
        <w:rPr>
          <w:iCs/>
          <w:szCs w:val="26"/>
        </w:rPr>
      </w:pPr>
    </w:p>
    <w:p w14:paraId="29EB6562" w14:textId="77777777" w:rsidR="00AF4014" w:rsidRPr="001A50CD" w:rsidRDefault="00CC575E" w:rsidP="001A50CD">
      <w:pPr>
        <w:pStyle w:val="Heading3"/>
        <w:numPr>
          <w:ilvl w:val="2"/>
          <w:numId w:val="3"/>
        </w:numPr>
        <w:spacing w:line="360" w:lineRule="auto"/>
        <w:rPr>
          <w:i/>
          <w:szCs w:val="26"/>
          <w:lang w:val="vi-VN"/>
        </w:rPr>
      </w:pPr>
      <w:bookmarkStart w:id="111" w:name="_Toc170889007"/>
      <w:r w:rsidRPr="001A50CD">
        <w:rPr>
          <w:i/>
          <w:szCs w:val="26"/>
          <w:lang w:val="vi-VN"/>
        </w:rPr>
        <w:t>Mô hình vật lý</w:t>
      </w:r>
      <w:bookmarkEnd w:id="111"/>
    </w:p>
    <w:p w14:paraId="469D2D1A" w14:textId="77777777" w:rsidR="00AE6201" w:rsidRPr="001A50CD" w:rsidRDefault="00AE6201" w:rsidP="001A50CD">
      <w:pPr>
        <w:spacing w:line="360" w:lineRule="auto"/>
        <w:rPr>
          <w:szCs w:val="26"/>
          <w:lang w:val="vi-VN"/>
        </w:rPr>
      </w:pPr>
    </w:p>
    <w:p w14:paraId="16D829BF" w14:textId="77777777" w:rsidR="00CC575E" w:rsidRPr="001A50CD" w:rsidRDefault="00094298" w:rsidP="001A50CD">
      <w:pPr>
        <w:spacing w:line="360" w:lineRule="auto"/>
        <w:ind w:firstLine="720"/>
        <w:jc w:val="both"/>
        <w:rPr>
          <w:szCs w:val="26"/>
        </w:rPr>
      </w:pPr>
      <w:r w:rsidRPr="001A50CD">
        <w:rPr>
          <w:szCs w:val="26"/>
        </w:rPr>
        <w:t>Bảng tài khoản trong cơ sở dữ liệu được kết nối với ba bảng khác để quản lý thông tin liên quan đến các hoạt động y tế. Đầu tiên, bảng đặt lịch khám giúp lưu trữ thông tin về các cuộc hẹn khám sức khỏe của người dùng. Thứ hai, bảng hồ sơ sức khỏe chứa thông tin chi tiết về lịch sử sức khỏe của người dùng. Thứ ba, bảng đặt lịch tiêm chủng quản lý lịch trình tiêm chủng của người dùng và liên kết với bảng vac-xin để lưu trữ thông tin về các loại vaccine cần tiêm. Cuối cùng, bảng đặt lịch khám kết nối với bảng dịch vụ y tế để cung cấp thông tin về các dịch vụ y tế mà người dùng có thể sử dụng trong các cuộc hẹn khám.</w:t>
      </w:r>
    </w:p>
    <w:p w14:paraId="7DC63C0E" w14:textId="77777777" w:rsidR="00094298" w:rsidRPr="001A50CD" w:rsidRDefault="00431E55" w:rsidP="001A50CD">
      <w:pPr>
        <w:spacing w:line="360" w:lineRule="auto"/>
        <w:ind w:firstLine="720"/>
        <w:jc w:val="both"/>
        <w:rPr>
          <w:szCs w:val="26"/>
        </w:rPr>
      </w:pPr>
      <w:r w:rsidRPr="001A50CD">
        <w:rPr>
          <w:noProof/>
          <w:szCs w:val="26"/>
        </w:rPr>
        <w:lastRenderedPageBreak/>
        <mc:AlternateContent>
          <mc:Choice Requires="wps">
            <w:drawing>
              <wp:anchor distT="0" distB="0" distL="114300" distR="114300" simplePos="0" relativeHeight="251719680" behindDoc="1" locked="0" layoutInCell="1" allowOverlap="1" wp14:anchorId="61DBCBFE" wp14:editId="536F0ADC">
                <wp:simplePos x="0" y="0"/>
                <wp:positionH relativeFrom="page">
                  <wp:align>center</wp:align>
                </wp:positionH>
                <wp:positionV relativeFrom="paragraph">
                  <wp:posOffset>4791710</wp:posOffset>
                </wp:positionV>
                <wp:extent cx="6081395" cy="775970"/>
                <wp:effectExtent l="0" t="0" r="0" b="5080"/>
                <wp:wrapTight wrapText="bothSides">
                  <wp:wrapPolygon edited="0">
                    <wp:start x="0" y="0"/>
                    <wp:lineTo x="0" y="21211"/>
                    <wp:lineTo x="21517" y="21211"/>
                    <wp:lineTo x="2151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081395" cy="775970"/>
                        </a:xfrm>
                        <a:prstGeom prst="rect">
                          <a:avLst/>
                        </a:prstGeom>
                        <a:solidFill>
                          <a:prstClr val="white"/>
                        </a:solidFill>
                        <a:ln>
                          <a:noFill/>
                        </a:ln>
                      </wps:spPr>
                      <wps:txbx>
                        <w:txbxContent>
                          <w:p w14:paraId="25C4C8B7" w14:textId="77777777" w:rsidR="00220590" w:rsidRDefault="00220590" w:rsidP="00F04C7F">
                            <w:pPr>
                              <w:pStyle w:val="Caption"/>
                              <w:rPr>
                                <w:noProof/>
                                <w:lang w:val="vi-VN"/>
                              </w:rPr>
                            </w:pPr>
                            <w:bookmarkStart w:id="112" w:name="_Toc170221697"/>
                          </w:p>
                          <w:p w14:paraId="0954C8DC" w14:textId="77777777" w:rsidR="00220590" w:rsidRDefault="00220590" w:rsidP="00F04C7F">
                            <w:pPr>
                              <w:pStyle w:val="Caption"/>
                              <w:rPr>
                                <w:noProof/>
                                <w:lang w:val="vi-VN"/>
                              </w:rPr>
                            </w:pPr>
                            <w:r>
                              <w:rPr>
                                <w:noProof/>
                                <w:lang w:val="vi-VN"/>
                              </w:rPr>
                              <w:t>Hình 3.2 Mô hình vật lý</w:t>
                            </w:r>
                            <w:bookmarkEnd w:id="112"/>
                          </w:p>
                          <w:p w14:paraId="14AA5220" w14:textId="77777777" w:rsidR="00220590" w:rsidRPr="00094298" w:rsidRDefault="00220590" w:rsidP="0009429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BCBFE" id="Text Box 47" o:spid="_x0000_s1028" type="#_x0000_t202" style="position:absolute;left:0;text-align:left;margin-left:0;margin-top:377.3pt;width:478.85pt;height:61.1pt;z-index:-251596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" stroked="f">
                <v:textbox inset="0,0,0,0">
                  <w:txbxContent>
                    <w:p w14:paraId="25C4C8B7" w14:textId="77777777" w:rsidR="00220590" w:rsidRDefault="00220590" w:rsidP="00F04C7F">
                      <w:pPr>
                        <w:pStyle w:val="Caption"/>
                        <w:rPr>
                          <w:noProof/>
                          <w:lang w:val="vi-VN"/>
                        </w:rPr>
                      </w:pPr>
                      <w:bookmarkStart w:id="113" w:name="_Toc170221697"/>
                    </w:p>
                    <w:p w14:paraId="0954C8DC" w14:textId="77777777" w:rsidR="00220590" w:rsidRDefault="00220590" w:rsidP="00F04C7F">
                      <w:pPr>
                        <w:pStyle w:val="Caption"/>
                        <w:rPr>
                          <w:noProof/>
                          <w:lang w:val="vi-VN"/>
                        </w:rPr>
                      </w:pPr>
                      <w:r>
                        <w:rPr>
                          <w:noProof/>
                          <w:lang w:val="vi-VN"/>
                        </w:rPr>
                        <w:t>Hình 3.2 Mô hình vật lý</w:t>
                      </w:r>
                      <w:bookmarkEnd w:id="113"/>
                    </w:p>
                    <w:p w14:paraId="14AA5220" w14:textId="77777777" w:rsidR="00220590" w:rsidRPr="00094298" w:rsidRDefault="00220590" w:rsidP="00094298">
                      <w:pPr>
                        <w:rPr>
                          <w:lang w:val="vi-VN"/>
                        </w:rPr>
                      </w:pPr>
                    </w:p>
                  </w:txbxContent>
                </v:textbox>
                <w10:wrap type="tight" anchorx="page"/>
              </v:shape>
            </w:pict>
          </mc:Fallback>
        </mc:AlternateContent>
      </w:r>
      <w:r w:rsidR="00094298" w:rsidRPr="001A50CD">
        <w:rPr>
          <w:noProof/>
          <w:szCs w:val="26"/>
        </w:rPr>
        <w:drawing>
          <wp:anchor distT="0" distB="0" distL="114300" distR="114300" simplePos="0" relativeHeight="251723776" behindDoc="1" locked="0" layoutInCell="1" allowOverlap="1" wp14:anchorId="1D24B389" wp14:editId="2408423F">
            <wp:simplePos x="0" y="0"/>
            <wp:positionH relativeFrom="margin">
              <wp:align>left</wp:align>
            </wp:positionH>
            <wp:positionV relativeFrom="paragraph">
              <wp:posOffset>288925</wp:posOffset>
            </wp:positionV>
            <wp:extent cx="6296660" cy="4512310"/>
            <wp:effectExtent l="0" t="0" r="8890" b="2540"/>
            <wp:wrapTight wrapText="bothSides">
              <wp:wrapPolygon edited="0">
                <wp:start x="0" y="0"/>
                <wp:lineTo x="0" y="21521"/>
                <wp:lineTo x="21565" y="21521"/>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6660" cy="4512310"/>
                    </a:xfrm>
                    <a:prstGeom prst="rect">
                      <a:avLst/>
                    </a:prstGeom>
                  </pic:spPr>
                </pic:pic>
              </a:graphicData>
            </a:graphic>
            <wp14:sizeRelH relativeFrom="margin">
              <wp14:pctWidth>0</wp14:pctWidth>
            </wp14:sizeRelH>
            <wp14:sizeRelV relativeFrom="margin">
              <wp14:pctHeight>0</wp14:pctHeight>
            </wp14:sizeRelV>
          </wp:anchor>
        </w:drawing>
      </w:r>
    </w:p>
    <w:p w14:paraId="38FAE3B7" w14:textId="77777777" w:rsidR="0034296E" w:rsidRPr="001A50CD" w:rsidRDefault="00BD09EA" w:rsidP="001A50CD">
      <w:pPr>
        <w:pStyle w:val="Heading3"/>
        <w:numPr>
          <w:ilvl w:val="2"/>
          <w:numId w:val="3"/>
        </w:numPr>
        <w:spacing w:line="360" w:lineRule="auto"/>
        <w:rPr>
          <w:i/>
          <w:szCs w:val="26"/>
          <w:lang w:val="vi-VN"/>
        </w:rPr>
      </w:pPr>
      <w:bookmarkStart w:id="114" w:name="_Toc170889008"/>
      <w:r w:rsidRPr="001A50CD">
        <w:rPr>
          <w:i/>
          <w:szCs w:val="26"/>
          <w:lang w:val="vi-VN"/>
        </w:rPr>
        <w:t>Mô hình phân cấp chức năng</w:t>
      </w:r>
      <w:bookmarkEnd w:id="114"/>
    </w:p>
    <w:p w14:paraId="0BFEBC6D" w14:textId="77777777" w:rsidR="005B5B17" w:rsidRPr="001A50CD" w:rsidRDefault="005B5B17" w:rsidP="001A50CD">
      <w:pPr>
        <w:spacing w:line="360" w:lineRule="auto"/>
        <w:jc w:val="both"/>
        <w:rPr>
          <w:szCs w:val="26"/>
          <w:lang w:val="vi-VN"/>
        </w:rPr>
      </w:pPr>
    </w:p>
    <w:p w14:paraId="468F4603" w14:textId="77777777" w:rsidR="00436603" w:rsidRPr="001A50CD" w:rsidRDefault="005B5B17" w:rsidP="001A50CD">
      <w:pPr>
        <w:spacing w:line="360" w:lineRule="auto"/>
        <w:jc w:val="both"/>
        <w:rPr>
          <w:szCs w:val="26"/>
          <w:lang w:val="vi-VN"/>
        </w:rPr>
      </w:pPr>
      <w:r w:rsidRPr="001A50CD">
        <w:rPr>
          <w:szCs w:val="26"/>
          <w:lang w:val="vi-VN"/>
        </w:rPr>
        <w:t>Mô tả m</w:t>
      </w:r>
      <w:r w:rsidR="00436603" w:rsidRPr="001A50CD">
        <w:rPr>
          <w:szCs w:val="26"/>
          <w:lang w:val="vi-VN"/>
        </w:rPr>
        <w:t>ô hình phân cấp chức năng cho Hệ thống quản lý thông tin y tế</w:t>
      </w:r>
    </w:p>
    <w:p w14:paraId="017DC593" w14:textId="77777777" w:rsidR="00436603" w:rsidRPr="001A50CD" w:rsidRDefault="00436603" w:rsidP="001A50CD">
      <w:pPr>
        <w:spacing w:line="360" w:lineRule="auto"/>
        <w:jc w:val="both"/>
        <w:rPr>
          <w:szCs w:val="26"/>
          <w:lang w:val="vi-VN"/>
        </w:rPr>
      </w:pPr>
      <w:r w:rsidRPr="001A50CD">
        <w:rPr>
          <w:szCs w:val="26"/>
          <w:lang w:val="vi-VN"/>
        </w:rPr>
        <w:t>Mức 1: Hệ thống chức năng chính: Quản lý thông tin y tế cho giảng viên trường ĐHTV.</w:t>
      </w:r>
    </w:p>
    <w:p w14:paraId="51113BC5" w14:textId="77777777" w:rsidR="00837C5C" w:rsidRPr="001A50CD" w:rsidRDefault="00436603" w:rsidP="001A50CD">
      <w:pPr>
        <w:spacing w:line="360" w:lineRule="auto"/>
        <w:jc w:val="both"/>
        <w:rPr>
          <w:szCs w:val="26"/>
          <w:lang w:val="vi-VN"/>
        </w:rPr>
      </w:pPr>
      <w:r w:rsidRPr="001A50CD">
        <w:rPr>
          <w:szCs w:val="26"/>
          <w:lang w:val="vi-VN"/>
        </w:rPr>
        <w:t>Mức 2: Các chức năng.</w:t>
      </w:r>
    </w:p>
    <w:p w14:paraId="1D2EC438" w14:textId="77777777" w:rsidR="00436603" w:rsidRPr="001A50CD" w:rsidRDefault="00436603" w:rsidP="001A50CD">
      <w:pPr>
        <w:spacing w:line="360" w:lineRule="auto"/>
        <w:jc w:val="both"/>
        <w:rPr>
          <w:i/>
          <w:szCs w:val="26"/>
          <w:lang w:val="vi-VN"/>
        </w:rPr>
      </w:pPr>
      <w:r w:rsidRPr="001A50CD">
        <w:rPr>
          <w:i/>
          <w:szCs w:val="26"/>
          <w:lang w:val="vi-VN"/>
        </w:rPr>
        <w:t>Chức năng của người quản trị:</w:t>
      </w:r>
    </w:p>
    <w:p w14:paraId="262A5A82"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Tạo tài khoản và cấp quyền truy cập hệ thống.</w:t>
      </w:r>
    </w:p>
    <w:p w14:paraId="41DEEF9D" w14:textId="77777777" w:rsidR="00436603" w:rsidRPr="001A50CD" w:rsidRDefault="00436603" w:rsidP="001A50CD">
      <w:pPr>
        <w:spacing w:line="360" w:lineRule="auto"/>
        <w:ind w:firstLine="720"/>
        <w:jc w:val="both"/>
        <w:rPr>
          <w:szCs w:val="26"/>
          <w:lang w:val="vi-VN"/>
        </w:rPr>
      </w:pPr>
      <w:r w:rsidRPr="001A50CD">
        <w:rPr>
          <w:szCs w:val="26"/>
          <w:lang w:val="vi-VN"/>
        </w:rPr>
        <w:t>+ Tạo tài khoản và cấp quyền truy cập cho giảng viên.</w:t>
      </w:r>
    </w:p>
    <w:p w14:paraId="209B3154" w14:textId="77777777" w:rsidR="00436603" w:rsidRPr="001A50CD" w:rsidRDefault="00436603" w:rsidP="001A50CD">
      <w:pPr>
        <w:spacing w:line="360" w:lineRule="auto"/>
        <w:ind w:firstLine="720"/>
        <w:jc w:val="both"/>
        <w:rPr>
          <w:szCs w:val="26"/>
          <w:lang w:val="vi-VN"/>
        </w:rPr>
      </w:pPr>
      <w:r w:rsidRPr="001A50CD">
        <w:rPr>
          <w:szCs w:val="26"/>
          <w:lang w:val="vi-VN"/>
        </w:rPr>
        <w:t>+ Tạo tài khoản và cấp quyền truy cập cho bác sĩ.</w:t>
      </w:r>
    </w:p>
    <w:p w14:paraId="7CC02E71"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Hồ sơ khám sức khỏe: Theo dõi hồ sơ sức khỏe của giảng viên</w:t>
      </w:r>
    </w:p>
    <w:p w14:paraId="73C29777"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 xml:space="preserve">Cập nhập dịch vụ y </w:t>
      </w:r>
      <w:r w:rsidR="00891F4D" w:rsidRPr="001A50CD">
        <w:rPr>
          <w:szCs w:val="26"/>
          <w:lang w:val="vi-VN"/>
        </w:rPr>
        <w:t>tế.</w:t>
      </w:r>
    </w:p>
    <w:p w14:paraId="0B399829" w14:textId="77777777" w:rsidR="00436603" w:rsidRPr="001A50CD" w:rsidRDefault="00436603" w:rsidP="001A50CD">
      <w:pPr>
        <w:pStyle w:val="ListParagraph"/>
        <w:spacing w:line="360" w:lineRule="auto"/>
        <w:jc w:val="both"/>
        <w:rPr>
          <w:szCs w:val="26"/>
          <w:lang w:val="vi-VN"/>
        </w:rPr>
      </w:pPr>
      <w:r w:rsidRPr="001A50CD">
        <w:rPr>
          <w:szCs w:val="26"/>
          <w:lang w:val="vi-VN"/>
        </w:rPr>
        <w:t xml:space="preserve">+ </w:t>
      </w:r>
      <w:r w:rsidR="00891F4D" w:rsidRPr="001A50CD">
        <w:rPr>
          <w:szCs w:val="26"/>
          <w:lang w:val="vi-VN"/>
        </w:rPr>
        <w:t>Cập nhật, thêm mới</w:t>
      </w:r>
      <w:r w:rsidRPr="001A50CD">
        <w:rPr>
          <w:szCs w:val="26"/>
          <w:lang w:val="vi-VN"/>
        </w:rPr>
        <w:t xml:space="preserve"> các dịch vụ y tế.</w:t>
      </w:r>
    </w:p>
    <w:p w14:paraId="3B8F0DF9" w14:textId="77777777" w:rsidR="00891F4D" w:rsidRPr="001A50CD" w:rsidRDefault="00891F4D" w:rsidP="001A50CD">
      <w:pPr>
        <w:pStyle w:val="ListParagraph"/>
        <w:spacing w:line="360" w:lineRule="auto"/>
        <w:jc w:val="both"/>
        <w:rPr>
          <w:szCs w:val="26"/>
          <w:lang w:val="vi-VN"/>
        </w:rPr>
      </w:pPr>
      <w:r w:rsidRPr="001A50CD">
        <w:rPr>
          <w:szCs w:val="26"/>
          <w:lang w:val="vi-VN"/>
        </w:rPr>
        <w:t>+ Chỉnh sửa các dịch vụ y tế.</w:t>
      </w:r>
    </w:p>
    <w:p w14:paraId="7A17E252" w14:textId="77777777" w:rsidR="00891F4D" w:rsidRPr="001A50CD" w:rsidRDefault="00891F4D" w:rsidP="001A50CD">
      <w:pPr>
        <w:pStyle w:val="ListParagraph"/>
        <w:spacing w:line="360" w:lineRule="auto"/>
        <w:jc w:val="both"/>
        <w:rPr>
          <w:szCs w:val="26"/>
          <w:lang w:val="vi-VN"/>
        </w:rPr>
      </w:pPr>
      <w:r w:rsidRPr="001A50CD">
        <w:rPr>
          <w:szCs w:val="26"/>
          <w:lang w:val="vi-VN"/>
        </w:rPr>
        <w:lastRenderedPageBreak/>
        <w:t>+ Xóa các dịch vụ y tế không áp dụng.</w:t>
      </w:r>
    </w:p>
    <w:p w14:paraId="01524DF7" w14:textId="77777777" w:rsidR="00436603" w:rsidRPr="001A50CD" w:rsidRDefault="00891F4D" w:rsidP="001A50CD">
      <w:pPr>
        <w:pStyle w:val="ListParagraph"/>
        <w:numPr>
          <w:ilvl w:val="0"/>
          <w:numId w:val="9"/>
        </w:numPr>
        <w:spacing w:line="360" w:lineRule="auto"/>
        <w:jc w:val="both"/>
        <w:rPr>
          <w:szCs w:val="26"/>
          <w:lang w:val="vi-VN"/>
        </w:rPr>
      </w:pPr>
      <w:r w:rsidRPr="001A50CD">
        <w:rPr>
          <w:szCs w:val="26"/>
          <w:lang w:val="vi-VN"/>
        </w:rPr>
        <w:t>Cập nhập Vaccine.</w:t>
      </w:r>
    </w:p>
    <w:p w14:paraId="4D85BF0B" w14:textId="77777777" w:rsidR="00436603" w:rsidRPr="001A50CD" w:rsidRDefault="00891F4D" w:rsidP="001A50CD">
      <w:pPr>
        <w:spacing w:line="360" w:lineRule="auto"/>
        <w:ind w:firstLine="720"/>
        <w:jc w:val="both"/>
        <w:rPr>
          <w:szCs w:val="26"/>
          <w:lang w:val="vi-VN"/>
        </w:rPr>
      </w:pPr>
      <w:r w:rsidRPr="001A50CD">
        <w:rPr>
          <w:szCs w:val="26"/>
          <w:lang w:val="vi-VN"/>
        </w:rPr>
        <w:t xml:space="preserve">+ </w:t>
      </w:r>
      <w:r w:rsidR="00436603" w:rsidRPr="001A50CD">
        <w:rPr>
          <w:szCs w:val="26"/>
          <w:lang w:val="vi-VN"/>
        </w:rPr>
        <w:t>Cập nhật danh sá</w:t>
      </w:r>
      <w:r w:rsidRPr="001A50CD">
        <w:rPr>
          <w:szCs w:val="26"/>
          <w:lang w:val="vi-VN"/>
        </w:rPr>
        <w:t>ch Vaccine.</w:t>
      </w:r>
    </w:p>
    <w:p w14:paraId="1EFED953" w14:textId="77777777" w:rsidR="00436603" w:rsidRPr="001A50CD" w:rsidRDefault="00891F4D" w:rsidP="001A50CD">
      <w:pPr>
        <w:spacing w:line="360" w:lineRule="auto"/>
        <w:ind w:firstLine="720"/>
        <w:jc w:val="both"/>
        <w:rPr>
          <w:szCs w:val="26"/>
          <w:lang w:val="vi-VN"/>
        </w:rPr>
      </w:pPr>
      <w:r w:rsidRPr="001A50CD">
        <w:rPr>
          <w:szCs w:val="26"/>
          <w:lang w:val="vi-VN"/>
        </w:rPr>
        <w:t>+ Thêm, chỉnh sửa xóa các thông tin Vaccine như giá, cách sử dụng...</w:t>
      </w:r>
    </w:p>
    <w:p w14:paraId="31E3F94E"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 xml:space="preserve">Theo dõi lịch đặt khám sức </w:t>
      </w:r>
      <w:r w:rsidR="00891F4D" w:rsidRPr="001A50CD">
        <w:rPr>
          <w:szCs w:val="26"/>
          <w:lang w:val="vi-VN"/>
        </w:rPr>
        <w:t>khỏe.</w:t>
      </w:r>
    </w:p>
    <w:p w14:paraId="11DFE900" w14:textId="77777777" w:rsidR="00891F4D" w:rsidRPr="001A50CD" w:rsidRDefault="00891F4D" w:rsidP="001A50CD">
      <w:pPr>
        <w:spacing w:line="360" w:lineRule="auto"/>
        <w:ind w:firstLine="720"/>
        <w:jc w:val="both"/>
        <w:rPr>
          <w:szCs w:val="26"/>
          <w:lang w:val="vi-VN"/>
        </w:rPr>
      </w:pPr>
      <w:r w:rsidRPr="001A50CD">
        <w:rPr>
          <w:szCs w:val="26"/>
          <w:lang w:val="vi-VN"/>
        </w:rPr>
        <w:t>+ Theo dõi yêu cầu đặt lịch khám sức khỏe.</w:t>
      </w:r>
    </w:p>
    <w:p w14:paraId="55FA594D" w14:textId="77777777" w:rsidR="00891F4D" w:rsidRPr="001A50CD" w:rsidRDefault="00891F4D" w:rsidP="001A50CD">
      <w:pPr>
        <w:spacing w:line="360" w:lineRule="auto"/>
        <w:ind w:firstLine="720"/>
        <w:jc w:val="both"/>
        <w:rPr>
          <w:szCs w:val="26"/>
          <w:lang w:val="vi-VN"/>
        </w:rPr>
      </w:pPr>
      <w:r w:rsidRPr="001A50CD">
        <w:rPr>
          <w:szCs w:val="26"/>
          <w:lang w:val="vi-VN"/>
        </w:rPr>
        <w:t>+ Xóa hoặc chỉnh sửa lịch khám sức khỏe.</w:t>
      </w:r>
    </w:p>
    <w:p w14:paraId="0040B093"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Theo dõi lịch tiêm chủng</w:t>
      </w:r>
    </w:p>
    <w:p w14:paraId="4CC2A376" w14:textId="77777777" w:rsidR="00891F4D" w:rsidRPr="001A50CD" w:rsidRDefault="00891F4D" w:rsidP="001A50CD">
      <w:pPr>
        <w:spacing w:line="360" w:lineRule="auto"/>
        <w:ind w:firstLine="720"/>
        <w:jc w:val="both"/>
        <w:rPr>
          <w:szCs w:val="26"/>
          <w:lang w:val="vi-VN"/>
        </w:rPr>
      </w:pPr>
      <w:r w:rsidRPr="001A50CD">
        <w:rPr>
          <w:szCs w:val="26"/>
          <w:lang w:val="vi-VN"/>
        </w:rPr>
        <w:t>+ Theo dõi yêu cầu đặt lịch tiêm chủng.</w:t>
      </w:r>
    </w:p>
    <w:p w14:paraId="6205B837" w14:textId="77777777" w:rsidR="00891F4D" w:rsidRDefault="00891F4D" w:rsidP="001A50CD">
      <w:pPr>
        <w:spacing w:line="360" w:lineRule="auto"/>
        <w:ind w:firstLine="720"/>
        <w:jc w:val="both"/>
        <w:rPr>
          <w:szCs w:val="26"/>
          <w:lang w:val="vi-VN"/>
        </w:rPr>
      </w:pPr>
      <w:r w:rsidRPr="001A50CD">
        <w:rPr>
          <w:szCs w:val="26"/>
          <w:lang w:val="vi-VN"/>
        </w:rPr>
        <w:t>+ Xóa hoặc chỉnh sửa lịch tiêm chủng.</w:t>
      </w:r>
    </w:p>
    <w:p w14:paraId="1078EFBF" w14:textId="77777777" w:rsidR="00837C5C" w:rsidRPr="001A50CD" w:rsidRDefault="00837C5C" w:rsidP="001A50CD">
      <w:pPr>
        <w:spacing w:line="360" w:lineRule="auto"/>
        <w:ind w:firstLine="720"/>
        <w:jc w:val="both"/>
        <w:rPr>
          <w:szCs w:val="26"/>
          <w:lang w:val="vi-VN"/>
        </w:rPr>
      </w:pPr>
    </w:p>
    <w:p w14:paraId="0A923D18" w14:textId="77777777" w:rsidR="00436603" w:rsidRPr="001A50CD" w:rsidRDefault="00891F4D" w:rsidP="001A50CD">
      <w:pPr>
        <w:spacing w:line="360" w:lineRule="auto"/>
        <w:jc w:val="both"/>
        <w:rPr>
          <w:i/>
          <w:szCs w:val="26"/>
          <w:lang w:val="vi-VN"/>
        </w:rPr>
      </w:pPr>
      <w:r w:rsidRPr="001A50CD">
        <w:rPr>
          <w:i/>
          <w:szCs w:val="26"/>
          <w:lang w:val="vi-VN"/>
        </w:rPr>
        <w:t>Các chức năng của bác sĩ:</w:t>
      </w:r>
    </w:p>
    <w:p w14:paraId="273E78DE"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 xml:space="preserve"> Quản lý hồ sơ sức </w:t>
      </w:r>
      <w:r w:rsidR="00891F4D" w:rsidRPr="001A50CD">
        <w:rPr>
          <w:szCs w:val="26"/>
          <w:lang w:val="vi-VN"/>
        </w:rPr>
        <w:t>khỏe.</w:t>
      </w:r>
    </w:p>
    <w:p w14:paraId="22AFAA80" w14:textId="77777777" w:rsidR="00436603" w:rsidRPr="001A50CD" w:rsidRDefault="00891F4D" w:rsidP="001A50CD">
      <w:pPr>
        <w:spacing w:line="360" w:lineRule="auto"/>
        <w:ind w:firstLine="720"/>
        <w:jc w:val="both"/>
        <w:rPr>
          <w:szCs w:val="26"/>
          <w:lang w:val="vi-VN"/>
        </w:rPr>
      </w:pPr>
      <w:r w:rsidRPr="001A50CD">
        <w:rPr>
          <w:szCs w:val="26"/>
          <w:lang w:val="vi-VN"/>
        </w:rPr>
        <w:t xml:space="preserve">+ </w:t>
      </w:r>
      <w:r w:rsidR="00436603" w:rsidRPr="001A50CD">
        <w:rPr>
          <w:szCs w:val="26"/>
          <w:lang w:val="vi-VN"/>
        </w:rPr>
        <w:t xml:space="preserve">Cập nhật hồ sơ sức khỏe của giảng </w:t>
      </w:r>
      <w:r w:rsidRPr="001A50CD">
        <w:rPr>
          <w:szCs w:val="26"/>
          <w:lang w:val="vi-VN"/>
        </w:rPr>
        <w:t>viên.</w:t>
      </w:r>
    </w:p>
    <w:p w14:paraId="482CBFC6" w14:textId="77777777" w:rsidR="00436603" w:rsidRPr="001A50CD" w:rsidRDefault="00891F4D" w:rsidP="001A50CD">
      <w:pPr>
        <w:spacing w:line="360" w:lineRule="auto"/>
        <w:ind w:left="720"/>
        <w:jc w:val="both"/>
        <w:rPr>
          <w:szCs w:val="26"/>
          <w:lang w:val="vi-VN"/>
        </w:rPr>
      </w:pPr>
      <w:r w:rsidRPr="001A50CD">
        <w:rPr>
          <w:szCs w:val="26"/>
          <w:lang w:val="vi-VN"/>
        </w:rPr>
        <w:t xml:space="preserve">+ </w:t>
      </w:r>
      <w:r w:rsidR="00436603" w:rsidRPr="001A50CD">
        <w:rPr>
          <w:szCs w:val="26"/>
          <w:lang w:val="vi-VN"/>
        </w:rPr>
        <w:t xml:space="preserve">Theo dõi hồ sơ sức khỏe của giảng </w:t>
      </w:r>
      <w:r w:rsidRPr="001A50CD">
        <w:rPr>
          <w:szCs w:val="26"/>
          <w:lang w:val="vi-VN"/>
        </w:rPr>
        <w:t>viên.</w:t>
      </w:r>
    </w:p>
    <w:p w14:paraId="77C5EF82" w14:textId="77777777" w:rsidR="00436603" w:rsidRDefault="00891F4D" w:rsidP="001A50CD">
      <w:pPr>
        <w:spacing w:line="360" w:lineRule="auto"/>
        <w:ind w:firstLine="720"/>
        <w:jc w:val="both"/>
        <w:rPr>
          <w:szCs w:val="26"/>
          <w:lang w:val="vi-VN"/>
        </w:rPr>
      </w:pPr>
      <w:r w:rsidRPr="001A50CD">
        <w:rPr>
          <w:szCs w:val="26"/>
          <w:lang w:val="vi-VN"/>
        </w:rPr>
        <w:t xml:space="preserve">+ </w:t>
      </w:r>
      <w:r w:rsidR="00436603" w:rsidRPr="001A50CD">
        <w:rPr>
          <w:szCs w:val="26"/>
          <w:lang w:val="vi-VN"/>
        </w:rPr>
        <w:t xml:space="preserve">Chỉnh sửa hồ sơ sức khỏe của giảng </w:t>
      </w:r>
      <w:r w:rsidRPr="001A50CD">
        <w:rPr>
          <w:szCs w:val="26"/>
          <w:lang w:val="vi-VN"/>
        </w:rPr>
        <w:t>viên.</w:t>
      </w:r>
    </w:p>
    <w:p w14:paraId="7F825398" w14:textId="77777777" w:rsidR="00837C5C" w:rsidRPr="001A50CD" w:rsidRDefault="00837C5C" w:rsidP="001A50CD">
      <w:pPr>
        <w:spacing w:line="360" w:lineRule="auto"/>
        <w:ind w:firstLine="720"/>
        <w:jc w:val="both"/>
        <w:rPr>
          <w:szCs w:val="26"/>
          <w:lang w:val="vi-VN"/>
        </w:rPr>
      </w:pPr>
    </w:p>
    <w:p w14:paraId="45CDFAB6" w14:textId="77777777" w:rsidR="00436603" w:rsidRPr="001A50CD" w:rsidRDefault="00891F4D" w:rsidP="001A50CD">
      <w:pPr>
        <w:spacing w:line="360" w:lineRule="auto"/>
        <w:jc w:val="both"/>
        <w:rPr>
          <w:i/>
          <w:szCs w:val="26"/>
          <w:lang w:val="vi-VN"/>
        </w:rPr>
      </w:pPr>
      <w:r w:rsidRPr="001A50CD">
        <w:rPr>
          <w:i/>
          <w:szCs w:val="26"/>
          <w:lang w:val="vi-VN"/>
        </w:rPr>
        <w:t>Các chức năng của giảng viên:</w:t>
      </w:r>
    </w:p>
    <w:p w14:paraId="0A17E1C6" w14:textId="77777777" w:rsidR="00891F4D" w:rsidRPr="001A50CD" w:rsidRDefault="00891F4D" w:rsidP="001A50CD">
      <w:pPr>
        <w:pStyle w:val="ListParagraph"/>
        <w:numPr>
          <w:ilvl w:val="0"/>
          <w:numId w:val="9"/>
        </w:numPr>
        <w:spacing w:line="360" w:lineRule="auto"/>
        <w:jc w:val="both"/>
        <w:rPr>
          <w:szCs w:val="26"/>
          <w:lang w:val="vi-VN"/>
        </w:rPr>
      </w:pPr>
      <w:r w:rsidRPr="001A50CD">
        <w:rPr>
          <w:szCs w:val="26"/>
          <w:lang w:val="vi-VN"/>
        </w:rPr>
        <w:t>Đặt lịch khám sức khỏe.</w:t>
      </w:r>
    </w:p>
    <w:p w14:paraId="513D319C" w14:textId="77777777" w:rsidR="00891F4D" w:rsidRPr="001A50CD" w:rsidRDefault="00891F4D" w:rsidP="001A50CD">
      <w:pPr>
        <w:pStyle w:val="ListParagraph"/>
        <w:spacing w:line="360" w:lineRule="auto"/>
        <w:jc w:val="both"/>
        <w:rPr>
          <w:szCs w:val="26"/>
          <w:lang w:val="vi-VN"/>
        </w:rPr>
      </w:pPr>
      <w:r w:rsidRPr="001A50CD">
        <w:rPr>
          <w:szCs w:val="26"/>
          <w:lang w:val="vi-VN"/>
        </w:rPr>
        <w:t>+ Đặt lịch khám sức khỏe cho chính bản thân.</w:t>
      </w:r>
    </w:p>
    <w:p w14:paraId="33A50EDB" w14:textId="77777777" w:rsidR="00891F4D" w:rsidRPr="001A50CD" w:rsidRDefault="00891F4D" w:rsidP="001A50CD">
      <w:pPr>
        <w:pStyle w:val="ListParagraph"/>
        <w:spacing w:line="360" w:lineRule="auto"/>
        <w:jc w:val="both"/>
        <w:rPr>
          <w:szCs w:val="26"/>
          <w:lang w:val="vi-VN"/>
        </w:rPr>
      </w:pPr>
      <w:r w:rsidRPr="001A50CD">
        <w:rPr>
          <w:szCs w:val="26"/>
          <w:lang w:val="vi-VN"/>
        </w:rPr>
        <w:t>+ Đặt lịch khám cho người thân.</w:t>
      </w:r>
    </w:p>
    <w:p w14:paraId="5E37B196" w14:textId="77777777" w:rsidR="00891F4D" w:rsidRPr="001A50CD" w:rsidRDefault="00891F4D" w:rsidP="001A50CD">
      <w:pPr>
        <w:pStyle w:val="ListParagraph"/>
        <w:spacing w:line="360" w:lineRule="auto"/>
        <w:jc w:val="both"/>
        <w:rPr>
          <w:szCs w:val="26"/>
          <w:lang w:val="vi-VN"/>
        </w:rPr>
      </w:pPr>
      <w:r w:rsidRPr="001A50CD">
        <w:rPr>
          <w:szCs w:val="26"/>
          <w:lang w:val="vi-VN"/>
        </w:rPr>
        <w:t>+ Được phép chỉnh sửa và xóa lịch đã đặt.</w:t>
      </w:r>
    </w:p>
    <w:p w14:paraId="19A4B304" w14:textId="77777777" w:rsidR="00891F4D" w:rsidRPr="001A50CD" w:rsidRDefault="00891F4D" w:rsidP="001A50CD">
      <w:pPr>
        <w:pStyle w:val="ListParagraph"/>
        <w:numPr>
          <w:ilvl w:val="0"/>
          <w:numId w:val="9"/>
        </w:numPr>
        <w:spacing w:line="360" w:lineRule="auto"/>
        <w:jc w:val="both"/>
        <w:rPr>
          <w:szCs w:val="26"/>
          <w:lang w:val="vi-VN"/>
        </w:rPr>
      </w:pPr>
      <w:r w:rsidRPr="001A50CD">
        <w:rPr>
          <w:szCs w:val="26"/>
          <w:lang w:val="vi-VN"/>
        </w:rPr>
        <w:t>Đặt lịch tiêm chủng.</w:t>
      </w:r>
    </w:p>
    <w:p w14:paraId="5E746D07" w14:textId="77777777" w:rsidR="00891F4D" w:rsidRPr="001A50CD" w:rsidRDefault="00891F4D" w:rsidP="001A50CD">
      <w:pPr>
        <w:pStyle w:val="ListParagraph"/>
        <w:spacing w:line="360" w:lineRule="auto"/>
        <w:jc w:val="both"/>
        <w:rPr>
          <w:szCs w:val="26"/>
          <w:lang w:val="vi-VN"/>
        </w:rPr>
      </w:pPr>
      <w:r w:rsidRPr="001A50CD">
        <w:rPr>
          <w:szCs w:val="26"/>
          <w:lang w:val="vi-VN"/>
        </w:rPr>
        <w:t>+ Đặt lịch tiêm chủng cho chính bản thân.</w:t>
      </w:r>
    </w:p>
    <w:p w14:paraId="338797CF" w14:textId="77777777" w:rsidR="00891F4D" w:rsidRPr="001A50CD" w:rsidRDefault="00891F4D" w:rsidP="001A50CD">
      <w:pPr>
        <w:pStyle w:val="ListParagraph"/>
        <w:spacing w:line="360" w:lineRule="auto"/>
        <w:jc w:val="both"/>
        <w:rPr>
          <w:szCs w:val="26"/>
          <w:lang w:val="vi-VN"/>
        </w:rPr>
      </w:pPr>
      <w:r w:rsidRPr="001A50CD">
        <w:rPr>
          <w:szCs w:val="26"/>
          <w:lang w:val="vi-VN"/>
        </w:rPr>
        <w:t>+ Đặt lịch tiêm chủng cho người thân.</w:t>
      </w:r>
    </w:p>
    <w:p w14:paraId="73D7BA1C" w14:textId="77777777" w:rsidR="00891F4D" w:rsidRPr="001A50CD" w:rsidRDefault="00891F4D" w:rsidP="001A50CD">
      <w:pPr>
        <w:pStyle w:val="ListParagraph"/>
        <w:spacing w:line="360" w:lineRule="auto"/>
        <w:jc w:val="both"/>
        <w:rPr>
          <w:szCs w:val="26"/>
          <w:lang w:val="vi-VN"/>
        </w:rPr>
      </w:pPr>
      <w:r w:rsidRPr="001A50CD">
        <w:rPr>
          <w:szCs w:val="26"/>
          <w:lang w:val="vi-VN"/>
        </w:rPr>
        <w:t>+ Được phép chỉnh sửa và xóa lịch đã đặt.</w:t>
      </w:r>
    </w:p>
    <w:p w14:paraId="360BC32D" w14:textId="77777777" w:rsidR="00891F4D" w:rsidRPr="001A50CD" w:rsidRDefault="005B5B17" w:rsidP="001A50CD">
      <w:pPr>
        <w:pStyle w:val="ListParagraph"/>
        <w:numPr>
          <w:ilvl w:val="0"/>
          <w:numId w:val="9"/>
        </w:numPr>
        <w:spacing w:line="360" w:lineRule="auto"/>
        <w:jc w:val="both"/>
        <w:rPr>
          <w:szCs w:val="26"/>
          <w:lang w:val="vi-VN"/>
        </w:rPr>
      </w:pPr>
      <w:r w:rsidRPr="001A50CD">
        <w:rPr>
          <w:szCs w:val="26"/>
          <w:lang w:val="vi-VN"/>
        </w:rPr>
        <w:t>Theo dõi các dịch vụ y tế: Xem các dịch vụ y tế cửa bệnh viện đang áp dụng.</w:t>
      </w:r>
    </w:p>
    <w:p w14:paraId="7C4B6AB0" w14:textId="77777777" w:rsidR="00436603" w:rsidRPr="001A50CD" w:rsidRDefault="00436603" w:rsidP="001A50CD">
      <w:pPr>
        <w:pStyle w:val="ListParagraph"/>
        <w:numPr>
          <w:ilvl w:val="0"/>
          <w:numId w:val="9"/>
        </w:numPr>
        <w:spacing w:line="360" w:lineRule="auto"/>
        <w:jc w:val="both"/>
        <w:rPr>
          <w:szCs w:val="26"/>
          <w:lang w:val="vi-VN"/>
        </w:rPr>
      </w:pPr>
      <w:r w:rsidRPr="001A50CD">
        <w:rPr>
          <w:szCs w:val="26"/>
          <w:lang w:val="vi-VN"/>
        </w:rPr>
        <w:t xml:space="preserve"> Hồ sơ sức khỏe</w:t>
      </w:r>
    </w:p>
    <w:p w14:paraId="7448DDDE" w14:textId="77777777" w:rsidR="00436603" w:rsidRPr="001A50CD" w:rsidRDefault="005B5B17" w:rsidP="001A50CD">
      <w:pPr>
        <w:spacing w:line="360" w:lineRule="auto"/>
        <w:ind w:firstLine="720"/>
        <w:jc w:val="both"/>
        <w:rPr>
          <w:szCs w:val="26"/>
          <w:lang w:val="vi-VN"/>
        </w:rPr>
      </w:pPr>
      <w:r w:rsidRPr="001A50CD">
        <w:rPr>
          <w:szCs w:val="26"/>
          <w:lang w:val="vi-VN"/>
        </w:rPr>
        <w:t xml:space="preserve">+ </w:t>
      </w:r>
      <w:r w:rsidR="00436603" w:rsidRPr="001A50CD">
        <w:rPr>
          <w:szCs w:val="26"/>
          <w:lang w:val="vi-VN"/>
        </w:rPr>
        <w:t>Xem hồ sơ sức khỏe bản thân</w:t>
      </w:r>
    </w:p>
    <w:p w14:paraId="2A747846" w14:textId="77777777" w:rsidR="00436603" w:rsidRPr="001A50CD" w:rsidRDefault="005B5B17" w:rsidP="001A50CD">
      <w:pPr>
        <w:spacing w:line="360" w:lineRule="auto"/>
        <w:ind w:left="720"/>
        <w:jc w:val="both"/>
        <w:rPr>
          <w:szCs w:val="26"/>
          <w:lang w:val="vi-VN"/>
        </w:rPr>
      </w:pPr>
      <w:r w:rsidRPr="001A50CD">
        <w:rPr>
          <w:szCs w:val="26"/>
          <w:lang w:val="vi-VN"/>
        </w:rPr>
        <w:t xml:space="preserve">+ </w:t>
      </w:r>
      <w:r w:rsidR="00436603" w:rsidRPr="001A50CD">
        <w:rPr>
          <w:szCs w:val="26"/>
          <w:lang w:val="vi-VN"/>
        </w:rPr>
        <w:t>Xem hồ sơ sức khỏe của gia đình</w:t>
      </w:r>
    </w:p>
    <w:p w14:paraId="5136DB30" w14:textId="77777777" w:rsidR="005B5B17" w:rsidRPr="001A50CD" w:rsidRDefault="005B5B17" w:rsidP="001A50CD">
      <w:pPr>
        <w:pStyle w:val="ListParagraph"/>
        <w:numPr>
          <w:ilvl w:val="0"/>
          <w:numId w:val="9"/>
        </w:numPr>
        <w:spacing w:line="360" w:lineRule="auto"/>
        <w:jc w:val="both"/>
        <w:rPr>
          <w:szCs w:val="26"/>
          <w:lang w:val="vi-VN"/>
        </w:rPr>
      </w:pPr>
      <w:r w:rsidRPr="001A50CD">
        <w:rPr>
          <w:szCs w:val="26"/>
          <w:lang w:val="vi-VN"/>
        </w:rPr>
        <w:t>Cập nhập thông tin thân nhân.</w:t>
      </w:r>
    </w:p>
    <w:p w14:paraId="40839E66" w14:textId="77777777" w:rsidR="005B5B17" w:rsidRPr="001A50CD" w:rsidRDefault="005B5B17" w:rsidP="001A50CD">
      <w:pPr>
        <w:pStyle w:val="ListParagraph"/>
        <w:spacing w:line="360" w:lineRule="auto"/>
        <w:jc w:val="both"/>
        <w:rPr>
          <w:szCs w:val="26"/>
          <w:lang w:val="vi-VN"/>
        </w:rPr>
      </w:pPr>
      <w:r w:rsidRPr="001A50CD">
        <w:rPr>
          <w:szCs w:val="26"/>
          <w:lang w:val="vi-VN"/>
        </w:rPr>
        <w:t>+ Thêm các thông tin cá nhân của người thân nhân, người thân trong gia đình.</w:t>
      </w:r>
    </w:p>
    <w:p w14:paraId="1460805B" w14:textId="77777777" w:rsidR="005B5B17" w:rsidRPr="001A50CD" w:rsidRDefault="005B5B17" w:rsidP="001A50CD">
      <w:pPr>
        <w:pStyle w:val="ListParagraph"/>
        <w:spacing w:line="360" w:lineRule="auto"/>
        <w:jc w:val="both"/>
        <w:rPr>
          <w:szCs w:val="26"/>
          <w:lang w:val="vi-VN"/>
        </w:rPr>
      </w:pPr>
      <w:r w:rsidRPr="001A50CD">
        <w:rPr>
          <w:szCs w:val="26"/>
          <w:lang w:val="vi-VN"/>
        </w:rPr>
        <w:lastRenderedPageBreak/>
        <w:t>+ Sửa, xóa thông tin của thân nhân, người thân.</w:t>
      </w:r>
    </w:p>
    <w:p w14:paraId="1B30F224" w14:textId="75B0A9E4" w:rsidR="00094298" w:rsidRPr="001A50CD" w:rsidRDefault="005B5B17" w:rsidP="001A50CD">
      <w:pPr>
        <w:pStyle w:val="ListParagraph"/>
        <w:spacing w:line="360" w:lineRule="auto"/>
        <w:jc w:val="both"/>
        <w:rPr>
          <w:szCs w:val="26"/>
          <w:lang w:val="vi-VN"/>
        </w:rPr>
      </w:pPr>
      <w:r w:rsidRPr="001A50CD">
        <w:rPr>
          <w:szCs w:val="26"/>
          <w:lang w:val="vi-VN"/>
        </w:rPr>
        <w:t>+ Đặt lịch khám sức khỏe và đặt lịch khám cho người thân.</w:t>
      </w:r>
    </w:p>
    <w:p w14:paraId="3FC618F5" w14:textId="77777777" w:rsidR="00F04C7F" w:rsidRPr="001A50CD" w:rsidRDefault="00F85860" w:rsidP="001A50CD">
      <w:pPr>
        <w:pStyle w:val="Caption"/>
        <w:keepNext/>
        <w:jc w:val="left"/>
        <w:rPr>
          <w:szCs w:val="26"/>
        </w:rPr>
      </w:pPr>
      <w:r w:rsidRPr="001A50CD">
        <w:rPr>
          <w:noProof/>
          <w:szCs w:val="26"/>
        </w:rPr>
        <w:drawing>
          <wp:inline distT="0" distB="0" distL="0" distR="0" wp14:anchorId="6BE23C8E" wp14:editId="06FDE035">
            <wp:extent cx="4485640" cy="5520534"/>
            <wp:effectExtent l="38100" t="0" r="4826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DB84C97" w14:textId="77777777" w:rsidR="00094298" w:rsidRPr="001A50CD" w:rsidRDefault="00094298" w:rsidP="001A50CD">
      <w:pPr>
        <w:pStyle w:val="Caption"/>
        <w:rPr>
          <w:szCs w:val="26"/>
          <w:lang w:val="vi-VN"/>
        </w:rPr>
      </w:pPr>
      <w:bookmarkStart w:id="115" w:name="_Toc170221698"/>
    </w:p>
    <w:p w14:paraId="125F11AD" w14:textId="77777777" w:rsidR="00B57B38" w:rsidRPr="001A50CD" w:rsidRDefault="00F04C7F" w:rsidP="001A50CD">
      <w:pPr>
        <w:pStyle w:val="Caption"/>
        <w:rPr>
          <w:szCs w:val="26"/>
          <w:lang w:val="vi-VN"/>
        </w:rPr>
      </w:pPr>
      <w:r w:rsidRPr="001A50CD">
        <w:rPr>
          <w:szCs w:val="26"/>
          <w:lang w:val="vi-VN"/>
        </w:rPr>
        <w:t>Hình 3.3 Mô hình phân cấp chức năng</w:t>
      </w:r>
      <w:bookmarkEnd w:id="115"/>
    </w:p>
    <w:p w14:paraId="6435E500" w14:textId="77777777" w:rsidR="00AF4014" w:rsidRPr="001A50CD" w:rsidRDefault="00B17E61" w:rsidP="001A50CD">
      <w:pPr>
        <w:pStyle w:val="Heading2"/>
        <w:rPr>
          <w:szCs w:val="26"/>
        </w:rPr>
      </w:pPr>
      <w:bookmarkStart w:id="116" w:name="_Toc170889009"/>
      <w:bookmarkEnd w:id="106"/>
      <w:bookmarkEnd w:id="107"/>
      <w:bookmarkEnd w:id="108"/>
      <w:r w:rsidRPr="001A50CD">
        <w:rPr>
          <w:szCs w:val="26"/>
        </w:rPr>
        <w:t>Thiết kế và xây dựng cơ sở dữ liệu</w:t>
      </w:r>
      <w:bookmarkEnd w:id="116"/>
    </w:p>
    <w:p w14:paraId="029F11F6" w14:textId="77777777" w:rsidR="00AF4014" w:rsidRPr="001A50CD" w:rsidRDefault="00BD09EA" w:rsidP="001A50CD">
      <w:pPr>
        <w:pStyle w:val="Heading3"/>
        <w:numPr>
          <w:ilvl w:val="2"/>
          <w:numId w:val="6"/>
        </w:numPr>
        <w:spacing w:before="120" w:after="120" w:line="360" w:lineRule="auto"/>
        <w:rPr>
          <w:i/>
          <w:szCs w:val="26"/>
        </w:rPr>
      </w:pPr>
      <w:bookmarkStart w:id="117" w:name="_Toc170889010"/>
      <w:r w:rsidRPr="001A50CD">
        <w:rPr>
          <w:i/>
          <w:szCs w:val="26"/>
          <w:lang w:val="vi-VN"/>
        </w:rPr>
        <w:t>Cơ sở dữ liệu</w:t>
      </w:r>
      <w:bookmarkEnd w:id="117"/>
    </w:p>
    <w:p w14:paraId="2B80BF7E" w14:textId="77777777" w:rsidR="00117F6F" w:rsidRPr="001A50CD" w:rsidRDefault="00ED5E41" w:rsidP="000E4F17">
      <w:pPr>
        <w:pStyle w:val="Caption"/>
        <w:spacing w:line="480" w:lineRule="auto"/>
        <w:jc w:val="left"/>
        <w:rPr>
          <w:noProof/>
          <w:szCs w:val="26"/>
        </w:rPr>
      </w:pPr>
      <w:bookmarkStart w:id="118" w:name="_Toc170219734"/>
      <w:r w:rsidRPr="001A50CD">
        <w:rPr>
          <w:noProof/>
          <w:szCs w:val="26"/>
        </w:rPr>
        <w:t>Bảng 3. 1 Bảng tài khoản</w:t>
      </w:r>
      <w:bookmarkEnd w:id="118"/>
    </w:p>
    <w:tbl>
      <w:tblPr>
        <w:tblStyle w:val="TableGrid"/>
        <w:tblW w:w="0" w:type="auto"/>
        <w:tblLook w:val="04A0" w:firstRow="1" w:lastRow="0" w:firstColumn="1" w:lastColumn="0" w:noHBand="0" w:noVBand="1"/>
      </w:tblPr>
      <w:tblGrid>
        <w:gridCol w:w="1869"/>
        <w:gridCol w:w="1869"/>
        <w:gridCol w:w="1869"/>
        <w:gridCol w:w="1869"/>
        <w:gridCol w:w="1869"/>
      </w:tblGrid>
      <w:tr w:rsidR="00B17E61" w:rsidRPr="001A50CD" w14:paraId="4D87DC05" w14:textId="77777777" w:rsidTr="00B17E61">
        <w:tc>
          <w:tcPr>
            <w:tcW w:w="1869" w:type="dxa"/>
          </w:tcPr>
          <w:p w14:paraId="053F164D" w14:textId="77777777" w:rsidR="00B17E61" w:rsidRPr="001A50CD" w:rsidRDefault="00B17E61" w:rsidP="000E4F17">
            <w:pPr>
              <w:spacing w:line="480" w:lineRule="auto"/>
              <w:rPr>
                <w:szCs w:val="26"/>
              </w:rPr>
            </w:pPr>
            <w:r w:rsidRPr="001A50CD">
              <w:rPr>
                <w:szCs w:val="26"/>
                <w:lang w:val="vi-VN"/>
              </w:rPr>
              <w:t>STT</w:t>
            </w:r>
          </w:p>
        </w:tc>
        <w:tc>
          <w:tcPr>
            <w:tcW w:w="1869" w:type="dxa"/>
          </w:tcPr>
          <w:p w14:paraId="60474410" w14:textId="77777777" w:rsidR="00B17E61" w:rsidRPr="001A50CD" w:rsidRDefault="00B17E61" w:rsidP="000E4F17">
            <w:pPr>
              <w:spacing w:line="480" w:lineRule="auto"/>
              <w:rPr>
                <w:szCs w:val="26"/>
                <w:lang w:val="vi-VN"/>
              </w:rPr>
            </w:pPr>
            <w:r w:rsidRPr="001A50CD">
              <w:rPr>
                <w:szCs w:val="26"/>
                <w:lang w:val="vi-VN"/>
              </w:rPr>
              <w:t>Thuộc tính</w:t>
            </w:r>
          </w:p>
        </w:tc>
        <w:tc>
          <w:tcPr>
            <w:tcW w:w="1869" w:type="dxa"/>
          </w:tcPr>
          <w:p w14:paraId="290B0D94" w14:textId="77777777" w:rsidR="00B17E61" w:rsidRPr="001A50CD" w:rsidRDefault="00B17E61" w:rsidP="000E4F17">
            <w:pPr>
              <w:spacing w:line="480" w:lineRule="auto"/>
              <w:rPr>
                <w:color w:val="000000" w:themeColor="text1"/>
                <w:szCs w:val="26"/>
                <w:lang w:val="vi-VN"/>
              </w:rPr>
            </w:pPr>
            <w:r w:rsidRPr="001A50CD">
              <w:rPr>
                <w:color w:val="000000" w:themeColor="text1"/>
                <w:szCs w:val="26"/>
                <w:lang w:val="vi-VN"/>
              </w:rPr>
              <w:t>Kiểu dữ liệu</w:t>
            </w:r>
          </w:p>
        </w:tc>
        <w:tc>
          <w:tcPr>
            <w:tcW w:w="1869" w:type="dxa"/>
          </w:tcPr>
          <w:p w14:paraId="2814B298" w14:textId="77777777" w:rsidR="00B17E61" w:rsidRPr="001A50CD" w:rsidRDefault="00B17E61" w:rsidP="000E4F17">
            <w:pPr>
              <w:spacing w:line="480" w:lineRule="auto"/>
              <w:rPr>
                <w:szCs w:val="26"/>
                <w:lang w:val="vi-VN"/>
              </w:rPr>
            </w:pPr>
            <w:r w:rsidRPr="001A50CD">
              <w:rPr>
                <w:szCs w:val="26"/>
                <w:lang w:val="vi-VN"/>
              </w:rPr>
              <w:t>Miền giá trị</w:t>
            </w:r>
          </w:p>
        </w:tc>
        <w:tc>
          <w:tcPr>
            <w:tcW w:w="1869" w:type="dxa"/>
          </w:tcPr>
          <w:p w14:paraId="3D14442A" w14:textId="77777777" w:rsidR="00B17E61" w:rsidRPr="001A50CD" w:rsidRDefault="00B17E61" w:rsidP="000E4F17">
            <w:pPr>
              <w:spacing w:line="480" w:lineRule="auto"/>
              <w:rPr>
                <w:szCs w:val="26"/>
                <w:lang w:val="vi-VN"/>
              </w:rPr>
            </w:pPr>
            <w:r w:rsidRPr="001A50CD">
              <w:rPr>
                <w:szCs w:val="26"/>
                <w:lang w:val="vi-VN"/>
              </w:rPr>
              <w:t>Diễn giải</w:t>
            </w:r>
          </w:p>
        </w:tc>
      </w:tr>
      <w:tr w:rsidR="00B17E61" w:rsidRPr="001A50CD" w14:paraId="14A1D1B7" w14:textId="77777777" w:rsidTr="00B17E61">
        <w:tc>
          <w:tcPr>
            <w:tcW w:w="1869" w:type="dxa"/>
          </w:tcPr>
          <w:p w14:paraId="701080B5" w14:textId="77777777" w:rsidR="00B17E61" w:rsidRPr="001A50CD" w:rsidRDefault="00B17E61" w:rsidP="000E4F17">
            <w:pPr>
              <w:spacing w:line="480" w:lineRule="auto"/>
              <w:rPr>
                <w:szCs w:val="26"/>
              </w:rPr>
            </w:pPr>
            <w:r w:rsidRPr="001A50CD">
              <w:rPr>
                <w:szCs w:val="26"/>
                <w:lang w:val="vi-VN"/>
              </w:rPr>
              <w:t>1</w:t>
            </w:r>
          </w:p>
        </w:tc>
        <w:tc>
          <w:tcPr>
            <w:tcW w:w="1869" w:type="dxa"/>
          </w:tcPr>
          <w:p w14:paraId="4426983D" w14:textId="77777777" w:rsidR="00B17E61" w:rsidRPr="001A50CD" w:rsidRDefault="00B17E61" w:rsidP="000E4F17">
            <w:pPr>
              <w:spacing w:line="480" w:lineRule="auto"/>
              <w:rPr>
                <w:szCs w:val="26"/>
                <w:lang w:val="vi-VN"/>
              </w:rPr>
            </w:pPr>
            <w:r w:rsidRPr="001A50CD">
              <w:rPr>
                <w:szCs w:val="26"/>
                <w:lang w:val="vi-VN"/>
              </w:rPr>
              <w:t>ma_tk</w:t>
            </w:r>
          </w:p>
        </w:tc>
        <w:tc>
          <w:tcPr>
            <w:tcW w:w="1869" w:type="dxa"/>
          </w:tcPr>
          <w:p w14:paraId="17AB3900" w14:textId="77777777" w:rsidR="00B17E61" w:rsidRPr="001A50CD" w:rsidRDefault="009C610A" w:rsidP="000E4F17">
            <w:pPr>
              <w:spacing w:line="480" w:lineRule="auto"/>
              <w:rPr>
                <w:color w:val="000000" w:themeColor="text1"/>
                <w:szCs w:val="26"/>
                <w:lang w:val="vi-VN"/>
              </w:rPr>
            </w:pPr>
            <w:r w:rsidRPr="001A50CD">
              <w:rPr>
                <w:rFonts w:ascii="Arial" w:hAnsi="Arial" w:cs="Arial"/>
                <w:color w:val="000000" w:themeColor="text1"/>
                <w:szCs w:val="26"/>
                <w:shd w:val="clear" w:color="auto" w:fill="FFFFFF"/>
              </w:rPr>
              <w:t>varchar(</w:t>
            </w:r>
            <w:r w:rsidRPr="001A50CD">
              <w:rPr>
                <w:rFonts w:ascii="Arial" w:hAnsi="Arial" w:cs="Arial"/>
                <w:color w:val="000000" w:themeColor="text1"/>
                <w:szCs w:val="26"/>
                <w:shd w:val="clear" w:color="auto" w:fill="FFFFFF"/>
                <w:lang w:val="vi-VN"/>
              </w:rPr>
              <w:t>10)</w:t>
            </w:r>
          </w:p>
        </w:tc>
        <w:tc>
          <w:tcPr>
            <w:tcW w:w="1869" w:type="dxa"/>
          </w:tcPr>
          <w:p w14:paraId="1EB66A80" w14:textId="77777777" w:rsidR="00B17E61" w:rsidRPr="001A50CD" w:rsidRDefault="00355BA8" w:rsidP="000E4F17">
            <w:pPr>
              <w:spacing w:line="480" w:lineRule="auto"/>
              <w:rPr>
                <w:szCs w:val="26"/>
                <w:lang w:val="vi-VN"/>
              </w:rPr>
            </w:pPr>
            <w:r w:rsidRPr="001A50CD">
              <w:rPr>
                <w:szCs w:val="26"/>
                <w:lang w:val="vi-VN"/>
              </w:rPr>
              <w:t>Khóa chính</w:t>
            </w:r>
          </w:p>
        </w:tc>
        <w:tc>
          <w:tcPr>
            <w:tcW w:w="1869" w:type="dxa"/>
          </w:tcPr>
          <w:p w14:paraId="57207E80" w14:textId="77777777" w:rsidR="00B17E61" w:rsidRPr="001A50CD" w:rsidRDefault="00355BA8" w:rsidP="000E4F17">
            <w:pPr>
              <w:spacing w:line="480" w:lineRule="auto"/>
              <w:rPr>
                <w:szCs w:val="26"/>
                <w:lang w:val="vi-VN"/>
              </w:rPr>
            </w:pPr>
            <w:r w:rsidRPr="001A50CD">
              <w:rPr>
                <w:szCs w:val="26"/>
                <w:lang w:val="vi-VN"/>
              </w:rPr>
              <w:t>Mã tài khoản</w:t>
            </w:r>
          </w:p>
        </w:tc>
      </w:tr>
      <w:tr w:rsidR="00B17E61" w:rsidRPr="001A50CD" w14:paraId="511FA5B1" w14:textId="77777777" w:rsidTr="00B17E61">
        <w:trPr>
          <w:trHeight w:val="419"/>
        </w:trPr>
        <w:tc>
          <w:tcPr>
            <w:tcW w:w="1869" w:type="dxa"/>
          </w:tcPr>
          <w:p w14:paraId="1EF70B76" w14:textId="77777777" w:rsidR="00B17E61" w:rsidRPr="001A50CD" w:rsidRDefault="00B17E61" w:rsidP="000E4F17">
            <w:pPr>
              <w:spacing w:line="480" w:lineRule="auto"/>
              <w:rPr>
                <w:szCs w:val="26"/>
              </w:rPr>
            </w:pPr>
            <w:r w:rsidRPr="001A50CD">
              <w:rPr>
                <w:szCs w:val="26"/>
                <w:lang w:val="vi-VN"/>
              </w:rPr>
              <w:lastRenderedPageBreak/>
              <w:t>2</w:t>
            </w:r>
          </w:p>
        </w:tc>
        <w:tc>
          <w:tcPr>
            <w:tcW w:w="1869" w:type="dxa"/>
          </w:tcPr>
          <w:p w14:paraId="067F6744" w14:textId="77777777" w:rsidR="00B17E61" w:rsidRPr="001A50CD" w:rsidRDefault="00B17E61" w:rsidP="000E4F17">
            <w:pPr>
              <w:spacing w:line="480" w:lineRule="auto"/>
              <w:rPr>
                <w:szCs w:val="26"/>
                <w:lang w:val="vi-VN"/>
              </w:rPr>
            </w:pPr>
            <w:r w:rsidRPr="001A50CD">
              <w:rPr>
                <w:szCs w:val="26"/>
                <w:lang w:val="vi-VN"/>
              </w:rPr>
              <w:t>ho_ten_tk</w:t>
            </w:r>
          </w:p>
        </w:tc>
        <w:tc>
          <w:tcPr>
            <w:tcW w:w="1869" w:type="dxa"/>
          </w:tcPr>
          <w:p w14:paraId="60A9546C" w14:textId="77777777" w:rsidR="00B17E61" w:rsidRPr="001A50CD" w:rsidRDefault="009C610A" w:rsidP="000E4F17">
            <w:pPr>
              <w:spacing w:line="480" w:lineRule="auto"/>
              <w:rPr>
                <w:color w:val="000000" w:themeColor="text1"/>
                <w:szCs w:val="26"/>
              </w:rPr>
            </w:pPr>
            <w:r w:rsidRPr="001A50CD">
              <w:rPr>
                <w:rFonts w:ascii="Arial" w:hAnsi="Arial" w:cs="Arial"/>
                <w:color w:val="000000" w:themeColor="text1"/>
                <w:szCs w:val="26"/>
                <w:shd w:val="clear" w:color="auto" w:fill="FFFFFF"/>
              </w:rPr>
              <w:t>varchar(255)</w:t>
            </w:r>
          </w:p>
        </w:tc>
        <w:tc>
          <w:tcPr>
            <w:tcW w:w="1869" w:type="dxa"/>
          </w:tcPr>
          <w:p w14:paraId="5B18A054" w14:textId="77777777" w:rsidR="00B17E61" w:rsidRPr="001A50CD" w:rsidRDefault="00B17E61" w:rsidP="000E4F17">
            <w:pPr>
              <w:spacing w:line="480" w:lineRule="auto"/>
              <w:rPr>
                <w:szCs w:val="26"/>
              </w:rPr>
            </w:pPr>
          </w:p>
        </w:tc>
        <w:tc>
          <w:tcPr>
            <w:tcW w:w="1869" w:type="dxa"/>
          </w:tcPr>
          <w:p w14:paraId="5ACBA256" w14:textId="77777777" w:rsidR="00B17E61" w:rsidRPr="001A50CD" w:rsidRDefault="00355BA8" w:rsidP="000E4F17">
            <w:pPr>
              <w:spacing w:line="480" w:lineRule="auto"/>
              <w:rPr>
                <w:szCs w:val="26"/>
                <w:lang w:val="vi-VN"/>
              </w:rPr>
            </w:pPr>
            <w:r w:rsidRPr="001A50CD">
              <w:rPr>
                <w:szCs w:val="26"/>
                <w:lang w:val="vi-VN"/>
              </w:rPr>
              <w:t>Họ tên tài khoản</w:t>
            </w:r>
          </w:p>
        </w:tc>
      </w:tr>
      <w:tr w:rsidR="00B17E61" w:rsidRPr="001A50CD" w14:paraId="2BA7A14F" w14:textId="77777777" w:rsidTr="009C610A">
        <w:trPr>
          <w:trHeight w:val="412"/>
        </w:trPr>
        <w:tc>
          <w:tcPr>
            <w:tcW w:w="1869" w:type="dxa"/>
          </w:tcPr>
          <w:p w14:paraId="46245915" w14:textId="77777777" w:rsidR="00B17E61" w:rsidRPr="001A50CD" w:rsidRDefault="00B17E61" w:rsidP="000E4F17">
            <w:pPr>
              <w:spacing w:line="480" w:lineRule="auto"/>
              <w:rPr>
                <w:szCs w:val="26"/>
              </w:rPr>
            </w:pPr>
            <w:r w:rsidRPr="001A50CD">
              <w:rPr>
                <w:szCs w:val="26"/>
                <w:lang w:val="vi-VN"/>
              </w:rPr>
              <w:t>3</w:t>
            </w:r>
          </w:p>
        </w:tc>
        <w:tc>
          <w:tcPr>
            <w:tcW w:w="1869" w:type="dxa"/>
          </w:tcPr>
          <w:p w14:paraId="7B7A560A" w14:textId="77777777" w:rsidR="00B17E61" w:rsidRPr="001A50CD" w:rsidRDefault="00B17E61" w:rsidP="000E4F17">
            <w:pPr>
              <w:spacing w:line="480" w:lineRule="auto"/>
              <w:rPr>
                <w:szCs w:val="26"/>
                <w:lang w:val="vi-VN"/>
              </w:rPr>
            </w:pPr>
            <w:r w:rsidRPr="001A50CD">
              <w:rPr>
                <w:szCs w:val="26"/>
                <w:lang w:val="vi-VN"/>
              </w:rPr>
              <w:t>mat_</w:t>
            </w:r>
            <w:r w:rsidR="009C610A" w:rsidRPr="001A50CD">
              <w:rPr>
                <w:szCs w:val="26"/>
                <w:lang w:val="vi-VN"/>
              </w:rPr>
              <w:t>khau</w:t>
            </w:r>
          </w:p>
        </w:tc>
        <w:tc>
          <w:tcPr>
            <w:tcW w:w="1869" w:type="dxa"/>
          </w:tcPr>
          <w:p w14:paraId="1F43AE8D" w14:textId="77777777" w:rsidR="00B17E61" w:rsidRPr="001A50CD" w:rsidRDefault="009C610A" w:rsidP="000E4F17">
            <w:pPr>
              <w:spacing w:line="480" w:lineRule="auto"/>
              <w:rPr>
                <w:color w:val="000000" w:themeColor="text1"/>
                <w:szCs w:val="26"/>
              </w:rPr>
            </w:pPr>
            <w:r w:rsidRPr="001A50CD">
              <w:rPr>
                <w:rFonts w:ascii="Arial" w:hAnsi="Arial" w:cs="Arial"/>
                <w:color w:val="000000" w:themeColor="text1"/>
                <w:szCs w:val="26"/>
                <w:shd w:val="clear" w:color="auto" w:fill="FFFFFF"/>
              </w:rPr>
              <w:t>varchar(255)</w:t>
            </w:r>
          </w:p>
        </w:tc>
        <w:tc>
          <w:tcPr>
            <w:tcW w:w="1869" w:type="dxa"/>
          </w:tcPr>
          <w:p w14:paraId="028C26E0" w14:textId="77777777" w:rsidR="00B17E61" w:rsidRPr="001A50CD" w:rsidRDefault="00B17E61" w:rsidP="000E4F17">
            <w:pPr>
              <w:spacing w:line="480" w:lineRule="auto"/>
              <w:rPr>
                <w:szCs w:val="26"/>
              </w:rPr>
            </w:pPr>
          </w:p>
        </w:tc>
        <w:tc>
          <w:tcPr>
            <w:tcW w:w="1869" w:type="dxa"/>
          </w:tcPr>
          <w:p w14:paraId="55BC1612" w14:textId="77777777" w:rsidR="00B17E61" w:rsidRPr="001A50CD" w:rsidRDefault="00355BA8" w:rsidP="000E4F17">
            <w:pPr>
              <w:spacing w:line="480" w:lineRule="auto"/>
              <w:rPr>
                <w:szCs w:val="26"/>
                <w:lang w:val="vi-VN"/>
              </w:rPr>
            </w:pPr>
            <w:r w:rsidRPr="001A50CD">
              <w:rPr>
                <w:szCs w:val="26"/>
                <w:lang w:val="vi-VN"/>
              </w:rPr>
              <w:t>Mật khẩu</w:t>
            </w:r>
          </w:p>
        </w:tc>
      </w:tr>
      <w:tr w:rsidR="00B17E61" w:rsidRPr="001A50CD" w14:paraId="31734743" w14:textId="77777777" w:rsidTr="00B17E61">
        <w:tc>
          <w:tcPr>
            <w:tcW w:w="1869" w:type="dxa"/>
          </w:tcPr>
          <w:p w14:paraId="58E42C57" w14:textId="77777777" w:rsidR="00B17E61" w:rsidRPr="001A50CD" w:rsidRDefault="00B17E61" w:rsidP="000E4F17">
            <w:pPr>
              <w:spacing w:line="480" w:lineRule="auto"/>
              <w:rPr>
                <w:szCs w:val="26"/>
                <w:lang w:val="vi-VN"/>
              </w:rPr>
            </w:pPr>
            <w:r w:rsidRPr="001A50CD">
              <w:rPr>
                <w:szCs w:val="26"/>
                <w:lang w:val="vi-VN"/>
              </w:rPr>
              <w:t>4</w:t>
            </w:r>
          </w:p>
        </w:tc>
        <w:tc>
          <w:tcPr>
            <w:tcW w:w="1869" w:type="dxa"/>
          </w:tcPr>
          <w:p w14:paraId="4485DAE0" w14:textId="77777777" w:rsidR="00B17E61" w:rsidRPr="001A50CD" w:rsidRDefault="009C610A" w:rsidP="000E4F17">
            <w:pPr>
              <w:spacing w:line="480" w:lineRule="auto"/>
              <w:rPr>
                <w:szCs w:val="26"/>
              </w:rPr>
            </w:pPr>
            <w:r w:rsidRPr="001A50CD">
              <w:rPr>
                <w:szCs w:val="26"/>
                <w:lang w:val="vi-VN"/>
              </w:rPr>
              <w:t>email</w:t>
            </w:r>
          </w:p>
        </w:tc>
        <w:tc>
          <w:tcPr>
            <w:tcW w:w="1869" w:type="dxa"/>
          </w:tcPr>
          <w:p w14:paraId="5E2A91F9" w14:textId="77777777" w:rsidR="00B17E61" w:rsidRPr="001A50CD" w:rsidRDefault="009C610A" w:rsidP="000E4F17">
            <w:pPr>
              <w:spacing w:line="480" w:lineRule="auto"/>
              <w:rPr>
                <w:color w:val="000000" w:themeColor="text1"/>
                <w:szCs w:val="26"/>
              </w:rPr>
            </w:pPr>
            <w:r w:rsidRPr="001A50CD">
              <w:rPr>
                <w:rFonts w:ascii="Arial" w:hAnsi="Arial" w:cs="Arial"/>
                <w:color w:val="000000" w:themeColor="text1"/>
                <w:szCs w:val="26"/>
                <w:shd w:val="clear" w:color="auto" w:fill="FFFFFF"/>
              </w:rPr>
              <w:t>varchar(255)</w:t>
            </w:r>
          </w:p>
        </w:tc>
        <w:tc>
          <w:tcPr>
            <w:tcW w:w="1869" w:type="dxa"/>
          </w:tcPr>
          <w:p w14:paraId="222EEC0E" w14:textId="77777777" w:rsidR="00B17E61" w:rsidRPr="001A50CD" w:rsidRDefault="00B17E61" w:rsidP="000E4F17">
            <w:pPr>
              <w:spacing w:line="480" w:lineRule="auto"/>
              <w:rPr>
                <w:szCs w:val="26"/>
              </w:rPr>
            </w:pPr>
          </w:p>
        </w:tc>
        <w:tc>
          <w:tcPr>
            <w:tcW w:w="1869" w:type="dxa"/>
          </w:tcPr>
          <w:p w14:paraId="7D228C74" w14:textId="77777777" w:rsidR="00B17E61" w:rsidRPr="001A50CD" w:rsidRDefault="00355BA8" w:rsidP="000E4F17">
            <w:pPr>
              <w:spacing w:line="480" w:lineRule="auto"/>
              <w:rPr>
                <w:szCs w:val="26"/>
              </w:rPr>
            </w:pPr>
            <w:r w:rsidRPr="001A50CD">
              <w:rPr>
                <w:szCs w:val="26"/>
                <w:lang w:val="vi-VN"/>
              </w:rPr>
              <w:t>Email</w:t>
            </w:r>
          </w:p>
        </w:tc>
      </w:tr>
      <w:tr w:rsidR="00B17E61" w:rsidRPr="001A50CD" w14:paraId="6DE57708" w14:textId="77777777" w:rsidTr="00B17E61">
        <w:tc>
          <w:tcPr>
            <w:tcW w:w="1869" w:type="dxa"/>
          </w:tcPr>
          <w:p w14:paraId="2E819867" w14:textId="77777777" w:rsidR="00B17E61" w:rsidRPr="001A50CD" w:rsidRDefault="00B17E61" w:rsidP="000E4F17">
            <w:pPr>
              <w:spacing w:line="480" w:lineRule="auto"/>
              <w:rPr>
                <w:szCs w:val="26"/>
                <w:lang w:val="vi-VN"/>
              </w:rPr>
            </w:pPr>
            <w:r w:rsidRPr="001A50CD">
              <w:rPr>
                <w:szCs w:val="26"/>
                <w:lang w:val="vi-VN"/>
              </w:rPr>
              <w:t>5</w:t>
            </w:r>
          </w:p>
        </w:tc>
        <w:tc>
          <w:tcPr>
            <w:tcW w:w="1869" w:type="dxa"/>
          </w:tcPr>
          <w:p w14:paraId="3CC070B3" w14:textId="77777777" w:rsidR="00B17E61" w:rsidRPr="001A50CD" w:rsidRDefault="009C610A" w:rsidP="000E4F17">
            <w:pPr>
              <w:spacing w:line="480" w:lineRule="auto"/>
              <w:rPr>
                <w:szCs w:val="26"/>
              </w:rPr>
            </w:pPr>
            <w:r w:rsidRPr="001A50CD">
              <w:rPr>
                <w:szCs w:val="26"/>
                <w:lang w:val="vi-VN"/>
              </w:rPr>
              <w:t>sdt</w:t>
            </w:r>
          </w:p>
        </w:tc>
        <w:tc>
          <w:tcPr>
            <w:tcW w:w="1869" w:type="dxa"/>
          </w:tcPr>
          <w:p w14:paraId="3DB04F3B" w14:textId="77777777" w:rsidR="00B17E61" w:rsidRPr="001A50CD" w:rsidRDefault="009C610A" w:rsidP="000E4F17">
            <w:pPr>
              <w:spacing w:line="480" w:lineRule="auto"/>
              <w:rPr>
                <w:color w:val="000000" w:themeColor="text1"/>
                <w:szCs w:val="26"/>
              </w:rPr>
            </w:pPr>
            <w:r w:rsidRPr="001A50CD">
              <w:rPr>
                <w:rFonts w:ascii="Arial" w:hAnsi="Arial" w:cs="Arial"/>
                <w:color w:val="000000" w:themeColor="text1"/>
                <w:szCs w:val="26"/>
                <w:shd w:val="clear" w:color="auto" w:fill="FFFFFF"/>
              </w:rPr>
              <w:t>varchar(</w:t>
            </w:r>
            <w:r w:rsidRPr="001A50CD">
              <w:rPr>
                <w:rFonts w:ascii="Arial" w:hAnsi="Arial" w:cs="Arial"/>
                <w:color w:val="000000" w:themeColor="text1"/>
                <w:szCs w:val="26"/>
                <w:shd w:val="clear" w:color="auto" w:fill="FFFFFF"/>
                <w:lang w:val="vi-VN"/>
              </w:rPr>
              <w:t>1</w:t>
            </w:r>
            <w:r w:rsidRPr="001A50CD">
              <w:rPr>
                <w:rFonts w:ascii="Arial" w:hAnsi="Arial" w:cs="Arial"/>
                <w:color w:val="000000" w:themeColor="text1"/>
                <w:szCs w:val="26"/>
                <w:shd w:val="clear" w:color="auto" w:fill="FFFFFF"/>
              </w:rPr>
              <w:t>5)</w:t>
            </w:r>
          </w:p>
        </w:tc>
        <w:tc>
          <w:tcPr>
            <w:tcW w:w="1869" w:type="dxa"/>
          </w:tcPr>
          <w:p w14:paraId="2FDC59DC" w14:textId="77777777" w:rsidR="00B17E61" w:rsidRPr="001A50CD" w:rsidRDefault="00B17E61" w:rsidP="000E4F17">
            <w:pPr>
              <w:spacing w:line="480" w:lineRule="auto"/>
              <w:rPr>
                <w:szCs w:val="26"/>
              </w:rPr>
            </w:pPr>
          </w:p>
        </w:tc>
        <w:tc>
          <w:tcPr>
            <w:tcW w:w="1869" w:type="dxa"/>
          </w:tcPr>
          <w:p w14:paraId="33701514" w14:textId="77777777" w:rsidR="00B17E61" w:rsidRPr="001A50CD" w:rsidRDefault="00355BA8" w:rsidP="000E4F17">
            <w:pPr>
              <w:spacing w:line="480" w:lineRule="auto"/>
              <w:rPr>
                <w:szCs w:val="26"/>
                <w:lang w:val="vi-VN"/>
              </w:rPr>
            </w:pPr>
            <w:r w:rsidRPr="001A50CD">
              <w:rPr>
                <w:szCs w:val="26"/>
                <w:lang w:val="vi-VN"/>
              </w:rPr>
              <w:t>Số điện thoại</w:t>
            </w:r>
          </w:p>
        </w:tc>
      </w:tr>
      <w:tr w:rsidR="00B17E61" w:rsidRPr="001A50CD" w14:paraId="22396E38" w14:textId="77777777" w:rsidTr="00355BA8">
        <w:trPr>
          <w:trHeight w:val="367"/>
        </w:trPr>
        <w:tc>
          <w:tcPr>
            <w:tcW w:w="1869" w:type="dxa"/>
          </w:tcPr>
          <w:p w14:paraId="171454C9" w14:textId="77777777" w:rsidR="00B17E61" w:rsidRPr="001A50CD" w:rsidRDefault="00B17E61" w:rsidP="000E4F17">
            <w:pPr>
              <w:spacing w:line="480" w:lineRule="auto"/>
              <w:rPr>
                <w:szCs w:val="26"/>
                <w:lang w:val="vi-VN"/>
              </w:rPr>
            </w:pPr>
            <w:r w:rsidRPr="001A50CD">
              <w:rPr>
                <w:szCs w:val="26"/>
                <w:lang w:val="vi-VN"/>
              </w:rPr>
              <w:t>6</w:t>
            </w:r>
          </w:p>
        </w:tc>
        <w:tc>
          <w:tcPr>
            <w:tcW w:w="1869" w:type="dxa"/>
          </w:tcPr>
          <w:p w14:paraId="020565A3" w14:textId="77777777" w:rsidR="00B17E61" w:rsidRPr="001A50CD" w:rsidRDefault="009C610A" w:rsidP="000E4F17">
            <w:pPr>
              <w:spacing w:line="480" w:lineRule="auto"/>
              <w:rPr>
                <w:szCs w:val="26"/>
                <w:lang w:val="vi-VN"/>
              </w:rPr>
            </w:pPr>
            <w:r w:rsidRPr="001A50CD">
              <w:rPr>
                <w:szCs w:val="26"/>
                <w:lang w:val="vi-VN"/>
              </w:rPr>
              <w:t>gioi_tinh</w:t>
            </w:r>
          </w:p>
        </w:tc>
        <w:tc>
          <w:tcPr>
            <w:tcW w:w="1869" w:type="dxa"/>
          </w:tcPr>
          <w:p w14:paraId="2418BDB0" w14:textId="77777777" w:rsidR="00B17E61" w:rsidRPr="001A50CD" w:rsidRDefault="009C610A" w:rsidP="000E4F17">
            <w:pPr>
              <w:spacing w:line="480" w:lineRule="auto"/>
              <w:rPr>
                <w:szCs w:val="26"/>
              </w:rPr>
            </w:pPr>
            <w:r w:rsidRPr="001A50CD">
              <w:rPr>
                <w:szCs w:val="26"/>
                <w:lang w:val="vi-VN"/>
              </w:rPr>
              <w:t>enum</w:t>
            </w:r>
          </w:p>
        </w:tc>
        <w:tc>
          <w:tcPr>
            <w:tcW w:w="1869" w:type="dxa"/>
          </w:tcPr>
          <w:p w14:paraId="6431C781" w14:textId="77777777" w:rsidR="00B17E61" w:rsidRPr="001A50CD" w:rsidRDefault="00B17E61" w:rsidP="000E4F17">
            <w:pPr>
              <w:spacing w:line="480" w:lineRule="auto"/>
              <w:rPr>
                <w:szCs w:val="26"/>
              </w:rPr>
            </w:pPr>
          </w:p>
        </w:tc>
        <w:tc>
          <w:tcPr>
            <w:tcW w:w="1869" w:type="dxa"/>
          </w:tcPr>
          <w:p w14:paraId="64BF840A" w14:textId="77777777" w:rsidR="00B17E61" w:rsidRPr="001A50CD" w:rsidRDefault="00355BA8" w:rsidP="000E4F17">
            <w:pPr>
              <w:spacing w:line="480" w:lineRule="auto"/>
              <w:rPr>
                <w:szCs w:val="26"/>
              </w:rPr>
            </w:pPr>
            <w:r w:rsidRPr="001A50CD">
              <w:rPr>
                <w:szCs w:val="26"/>
                <w:lang w:val="vi-VN"/>
              </w:rPr>
              <w:t>Giới tính</w:t>
            </w:r>
          </w:p>
        </w:tc>
      </w:tr>
      <w:tr w:rsidR="00B17E61" w:rsidRPr="001A50CD" w14:paraId="46F03652" w14:textId="77777777" w:rsidTr="009C610A">
        <w:trPr>
          <w:trHeight w:val="201"/>
        </w:trPr>
        <w:tc>
          <w:tcPr>
            <w:tcW w:w="1869" w:type="dxa"/>
          </w:tcPr>
          <w:p w14:paraId="1046141E" w14:textId="77777777" w:rsidR="00B17E61" w:rsidRPr="001A50CD" w:rsidRDefault="00B17E61" w:rsidP="000E4F17">
            <w:pPr>
              <w:spacing w:line="480" w:lineRule="auto"/>
              <w:rPr>
                <w:szCs w:val="26"/>
                <w:lang w:val="vi-VN"/>
              </w:rPr>
            </w:pPr>
            <w:r w:rsidRPr="001A50CD">
              <w:rPr>
                <w:szCs w:val="26"/>
                <w:lang w:val="vi-VN"/>
              </w:rPr>
              <w:t>7</w:t>
            </w:r>
          </w:p>
        </w:tc>
        <w:tc>
          <w:tcPr>
            <w:tcW w:w="1869" w:type="dxa"/>
          </w:tcPr>
          <w:p w14:paraId="6B7E7818" w14:textId="77777777" w:rsidR="00B17E61" w:rsidRPr="001A50CD" w:rsidRDefault="009C610A" w:rsidP="000E4F17">
            <w:pPr>
              <w:spacing w:line="480" w:lineRule="auto"/>
              <w:rPr>
                <w:szCs w:val="26"/>
                <w:lang w:val="vi-VN"/>
              </w:rPr>
            </w:pPr>
            <w:r w:rsidRPr="001A50CD">
              <w:rPr>
                <w:szCs w:val="26"/>
                <w:lang w:val="vi-VN"/>
              </w:rPr>
              <w:t>ngay_sinh</w:t>
            </w:r>
          </w:p>
        </w:tc>
        <w:tc>
          <w:tcPr>
            <w:tcW w:w="1869" w:type="dxa"/>
          </w:tcPr>
          <w:p w14:paraId="6DD22F92" w14:textId="77777777" w:rsidR="00B17E61" w:rsidRPr="001A50CD" w:rsidRDefault="009C610A" w:rsidP="000E4F17">
            <w:pPr>
              <w:spacing w:line="480" w:lineRule="auto"/>
              <w:rPr>
                <w:szCs w:val="26"/>
              </w:rPr>
            </w:pPr>
            <w:r w:rsidRPr="001A50CD">
              <w:rPr>
                <w:szCs w:val="26"/>
                <w:lang w:val="vi-VN"/>
              </w:rPr>
              <w:t>date</w:t>
            </w:r>
          </w:p>
        </w:tc>
        <w:tc>
          <w:tcPr>
            <w:tcW w:w="1869" w:type="dxa"/>
          </w:tcPr>
          <w:p w14:paraId="3377E1CF" w14:textId="77777777" w:rsidR="00B17E61" w:rsidRPr="001A50CD" w:rsidRDefault="00B17E61" w:rsidP="000E4F17">
            <w:pPr>
              <w:spacing w:line="480" w:lineRule="auto"/>
              <w:rPr>
                <w:szCs w:val="26"/>
              </w:rPr>
            </w:pPr>
          </w:p>
        </w:tc>
        <w:tc>
          <w:tcPr>
            <w:tcW w:w="1869" w:type="dxa"/>
          </w:tcPr>
          <w:p w14:paraId="191EA016" w14:textId="77777777" w:rsidR="00B17E61" w:rsidRPr="001A50CD" w:rsidRDefault="00355BA8" w:rsidP="000E4F17">
            <w:pPr>
              <w:spacing w:line="480" w:lineRule="auto"/>
              <w:rPr>
                <w:szCs w:val="26"/>
                <w:lang w:val="vi-VN"/>
              </w:rPr>
            </w:pPr>
            <w:r w:rsidRPr="001A50CD">
              <w:rPr>
                <w:szCs w:val="26"/>
                <w:lang w:val="vi-VN"/>
              </w:rPr>
              <w:t>Ngày sinh</w:t>
            </w:r>
          </w:p>
        </w:tc>
      </w:tr>
      <w:tr w:rsidR="00B17E61" w:rsidRPr="001A50CD" w14:paraId="4FE88A26" w14:textId="77777777" w:rsidTr="00B17E61">
        <w:tc>
          <w:tcPr>
            <w:tcW w:w="1869" w:type="dxa"/>
          </w:tcPr>
          <w:p w14:paraId="0860C8D3" w14:textId="77777777" w:rsidR="00B17E61" w:rsidRPr="001A50CD" w:rsidRDefault="00B17E61" w:rsidP="000E4F17">
            <w:pPr>
              <w:spacing w:line="480" w:lineRule="auto"/>
              <w:rPr>
                <w:szCs w:val="26"/>
                <w:lang w:val="vi-VN"/>
              </w:rPr>
            </w:pPr>
            <w:r w:rsidRPr="001A50CD">
              <w:rPr>
                <w:szCs w:val="26"/>
                <w:lang w:val="vi-VN"/>
              </w:rPr>
              <w:t>8</w:t>
            </w:r>
          </w:p>
        </w:tc>
        <w:tc>
          <w:tcPr>
            <w:tcW w:w="1869" w:type="dxa"/>
          </w:tcPr>
          <w:p w14:paraId="040502C0" w14:textId="77777777" w:rsidR="00B17E61" w:rsidRPr="001A50CD" w:rsidRDefault="009C610A" w:rsidP="000E4F17">
            <w:pPr>
              <w:spacing w:line="480" w:lineRule="auto"/>
              <w:rPr>
                <w:szCs w:val="26"/>
                <w:lang w:val="vi-VN"/>
              </w:rPr>
            </w:pPr>
            <w:r w:rsidRPr="001A50CD">
              <w:rPr>
                <w:szCs w:val="26"/>
                <w:lang w:val="vi-VN"/>
              </w:rPr>
              <w:t>dia_chi</w:t>
            </w:r>
          </w:p>
        </w:tc>
        <w:tc>
          <w:tcPr>
            <w:tcW w:w="1869" w:type="dxa"/>
          </w:tcPr>
          <w:p w14:paraId="4F4726C9" w14:textId="77777777" w:rsidR="00B17E61" w:rsidRPr="001A50CD" w:rsidRDefault="009C610A" w:rsidP="000E4F17">
            <w:pPr>
              <w:spacing w:line="480" w:lineRule="auto"/>
              <w:rPr>
                <w:szCs w:val="26"/>
              </w:rPr>
            </w:pPr>
            <w:r w:rsidRPr="001A50CD">
              <w:rPr>
                <w:szCs w:val="26"/>
                <w:lang w:val="vi-VN"/>
              </w:rPr>
              <w:t>text</w:t>
            </w:r>
          </w:p>
        </w:tc>
        <w:tc>
          <w:tcPr>
            <w:tcW w:w="1869" w:type="dxa"/>
          </w:tcPr>
          <w:p w14:paraId="77A7DF35" w14:textId="77777777" w:rsidR="00B17E61" w:rsidRPr="001A50CD" w:rsidRDefault="00B17E61" w:rsidP="000E4F17">
            <w:pPr>
              <w:spacing w:line="480" w:lineRule="auto"/>
              <w:rPr>
                <w:szCs w:val="26"/>
              </w:rPr>
            </w:pPr>
          </w:p>
        </w:tc>
        <w:tc>
          <w:tcPr>
            <w:tcW w:w="1869" w:type="dxa"/>
          </w:tcPr>
          <w:p w14:paraId="7E2AED8F" w14:textId="77777777" w:rsidR="00B17E61" w:rsidRPr="001A50CD" w:rsidRDefault="00355BA8" w:rsidP="000E4F17">
            <w:pPr>
              <w:spacing w:line="480" w:lineRule="auto"/>
              <w:rPr>
                <w:szCs w:val="26"/>
                <w:lang w:val="vi-VN"/>
              </w:rPr>
            </w:pPr>
            <w:r w:rsidRPr="001A50CD">
              <w:rPr>
                <w:szCs w:val="26"/>
                <w:lang w:val="vi-VN"/>
              </w:rPr>
              <w:t>Địa chỉ</w:t>
            </w:r>
          </w:p>
        </w:tc>
      </w:tr>
      <w:tr w:rsidR="00B17E61" w:rsidRPr="001A50CD" w14:paraId="363F3424" w14:textId="77777777" w:rsidTr="00CE05FC">
        <w:trPr>
          <w:trHeight w:val="495"/>
        </w:trPr>
        <w:tc>
          <w:tcPr>
            <w:tcW w:w="1869" w:type="dxa"/>
          </w:tcPr>
          <w:p w14:paraId="2708AFBE" w14:textId="77777777" w:rsidR="00B17E61" w:rsidRPr="001A50CD" w:rsidRDefault="00B17E61" w:rsidP="000E4F17">
            <w:pPr>
              <w:spacing w:line="480" w:lineRule="auto"/>
              <w:rPr>
                <w:szCs w:val="26"/>
                <w:lang w:val="vi-VN"/>
              </w:rPr>
            </w:pPr>
            <w:r w:rsidRPr="001A50CD">
              <w:rPr>
                <w:szCs w:val="26"/>
                <w:lang w:val="vi-VN"/>
              </w:rPr>
              <w:t>9</w:t>
            </w:r>
          </w:p>
        </w:tc>
        <w:tc>
          <w:tcPr>
            <w:tcW w:w="1869" w:type="dxa"/>
          </w:tcPr>
          <w:p w14:paraId="134AE0FF" w14:textId="77777777" w:rsidR="00B17E61" w:rsidRPr="001A50CD" w:rsidRDefault="009C610A" w:rsidP="000E4F17">
            <w:pPr>
              <w:spacing w:line="480" w:lineRule="auto"/>
              <w:rPr>
                <w:szCs w:val="26"/>
              </w:rPr>
            </w:pPr>
            <w:r w:rsidRPr="001A50CD">
              <w:rPr>
                <w:szCs w:val="26"/>
                <w:lang w:val="vi-VN"/>
              </w:rPr>
              <w:t>quyen</w:t>
            </w:r>
          </w:p>
        </w:tc>
        <w:tc>
          <w:tcPr>
            <w:tcW w:w="1869" w:type="dxa"/>
          </w:tcPr>
          <w:p w14:paraId="3AA6495D" w14:textId="77777777" w:rsidR="00B17E61" w:rsidRPr="001A50CD" w:rsidRDefault="009C610A" w:rsidP="000E4F17">
            <w:pPr>
              <w:spacing w:line="480" w:lineRule="auto"/>
              <w:rPr>
                <w:szCs w:val="26"/>
              </w:rPr>
            </w:pPr>
            <w:r w:rsidRPr="001A50CD">
              <w:rPr>
                <w:szCs w:val="26"/>
                <w:lang w:val="vi-VN"/>
              </w:rPr>
              <w:t>enum</w:t>
            </w:r>
          </w:p>
        </w:tc>
        <w:tc>
          <w:tcPr>
            <w:tcW w:w="1869" w:type="dxa"/>
          </w:tcPr>
          <w:p w14:paraId="18594D81" w14:textId="77777777" w:rsidR="00B17E61" w:rsidRPr="001A50CD" w:rsidRDefault="00B17E61" w:rsidP="000E4F17">
            <w:pPr>
              <w:spacing w:line="480" w:lineRule="auto"/>
              <w:rPr>
                <w:szCs w:val="26"/>
              </w:rPr>
            </w:pPr>
          </w:p>
        </w:tc>
        <w:tc>
          <w:tcPr>
            <w:tcW w:w="1869" w:type="dxa"/>
          </w:tcPr>
          <w:p w14:paraId="34FF03BD" w14:textId="77777777" w:rsidR="00B17E61" w:rsidRPr="001A50CD" w:rsidRDefault="00355BA8" w:rsidP="000E4F17">
            <w:pPr>
              <w:spacing w:line="480" w:lineRule="auto"/>
              <w:rPr>
                <w:szCs w:val="26"/>
              </w:rPr>
            </w:pPr>
            <w:r w:rsidRPr="001A50CD">
              <w:rPr>
                <w:szCs w:val="26"/>
                <w:lang w:val="vi-VN"/>
              </w:rPr>
              <w:t>Quyền</w:t>
            </w:r>
          </w:p>
        </w:tc>
      </w:tr>
      <w:tr w:rsidR="00CE05FC" w:rsidRPr="001A50CD" w14:paraId="60BAC015" w14:textId="77777777" w:rsidTr="00CE05FC">
        <w:trPr>
          <w:trHeight w:val="495"/>
        </w:trPr>
        <w:tc>
          <w:tcPr>
            <w:tcW w:w="1869" w:type="dxa"/>
          </w:tcPr>
          <w:p w14:paraId="31C011AF" w14:textId="77777777" w:rsidR="00CE05FC" w:rsidRPr="001A50CD" w:rsidRDefault="00CE05FC" w:rsidP="000E4F17">
            <w:pPr>
              <w:spacing w:line="480" w:lineRule="auto"/>
              <w:rPr>
                <w:szCs w:val="26"/>
                <w:lang w:val="vi-VN"/>
              </w:rPr>
            </w:pPr>
            <w:r w:rsidRPr="001A50CD">
              <w:rPr>
                <w:szCs w:val="26"/>
                <w:lang w:val="vi-VN"/>
              </w:rPr>
              <w:t>10</w:t>
            </w:r>
          </w:p>
        </w:tc>
        <w:tc>
          <w:tcPr>
            <w:tcW w:w="1869" w:type="dxa"/>
          </w:tcPr>
          <w:p w14:paraId="307340CA" w14:textId="77777777" w:rsidR="00CE05FC" w:rsidRPr="001A50CD" w:rsidRDefault="00CE05FC" w:rsidP="000E4F17">
            <w:pPr>
              <w:spacing w:line="480" w:lineRule="auto"/>
              <w:rPr>
                <w:szCs w:val="26"/>
                <w:lang w:val="vi-VN"/>
              </w:rPr>
            </w:pPr>
            <w:r w:rsidRPr="001A50CD">
              <w:rPr>
                <w:szCs w:val="26"/>
                <w:lang w:val="vi-VN"/>
              </w:rPr>
              <w:t>ma_than_nhan</w:t>
            </w:r>
          </w:p>
        </w:tc>
        <w:tc>
          <w:tcPr>
            <w:tcW w:w="1869" w:type="dxa"/>
          </w:tcPr>
          <w:p w14:paraId="50895388" w14:textId="77777777" w:rsidR="00CE05FC" w:rsidRPr="001A50CD" w:rsidRDefault="00CE05FC" w:rsidP="000E4F17">
            <w:pPr>
              <w:spacing w:line="480" w:lineRule="auto"/>
              <w:rPr>
                <w:szCs w:val="26"/>
                <w:lang w:val="vi-VN"/>
              </w:rPr>
            </w:pPr>
            <w:r w:rsidRPr="001A50CD">
              <w:rPr>
                <w:szCs w:val="26"/>
                <w:lang w:val="vi-VN"/>
              </w:rPr>
              <w:t>varchar(10)</w:t>
            </w:r>
          </w:p>
        </w:tc>
        <w:tc>
          <w:tcPr>
            <w:tcW w:w="1869" w:type="dxa"/>
          </w:tcPr>
          <w:p w14:paraId="3F56738E" w14:textId="77777777" w:rsidR="00CE05FC" w:rsidRPr="001A50CD" w:rsidRDefault="00CE05FC" w:rsidP="000E4F17">
            <w:pPr>
              <w:spacing w:line="480" w:lineRule="auto"/>
              <w:rPr>
                <w:szCs w:val="26"/>
              </w:rPr>
            </w:pPr>
          </w:p>
        </w:tc>
        <w:tc>
          <w:tcPr>
            <w:tcW w:w="1869" w:type="dxa"/>
          </w:tcPr>
          <w:p w14:paraId="729BDEAE" w14:textId="77777777" w:rsidR="00CE05FC" w:rsidRPr="001A50CD" w:rsidRDefault="00CE05FC" w:rsidP="000E4F17">
            <w:pPr>
              <w:spacing w:line="480" w:lineRule="auto"/>
              <w:rPr>
                <w:szCs w:val="26"/>
                <w:lang w:val="vi-VN"/>
              </w:rPr>
            </w:pPr>
            <w:r w:rsidRPr="001A50CD">
              <w:rPr>
                <w:szCs w:val="26"/>
                <w:lang w:val="vi-VN"/>
              </w:rPr>
              <w:t>Mã thân nhân</w:t>
            </w:r>
          </w:p>
        </w:tc>
      </w:tr>
    </w:tbl>
    <w:p w14:paraId="7767BDAB" w14:textId="77777777" w:rsidR="00ED5E41" w:rsidRPr="001A50CD" w:rsidRDefault="00ED5E41" w:rsidP="000E4F17">
      <w:pPr>
        <w:pStyle w:val="Caption"/>
        <w:spacing w:line="480" w:lineRule="auto"/>
        <w:rPr>
          <w:szCs w:val="26"/>
        </w:rPr>
      </w:pPr>
      <w:bookmarkStart w:id="119" w:name="_Toc123494304"/>
      <w:bookmarkStart w:id="120" w:name="_Toc123494470"/>
      <w:bookmarkStart w:id="121" w:name="_Toc126865586"/>
    </w:p>
    <w:p w14:paraId="61E4335E" w14:textId="77777777" w:rsidR="00117F6F" w:rsidRPr="001A50CD" w:rsidRDefault="00ED5E41" w:rsidP="000E4F17">
      <w:pPr>
        <w:pStyle w:val="Caption"/>
        <w:spacing w:line="480" w:lineRule="auto"/>
        <w:jc w:val="left"/>
        <w:rPr>
          <w:szCs w:val="26"/>
        </w:rPr>
      </w:pPr>
      <w:bookmarkStart w:id="122" w:name="_Toc170219735"/>
      <w:r w:rsidRPr="001A50CD">
        <w:rPr>
          <w:szCs w:val="26"/>
        </w:rPr>
        <w:t>Bảng 3. 2 Bảng hồ sơ sức khỏe</w:t>
      </w:r>
      <w:bookmarkEnd w:id="122"/>
    </w:p>
    <w:tbl>
      <w:tblPr>
        <w:tblStyle w:val="TableGrid"/>
        <w:tblW w:w="0" w:type="auto"/>
        <w:tblLook w:val="04A0" w:firstRow="1" w:lastRow="0" w:firstColumn="1" w:lastColumn="0" w:noHBand="0" w:noVBand="1"/>
      </w:tblPr>
      <w:tblGrid>
        <w:gridCol w:w="1271"/>
        <w:gridCol w:w="2152"/>
        <w:gridCol w:w="1817"/>
        <w:gridCol w:w="1701"/>
        <w:gridCol w:w="2404"/>
      </w:tblGrid>
      <w:tr w:rsidR="009C610A" w:rsidRPr="001A50CD" w14:paraId="24DD50EA" w14:textId="77777777" w:rsidTr="005459E1">
        <w:tc>
          <w:tcPr>
            <w:tcW w:w="1271" w:type="dxa"/>
          </w:tcPr>
          <w:p w14:paraId="0A938CDF" w14:textId="77777777" w:rsidR="009C610A" w:rsidRPr="001A50CD" w:rsidRDefault="009C610A" w:rsidP="000E4F17">
            <w:pPr>
              <w:spacing w:line="480" w:lineRule="auto"/>
              <w:rPr>
                <w:szCs w:val="26"/>
              </w:rPr>
            </w:pPr>
            <w:r w:rsidRPr="001A50CD">
              <w:rPr>
                <w:szCs w:val="26"/>
                <w:lang w:val="vi-VN"/>
              </w:rPr>
              <w:t>STT</w:t>
            </w:r>
          </w:p>
        </w:tc>
        <w:tc>
          <w:tcPr>
            <w:tcW w:w="2152" w:type="dxa"/>
          </w:tcPr>
          <w:p w14:paraId="598FF3D1" w14:textId="77777777" w:rsidR="009C610A" w:rsidRPr="001A50CD" w:rsidRDefault="009C610A" w:rsidP="000E4F17">
            <w:pPr>
              <w:spacing w:line="480" w:lineRule="auto"/>
              <w:rPr>
                <w:szCs w:val="26"/>
                <w:lang w:val="vi-VN"/>
              </w:rPr>
            </w:pPr>
            <w:r w:rsidRPr="001A50CD">
              <w:rPr>
                <w:szCs w:val="26"/>
                <w:lang w:val="vi-VN"/>
              </w:rPr>
              <w:t>Thuộc tính</w:t>
            </w:r>
          </w:p>
        </w:tc>
        <w:tc>
          <w:tcPr>
            <w:tcW w:w="1817" w:type="dxa"/>
          </w:tcPr>
          <w:p w14:paraId="02898A99" w14:textId="77777777" w:rsidR="009C610A" w:rsidRPr="001A50CD" w:rsidRDefault="009C610A" w:rsidP="000E4F17">
            <w:pPr>
              <w:spacing w:line="480" w:lineRule="auto"/>
              <w:rPr>
                <w:szCs w:val="26"/>
                <w:lang w:val="vi-VN"/>
              </w:rPr>
            </w:pPr>
            <w:r w:rsidRPr="001A50CD">
              <w:rPr>
                <w:szCs w:val="26"/>
                <w:lang w:val="vi-VN"/>
              </w:rPr>
              <w:t>Kiểu dữ liệu</w:t>
            </w:r>
          </w:p>
        </w:tc>
        <w:tc>
          <w:tcPr>
            <w:tcW w:w="1701" w:type="dxa"/>
          </w:tcPr>
          <w:p w14:paraId="7196B1BF" w14:textId="77777777" w:rsidR="009C610A" w:rsidRPr="001A50CD" w:rsidRDefault="009C610A" w:rsidP="000E4F17">
            <w:pPr>
              <w:spacing w:line="480" w:lineRule="auto"/>
              <w:rPr>
                <w:szCs w:val="26"/>
                <w:lang w:val="vi-VN"/>
              </w:rPr>
            </w:pPr>
            <w:r w:rsidRPr="001A50CD">
              <w:rPr>
                <w:szCs w:val="26"/>
                <w:lang w:val="vi-VN"/>
              </w:rPr>
              <w:t>Miền giá trị</w:t>
            </w:r>
          </w:p>
        </w:tc>
        <w:tc>
          <w:tcPr>
            <w:tcW w:w="2404" w:type="dxa"/>
          </w:tcPr>
          <w:p w14:paraId="3D2DE600" w14:textId="77777777" w:rsidR="009C610A" w:rsidRPr="001A50CD" w:rsidRDefault="009C610A" w:rsidP="000E4F17">
            <w:pPr>
              <w:spacing w:line="480" w:lineRule="auto"/>
              <w:rPr>
                <w:szCs w:val="26"/>
                <w:lang w:val="vi-VN"/>
              </w:rPr>
            </w:pPr>
            <w:r w:rsidRPr="001A50CD">
              <w:rPr>
                <w:szCs w:val="26"/>
                <w:lang w:val="vi-VN"/>
              </w:rPr>
              <w:t>Diễn giải</w:t>
            </w:r>
          </w:p>
        </w:tc>
      </w:tr>
      <w:tr w:rsidR="009C610A" w:rsidRPr="001A50CD" w14:paraId="51B62CFA" w14:textId="77777777" w:rsidTr="005459E1">
        <w:tc>
          <w:tcPr>
            <w:tcW w:w="1271" w:type="dxa"/>
          </w:tcPr>
          <w:p w14:paraId="5975DC5A" w14:textId="77777777" w:rsidR="009C610A" w:rsidRPr="001A50CD" w:rsidRDefault="009C610A" w:rsidP="000E4F17">
            <w:pPr>
              <w:spacing w:line="480" w:lineRule="auto"/>
              <w:rPr>
                <w:szCs w:val="26"/>
              </w:rPr>
            </w:pPr>
            <w:r w:rsidRPr="001A50CD">
              <w:rPr>
                <w:szCs w:val="26"/>
                <w:lang w:val="vi-VN"/>
              </w:rPr>
              <w:t>1</w:t>
            </w:r>
          </w:p>
        </w:tc>
        <w:tc>
          <w:tcPr>
            <w:tcW w:w="2152" w:type="dxa"/>
          </w:tcPr>
          <w:p w14:paraId="19933D24" w14:textId="77777777" w:rsidR="009C610A" w:rsidRPr="001A50CD" w:rsidRDefault="009C610A" w:rsidP="000E4F17">
            <w:pPr>
              <w:spacing w:line="480" w:lineRule="auto"/>
              <w:rPr>
                <w:szCs w:val="26"/>
                <w:lang w:val="vi-VN"/>
              </w:rPr>
            </w:pPr>
            <w:r w:rsidRPr="001A50CD">
              <w:rPr>
                <w:szCs w:val="26"/>
                <w:lang w:val="vi-VN"/>
              </w:rPr>
              <w:t>ma_hssk</w:t>
            </w:r>
          </w:p>
        </w:tc>
        <w:tc>
          <w:tcPr>
            <w:tcW w:w="1817" w:type="dxa"/>
          </w:tcPr>
          <w:p w14:paraId="409D5CC1" w14:textId="77777777" w:rsidR="009C610A" w:rsidRPr="001A50CD" w:rsidRDefault="00633A95" w:rsidP="000E4F17">
            <w:pPr>
              <w:spacing w:line="480" w:lineRule="auto"/>
              <w:rPr>
                <w:szCs w:val="26"/>
                <w:lang w:val="vi-VN"/>
              </w:rPr>
            </w:pPr>
            <w:r w:rsidRPr="001A50CD">
              <w:rPr>
                <w:szCs w:val="26"/>
                <w:lang w:val="vi-VN"/>
              </w:rPr>
              <w:t>int(11)</w:t>
            </w:r>
          </w:p>
        </w:tc>
        <w:tc>
          <w:tcPr>
            <w:tcW w:w="1701" w:type="dxa"/>
          </w:tcPr>
          <w:p w14:paraId="6FFC274F" w14:textId="77777777" w:rsidR="009C610A" w:rsidRPr="001A50CD" w:rsidRDefault="00355BA8" w:rsidP="000E4F17">
            <w:pPr>
              <w:spacing w:line="480" w:lineRule="auto"/>
              <w:rPr>
                <w:szCs w:val="26"/>
                <w:lang w:val="vi-VN"/>
              </w:rPr>
            </w:pPr>
            <w:r w:rsidRPr="001A50CD">
              <w:rPr>
                <w:szCs w:val="26"/>
                <w:lang w:val="vi-VN"/>
              </w:rPr>
              <w:t>Khóa chính</w:t>
            </w:r>
          </w:p>
        </w:tc>
        <w:tc>
          <w:tcPr>
            <w:tcW w:w="2404" w:type="dxa"/>
          </w:tcPr>
          <w:p w14:paraId="377D01AD" w14:textId="77777777" w:rsidR="009C610A" w:rsidRPr="001A50CD" w:rsidRDefault="00355BA8" w:rsidP="000E4F17">
            <w:pPr>
              <w:spacing w:line="480" w:lineRule="auto"/>
              <w:rPr>
                <w:szCs w:val="26"/>
                <w:lang w:val="vi-VN"/>
              </w:rPr>
            </w:pPr>
            <w:r w:rsidRPr="001A50CD">
              <w:rPr>
                <w:szCs w:val="26"/>
                <w:lang w:val="vi-VN"/>
              </w:rPr>
              <w:t>Mã hồ sơ sức khỏe</w:t>
            </w:r>
          </w:p>
        </w:tc>
      </w:tr>
      <w:tr w:rsidR="009C610A" w:rsidRPr="001A50CD" w14:paraId="0C1B7776" w14:textId="77777777" w:rsidTr="005459E1">
        <w:tc>
          <w:tcPr>
            <w:tcW w:w="1271" w:type="dxa"/>
          </w:tcPr>
          <w:p w14:paraId="54E85892" w14:textId="77777777" w:rsidR="009C610A" w:rsidRPr="001A50CD" w:rsidRDefault="009C610A" w:rsidP="000E4F17">
            <w:pPr>
              <w:spacing w:line="480" w:lineRule="auto"/>
              <w:rPr>
                <w:szCs w:val="26"/>
              </w:rPr>
            </w:pPr>
            <w:r w:rsidRPr="001A50CD">
              <w:rPr>
                <w:szCs w:val="26"/>
                <w:lang w:val="vi-VN"/>
              </w:rPr>
              <w:t>2</w:t>
            </w:r>
          </w:p>
        </w:tc>
        <w:tc>
          <w:tcPr>
            <w:tcW w:w="2152" w:type="dxa"/>
          </w:tcPr>
          <w:p w14:paraId="709ACC80" w14:textId="77777777" w:rsidR="009C610A" w:rsidRPr="001A50CD" w:rsidRDefault="009C610A" w:rsidP="000E4F17">
            <w:pPr>
              <w:spacing w:line="480" w:lineRule="auto"/>
              <w:rPr>
                <w:szCs w:val="26"/>
                <w:lang w:val="vi-VN"/>
              </w:rPr>
            </w:pPr>
            <w:r w:rsidRPr="001A50CD">
              <w:rPr>
                <w:szCs w:val="26"/>
                <w:lang w:val="vi-VN"/>
              </w:rPr>
              <w:t>tien_su_benh</w:t>
            </w:r>
          </w:p>
        </w:tc>
        <w:tc>
          <w:tcPr>
            <w:tcW w:w="1817" w:type="dxa"/>
          </w:tcPr>
          <w:p w14:paraId="7DA4472D" w14:textId="77777777" w:rsidR="009C610A" w:rsidRPr="001A50CD" w:rsidRDefault="00633A95" w:rsidP="000E4F17">
            <w:pPr>
              <w:spacing w:line="480" w:lineRule="auto"/>
              <w:rPr>
                <w:szCs w:val="26"/>
              </w:rPr>
            </w:pPr>
            <w:r w:rsidRPr="001A50CD">
              <w:rPr>
                <w:szCs w:val="26"/>
                <w:lang w:val="vi-VN"/>
              </w:rPr>
              <w:t>text</w:t>
            </w:r>
          </w:p>
        </w:tc>
        <w:tc>
          <w:tcPr>
            <w:tcW w:w="1701" w:type="dxa"/>
          </w:tcPr>
          <w:p w14:paraId="224B9325" w14:textId="77777777" w:rsidR="009C610A" w:rsidRPr="001A50CD" w:rsidRDefault="009C610A" w:rsidP="000E4F17">
            <w:pPr>
              <w:spacing w:line="480" w:lineRule="auto"/>
              <w:rPr>
                <w:szCs w:val="26"/>
              </w:rPr>
            </w:pPr>
          </w:p>
        </w:tc>
        <w:tc>
          <w:tcPr>
            <w:tcW w:w="2404" w:type="dxa"/>
          </w:tcPr>
          <w:p w14:paraId="4858A76A" w14:textId="77777777" w:rsidR="009C610A" w:rsidRPr="001A50CD" w:rsidRDefault="00355BA8" w:rsidP="000E4F17">
            <w:pPr>
              <w:spacing w:line="480" w:lineRule="auto"/>
              <w:rPr>
                <w:szCs w:val="26"/>
                <w:lang w:val="vi-VN"/>
              </w:rPr>
            </w:pPr>
            <w:r w:rsidRPr="001A50CD">
              <w:rPr>
                <w:szCs w:val="26"/>
                <w:lang w:val="vi-VN"/>
              </w:rPr>
              <w:t>Tiền sử bệnh</w:t>
            </w:r>
          </w:p>
        </w:tc>
      </w:tr>
      <w:tr w:rsidR="009C610A" w:rsidRPr="001A50CD" w14:paraId="1A22D126" w14:textId="77777777" w:rsidTr="005459E1">
        <w:tc>
          <w:tcPr>
            <w:tcW w:w="1271" w:type="dxa"/>
          </w:tcPr>
          <w:p w14:paraId="14C29734" w14:textId="77777777" w:rsidR="009C610A" w:rsidRPr="001A50CD" w:rsidRDefault="009C610A" w:rsidP="000E4F17">
            <w:pPr>
              <w:spacing w:line="480" w:lineRule="auto"/>
              <w:rPr>
                <w:szCs w:val="26"/>
              </w:rPr>
            </w:pPr>
            <w:r w:rsidRPr="001A50CD">
              <w:rPr>
                <w:szCs w:val="26"/>
                <w:lang w:val="vi-VN"/>
              </w:rPr>
              <w:t>3</w:t>
            </w:r>
          </w:p>
        </w:tc>
        <w:tc>
          <w:tcPr>
            <w:tcW w:w="2152" w:type="dxa"/>
          </w:tcPr>
          <w:p w14:paraId="082F5540" w14:textId="77777777" w:rsidR="009C610A" w:rsidRPr="001A50CD" w:rsidRDefault="009C610A" w:rsidP="000E4F17">
            <w:pPr>
              <w:spacing w:line="480" w:lineRule="auto"/>
              <w:rPr>
                <w:szCs w:val="26"/>
                <w:lang w:val="vi-VN"/>
              </w:rPr>
            </w:pPr>
            <w:r w:rsidRPr="001A50CD">
              <w:rPr>
                <w:szCs w:val="26"/>
                <w:lang w:val="vi-VN"/>
              </w:rPr>
              <w:t>chieu_cao</w:t>
            </w:r>
          </w:p>
        </w:tc>
        <w:tc>
          <w:tcPr>
            <w:tcW w:w="1817" w:type="dxa"/>
          </w:tcPr>
          <w:p w14:paraId="1AE623F0" w14:textId="77777777" w:rsidR="009C610A" w:rsidRPr="001A50CD" w:rsidRDefault="00633A95" w:rsidP="000E4F17">
            <w:pPr>
              <w:spacing w:line="480" w:lineRule="auto"/>
              <w:rPr>
                <w:szCs w:val="26"/>
                <w:lang w:val="vi-VN"/>
              </w:rPr>
            </w:pPr>
            <w:r w:rsidRPr="001A50CD">
              <w:rPr>
                <w:szCs w:val="26"/>
                <w:lang w:val="vi-VN"/>
              </w:rPr>
              <w:t>varchar(6)</w:t>
            </w:r>
          </w:p>
        </w:tc>
        <w:tc>
          <w:tcPr>
            <w:tcW w:w="1701" w:type="dxa"/>
          </w:tcPr>
          <w:p w14:paraId="09FD5DB2" w14:textId="77777777" w:rsidR="009C610A" w:rsidRPr="001A50CD" w:rsidRDefault="009C610A" w:rsidP="000E4F17">
            <w:pPr>
              <w:spacing w:line="480" w:lineRule="auto"/>
              <w:rPr>
                <w:szCs w:val="26"/>
              </w:rPr>
            </w:pPr>
          </w:p>
        </w:tc>
        <w:tc>
          <w:tcPr>
            <w:tcW w:w="2404" w:type="dxa"/>
          </w:tcPr>
          <w:p w14:paraId="58002F48" w14:textId="77777777" w:rsidR="009C610A" w:rsidRPr="001A50CD" w:rsidRDefault="00355BA8" w:rsidP="000E4F17">
            <w:pPr>
              <w:spacing w:line="480" w:lineRule="auto"/>
              <w:rPr>
                <w:szCs w:val="26"/>
                <w:lang w:val="vi-VN"/>
              </w:rPr>
            </w:pPr>
            <w:r w:rsidRPr="001A50CD">
              <w:rPr>
                <w:szCs w:val="26"/>
                <w:lang w:val="vi-VN"/>
              </w:rPr>
              <w:t>Chiều cao</w:t>
            </w:r>
          </w:p>
        </w:tc>
      </w:tr>
      <w:tr w:rsidR="009C610A" w:rsidRPr="001A50CD" w14:paraId="7FAB0D0D" w14:textId="77777777" w:rsidTr="005459E1">
        <w:tc>
          <w:tcPr>
            <w:tcW w:w="1271" w:type="dxa"/>
          </w:tcPr>
          <w:p w14:paraId="44BE592D" w14:textId="77777777" w:rsidR="009C610A" w:rsidRPr="001A50CD" w:rsidRDefault="009C610A" w:rsidP="000E4F17">
            <w:pPr>
              <w:spacing w:line="480" w:lineRule="auto"/>
              <w:rPr>
                <w:szCs w:val="26"/>
              </w:rPr>
            </w:pPr>
            <w:r w:rsidRPr="001A50CD">
              <w:rPr>
                <w:szCs w:val="26"/>
                <w:lang w:val="vi-VN"/>
              </w:rPr>
              <w:t>4</w:t>
            </w:r>
          </w:p>
        </w:tc>
        <w:tc>
          <w:tcPr>
            <w:tcW w:w="2152" w:type="dxa"/>
          </w:tcPr>
          <w:p w14:paraId="556FD9EE" w14:textId="77777777" w:rsidR="009C610A" w:rsidRPr="001A50CD" w:rsidRDefault="009C610A" w:rsidP="000E4F17">
            <w:pPr>
              <w:spacing w:line="480" w:lineRule="auto"/>
              <w:rPr>
                <w:szCs w:val="26"/>
                <w:lang w:val="vi-VN"/>
              </w:rPr>
            </w:pPr>
            <w:r w:rsidRPr="001A50CD">
              <w:rPr>
                <w:szCs w:val="26"/>
                <w:lang w:val="vi-VN"/>
              </w:rPr>
              <w:t>can_nang</w:t>
            </w:r>
          </w:p>
        </w:tc>
        <w:tc>
          <w:tcPr>
            <w:tcW w:w="1817" w:type="dxa"/>
          </w:tcPr>
          <w:p w14:paraId="3F085D59" w14:textId="77777777" w:rsidR="009C610A" w:rsidRPr="001A50CD" w:rsidRDefault="00633A95" w:rsidP="000E4F17">
            <w:pPr>
              <w:spacing w:line="480" w:lineRule="auto"/>
              <w:rPr>
                <w:szCs w:val="26"/>
              </w:rPr>
            </w:pPr>
            <w:r w:rsidRPr="001A50CD">
              <w:rPr>
                <w:szCs w:val="26"/>
                <w:lang w:val="vi-VN"/>
              </w:rPr>
              <w:t>varchar(6)</w:t>
            </w:r>
          </w:p>
        </w:tc>
        <w:tc>
          <w:tcPr>
            <w:tcW w:w="1701" w:type="dxa"/>
          </w:tcPr>
          <w:p w14:paraId="3EF1E9A9" w14:textId="77777777" w:rsidR="009C610A" w:rsidRPr="001A50CD" w:rsidRDefault="009C610A" w:rsidP="000E4F17">
            <w:pPr>
              <w:spacing w:line="480" w:lineRule="auto"/>
              <w:rPr>
                <w:szCs w:val="26"/>
              </w:rPr>
            </w:pPr>
          </w:p>
        </w:tc>
        <w:tc>
          <w:tcPr>
            <w:tcW w:w="2404" w:type="dxa"/>
          </w:tcPr>
          <w:p w14:paraId="619DD96D" w14:textId="77777777" w:rsidR="009C610A" w:rsidRPr="001A50CD" w:rsidRDefault="00355BA8" w:rsidP="000E4F17">
            <w:pPr>
              <w:spacing w:line="480" w:lineRule="auto"/>
              <w:rPr>
                <w:szCs w:val="26"/>
                <w:lang w:val="vi-VN"/>
              </w:rPr>
            </w:pPr>
            <w:r w:rsidRPr="001A50CD">
              <w:rPr>
                <w:szCs w:val="26"/>
                <w:lang w:val="vi-VN"/>
              </w:rPr>
              <w:t>Cân nặng</w:t>
            </w:r>
          </w:p>
        </w:tc>
      </w:tr>
      <w:tr w:rsidR="009C610A" w:rsidRPr="001A50CD" w14:paraId="7644A050" w14:textId="77777777" w:rsidTr="005459E1">
        <w:tc>
          <w:tcPr>
            <w:tcW w:w="1271" w:type="dxa"/>
          </w:tcPr>
          <w:p w14:paraId="60209F7C" w14:textId="77777777" w:rsidR="009C610A" w:rsidRPr="001A50CD" w:rsidRDefault="009C610A" w:rsidP="000E4F17">
            <w:pPr>
              <w:spacing w:line="480" w:lineRule="auto"/>
              <w:rPr>
                <w:szCs w:val="26"/>
              </w:rPr>
            </w:pPr>
            <w:r w:rsidRPr="001A50CD">
              <w:rPr>
                <w:szCs w:val="26"/>
                <w:lang w:val="vi-VN"/>
              </w:rPr>
              <w:t>5</w:t>
            </w:r>
          </w:p>
        </w:tc>
        <w:tc>
          <w:tcPr>
            <w:tcW w:w="2152" w:type="dxa"/>
          </w:tcPr>
          <w:p w14:paraId="5E934A50" w14:textId="77777777" w:rsidR="009C610A" w:rsidRPr="001A50CD" w:rsidRDefault="009C610A" w:rsidP="000E4F17">
            <w:pPr>
              <w:spacing w:line="480" w:lineRule="auto"/>
              <w:rPr>
                <w:szCs w:val="26"/>
              </w:rPr>
            </w:pPr>
            <w:r w:rsidRPr="001A50CD">
              <w:rPr>
                <w:szCs w:val="26"/>
                <w:lang w:val="vi-VN"/>
              </w:rPr>
              <w:t>bmi</w:t>
            </w:r>
          </w:p>
        </w:tc>
        <w:tc>
          <w:tcPr>
            <w:tcW w:w="1817" w:type="dxa"/>
          </w:tcPr>
          <w:p w14:paraId="5396B8FA" w14:textId="77777777" w:rsidR="009C610A" w:rsidRPr="001A50CD" w:rsidRDefault="00633A95" w:rsidP="000E4F17">
            <w:pPr>
              <w:spacing w:line="480" w:lineRule="auto"/>
              <w:rPr>
                <w:szCs w:val="26"/>
              </w:rPr>
            </w:pPr>
            <w:r w:rsidRPr="001A50CD">
              <w:rPr>
                <w:szCs w:val="26"/>
                <w:lang w:val="vi-VN"/>
              </w:rPr>
              <w:t>varchar(10)</w:t>
            </w:r>
          </w:p>
        </w:tc>
        <w:tc>
          <w:tcPr>
            <w:tcW w:w="1701" w:type="dxa"/>
          </w:tcPr>
          <w:p w14:paraId="58432776" w14:textId="77777777" w:rsidR="009C610A" w:rsidRPr="001A50CD" w:rsidRDefault="009C610A" w:rsidP="000E4F17">
            <w:pPr>
              <w:spacing w:line="480" w:lineRule="auto"/>
              <w:rPr>
                <w:szCs w:val="26"/>
              </w:rPr>
            </w:pPr>
          </w:p>
        </w:tc>
        <w:tc>
          <w:tcPr>
            <w:tcW w:w="2404" w:type="dxa"/>
          </w:tcPr>
          <w:p w14:paraId="234DAF23" w14:textId="77777777" w:rsidR="009C610A" w:rsidRPr="001A50CD" w:rsidRDefault="00355BA8" w:rsidP="000E4F17">
            <w:pPr>
              <w:spacing w:line="480" w:lineRule="auto"/>
              <w:rPr>
                <w:szCs w:val="26"/>
              </w:rPr>
            </w:pPr>
            <w:r w:rsidRPr="001A50CD">
              <w:rPr>
                <w:szCs w:val="26"/>
                <w:lang w:val="vi-VN"/>
              </w:rPr>
              <w:t>BMI</w:t>
            </w:r>
          </w:p>
        </w:tc>
      </w:tr>
      <w:tr w:rsidR="009C610A" w:rsidRPr="001A50CD" w14:paraId="2E8B71E4" w14:textId="77777777" w:rsidTr="005459E1">
        <w:tc>
          <w:tcPr>
            <w:tcW w:w="1271" w:type="dxa"/>
          </w:tcPr>
          <w:p w14:paraId="41C70BA8" w14:textId="77777777" w:rsidR="009C610A" w:rsidRPr="001A50CD" w:rsidRDefault="009C610A" w:rsidP="000E4F17">
            <w:pPr>
              <w:spacing w:line="480" w:lineRule="auto"/>
              <w:rPr>
                <w:szCs w:val="26"/>
              </w:rPr>
            </w:pPr>
            <w:r w:rsidRPr="001A50CD">
              <w:rPr>
                <w:szCs w:val="26"/>
                <w:lang w:val="vi-VN"/>
              </w:rPr>
              <w:t>6</w:t>
            </w:r>
          </w:p>
        </w:tc>
        <w:tc>
          <w:tcPr>
            <w:tcW w:w="2152" w:type="dxa"/>
          </w:tcPr>
          <w:p w14:paraId="0C1709C5" w14:textId="77777777" w:rsidR="009C610A" w:rsidRPr="001A50CD" w:rsidRDefault="009C610A" w:rsidP="000E4F17">
            <w:pPr>
              <w:spacing w:line="480" w:lineRule="auto"/>
              <w:rPr>
                <w:szCs w:val="26"/>
                <w:lang w:val="vi-VN"/>
              </w:rPr>
            </w:pPr>
            <w:r w:rsidRPr="001A50CD">
              <w:rPr>
                <w:szCs w:val="26"/>
                <w:lang w:val="vi-VN"/>
              </w:rPr>
              <w:t>tuan_hoan</w:t>
            </w:r>
          </w:p>
        </w:tc>
        <w:tc>
          <w:tcPr>
            <w:tcW w:w="1817" w:type="dxa"/>
          </w:tcPr>
          <w:p w14:paraId="6ADE86F5" w14:textId="77777777" w:rsidR="009C610A" w:rsidRPr="001A50CD" w:rsidRDefault="00633A95" w:rsidP="000E4F17">
            <w:pPr>
              <w:spacing w:line="480" w:lineRule="auto"/>
              <w:rPr>
                <w:szCs w:val="26"/>
              </w:rPr>
            </w:pPr>
            <w:r w:rsidRPr="001A50CD">
              <w:rPr>
                <w:szCs w:val="26"/>
                <w:lang w:val="vi-VN"/>
              </w:rPr>
              <w:t>text</w:t>
            </w:r>
          </w:p>
        </w:tc>
        <w:tc>
          <w:tcPr>
            <w:tcW w:w="1701" w:type="dxa"/>
          </w:tcPr>
          <w:p w14:paraId="75EC4E46" w14:textId="77777777" w:rsidR="009C610A" w:rsidRPr="001A50CD" w:rsidRDefault="009C610A" w:rsidP="000E4F17">
            <w:pPr>
              <w:spacing w:line="480" w:lineRule="auto"/>
              <w:rPr>
                <w:szCs w:val="26"/>
              </w:rPr>
            </w:pPr>
          </w:p>
        </w:tc>
        <w:tc>
          <w:tcPr>
            <w:tcW w:w="2404" w:type="dxa"/>
          </w:tcPr>
          <w:p w14:paraId="0583DB94" w14:textId="77777777" w:rsidR="009C610A" w:rsidRPr="001A50CD" w:rsidRDefault="00355BA8" w:rsidP="000E4F17">
            <w:pPr>
              <w:spacing w:line="480" w:lineRule="auto"/>
              <w:rPr>
                <w:szCs w:val="26"/>
                <w:lang w:val="vi-VN"/>
              </w:rPr>
            </w:pPr>
            <w:r w:rsidRPr="001A50CD">
              <w:rPr>
                <w:szCs w:val="26"/>
                <w:lang w:val="vi-VN"/>
              </w:rPr>
              <w:t>Tuần hoàn</w:t>
            </w:r>
          </w:p>
        </w:tc>
      </w:tr>
      <w:tr w:rsidR="009C610A" w:rsidRPr="001A50CD" w14:paraId="4EA1E1B3" w14:textId="77777777" w:rsidTr="005459E1">
        <w:tc>
          <w:tcPr>
            <w:tcW w:w="1271" w:type="dxa"/>
          </w:tcPr>
          <w:p w14:paraId="369D095A" w14:textId="77777777" w:rsidR="009C610A" w:rsidRPr="001A50CD" w:rsidRDefault="009C610A" w:rsidP="000E4F17">
            <w:pPr>
              <w:spacing w:line="480" w:lineRule="auto"/>
              <w:rPr>
                <w:szCs w:val="26"/>
              </w:rPr>
            </w:pPr>
            <w:r w:rsidRPr="001A50CD">
              <w:rPr>
                <w:szCs w:val="26"/>
                <w:lang w:val="vi-VN"/>
              </w:rPr>
              <w:t>7</w:t>
            </w:r>
          </w:p>
        </w:tc>
        <w:tc>
          <w:tcPr>
            <w:tcW w:w="2152" w:type="dxa"/>
          </w:tcPr>
          <w:p w14:paraId="417C8D26" w14:textId="77777777" w:rsidR="009C610A" w:rsidRPr="001A50CD" w:rsidRDefault="009C610A" w:rsidP="000E4F17">
            <w:pPr>
              <w:spacing w:line="480" w:lineRule="auto"/>
              <w:rPr>
                <w:szCs w:val="26"/>
                <w:lang w:val="vi-VN"/>
              </w:rPr>
            </w:pPr>
            <w:r w:rsidRPr="001A50CD">
              <w:rPr>
                <w:szCs w:val="26"/>
                <w:lang w:val="vi-VN"/>
              </w:rPr>
              <w:t>ho_hap</w:t>
            </w:r>
          </w:p>
        </w:tc>
        <w:tc>
          <w:tcPr>
            <w:tcW w:w="1817" w:type="dxa"/>
          </w:tcPr>
          <w:p w14:paraId="623FC145" w14:textId="77777777" w:rsidR="009C610A" w:rsidRPr="001A50CD" w:rsidRDefault="00633A95" w:rsidP="000E4F17">
            <w:pPr>
              <w:spacing w:line="480" w:lineRule="auto"/>
              <w:rPr>
                <w:szCs w:val="26"/>
              </w:rPr>
            </w:pPr>
            <w:r w:rsidRPr="001A50CD">
              <w:rPr>
                <w:szCs w:val="26"/>
                <w:lang w:val="vi-VN"/>
              </w:rPr>
              <w:t>text</w:t>
            </w:r>
          </w:p>
        </w:tc>
        <w:tc>
          <w:tcPr>
            <w:tcW w:w="1701" w:type="dxa"/>
          </w:tcPr>
          <w:p w14:paraId="42E6656F" w14:textId="77777777" w:rsidR="009C610A" w:rsidRPr="001A50CD" w:rsidRDefault="009C610A" w:rsidP="000E4F17">
            <w:pPr>
              <w:spacing w:line="480" w:lineRule="auto"/>
              <w:rPr>
                <w:szCs w:val="26"/>
              </w:rPr>
            </w:pPr>
          </w:p>
        </w:tc>
        <w:tc>
          <w:tcPr>
            <w:tcW w:w="2404" w:type="dxa"/>
          </w:tcPr>
          <w:p w14:paraId="1BCE2659" w14:textId="77777777" w:rsidR="009C610A" w:rsidRPr="001A50CD" w:rsidRDefault="00355BA8" w:rsidP="000E4F17">
            <w:pPr>
              <w:spacing w:line="480" w:lineRule="auto"/>
              <w:rPr>
                <w:szCs w:val="26"/>
                <w:lang w:val="vi-VN"/>
              </w:rPr>
            </w:pPr>
            <w:r w:rsidRPr="001A50CD">
              <w:rPr>
                <w:szCs w:val="26"/>
                <w:lang w:val="vi-VN"/>
              </w:rPr>
              <w:t>Hô hấp</w:t>
            </w:r>
          </w:p>
        </w:tc>
      </w:tr>
      <w:tr w:rsidR="009C610A" w:rsidRPr="001A50CD" w14:paraId="62375FD9" w14:textId="77777777" w:rsidTr="005459E1">
        <w:tc>
          <w:tcPr>
            <w:tcW w:w="1271" w:type="dxa"/>
          </w:tcPr>
          <w:p w14:paraId="335C60CD" w14:textId="77777777" w:rsidR="009C610A" w:rsidRPr="001A50CD" w:rsidRDefault="009C610A" w:rsidP="000E4F17">
            <w:pPr>
              <w:spacing w:line="480" w:lineRule="auto"/>
              <w:rPr>
                <w:szCs w:val="26"/>
                <w:lang w:val="vi-VN"/>
              </w:rPr>
            </w:pPr>
            <w:r w:rsidRPr="001A50CD">
              <w:rPr>
                <w:szCs w:val="26"/>
                <w:lang w:val="vi-VN"/>
              </w:rPr>
              <w:t>8</w:t>
            </w:r>
          </w:p>
        </w:tc>
        <w:tc>
          <w:tcPr>
            <w:tcW w:w="2152" w:type="dxa"/>
          </w:tcPr>
          <w:p w14:paraId="79FA6AF7" w14:textId="77777777" w:rsidR="009C610A" w:rsidRPr="001A50CD" w:rsidRDefault="00633A95" w:rsidP="000E4F17">
            <w:pPr>
              <w:spacing w:line="480" w:lineRule="auto"/>
              <w:rPr>
                <w:szCs w:val="26"/>
                <w:lang w:val="vi-VN"/>
              </w:rPr>
            </w:pPr>
            <w:r w:rsidRPr="001A50CD">
              <w:rPr>
                <w:szCs w:val="26"/>
                <w:lang w:val="vi-VN"/>
              </w:rPr>
              <w:t>tieu_hoa</w:t>
            </w:r>
          </w:p>
        </w:tc>
        <w:tc>
          <w:tcPr>
            <w:tcW w:w="1817" w:type="dxa"/>
          </w:tcPr>
          <w:p w14:paraId="16E68569" w14:textId="77777777" w:rsidR="009C610A" w:rsidRPr="001A50CD" w:rsidRDefault="00633A95" w:rsidP="000E4F17">
            <w:pPr>
              <w:spacing w:line="480" w:lineRule="auto"/>
              <w:rPr>
                <w:szCs w:val="26"/>
              </w:rPr>
            </w:pPr>
            <w:r w:rsidRPr="001A50CD">
              <w:rPr>
                <w:szCs w:val="26"/>
                <w:lang w:val="vi-VN"/>
              </w:rPr>
              <w:t>text</w:t>
            </w:r>
          </w:p>
        </w:tc>
        <w:tc>
          <w:tcPr>
            <w:tcW w:w="1701" w:type="dxa"/>
          </w:tcPr>
          <w:p w14:paraId="2498D467" w14:textId="77777777" w:rsidR="009C610A" w:rsidRPr="001A50CD" w:rsidRDefault="009C610A" w:rsidP="000E4F17">
            <w:pPr>
              <w:spacing w:line="480" w:lineRule="auto"/>
              <w:rPr>
                <w:szCs w:val="26"/>
              </w:rPr>
            </w:pPr>
          </w:p>
        </w:tc>
        <w:tc>
          <w:tcPr>
            <w:tcW w:w="2404" w:type="dxa"/>
          </w:tcPr>
          <w:p w14:paraId="1619434B" w14:textId="77777777" w:rsidR="009C610A" w:rsidRPr="001A50CD" w:rsidRDefault="0034296E" w:rsidP="000E4F17">
            <w:pPr>
              <w:spacing w:line="480" w:lineRule="auto"/>
              <w:rPr>
                <w:szCs w:val="26"/>
                <w:lang w:val="vi-VN"/>
              </w:rPr>
            </w:pPr>
            <w:r w:rsidRPr="001A50CD">
              <w:rPr>
                <w:szCs w:val="26"/>
                <w:lang w:val="vi-VN"/>
              </w:rPr>
              <w:t>Tiêu hóa</w:t>
            </w:r>
          </w:p>
        </w:tc>
      </w:tr>
      <w:tr w:rsidR="009C610A" w:rsidRPr="001A50CD" w14:paraId="4BEFF933" w14:textId="77777777" w:rsidTr="005459E1">
        <w:tc>
          <w:tcPr>
            <w:tcW w:w="1271" w:type="dxa"/>
          </w:tcPr>
          <w:p w14:paraId="0164EC3D" w14:textId="77777777" w:rsidR="009C610A" w:rsidRPr="001A50CD" w:rsidRDefault="009C610A" w:rsidP="000E4F17">
            <w:pPr>
              <w:spacing w:line="480" w:lineRule="auto"/>
              <w:rPr>
                <w:szCs w:val="26"/>
                <w:lang w:val="vi-VN"/>
              </w:rPr>
            </w:pPr>
            <w:r w:rsidRPr="001A50CD">
              <w:rPr>
                <w:szCs w:val="26"/>
                <w:lang w:val="vi-VN"/>
              </w:rPr>
              <w:t>9</w:t>
            </w:r>
          </w:p>
        </w:tc>
        <w:tc>
          <w:tcPr>
            <w:tcW w:w="2152" w:type="dxa"/>
          </w:tcPr>
          <w:p w14:paraId="17C7A2ED" w14:textId="77777777" w:rsidR="009C610A" w:rsidRPr="001A50CD" w:rsidRDefault="00633A95" w:rsidP="000E4F17">
            <w:pPr>
              <w:spacing w:line="480" w:lineRule="auto"/>
              <w:rPr>
                <w:szCs w:val="26"/>
                <w:lang w:val="vi-VN"/>
              </w:rPr>
            </w:pPr>
            <w:r w:rsidRPr="001A50CD">
              <w:rPr>
                <w:szCs w:val="26"/>
                <w:lang w:val="vi-VN"/>
              </w:rPr>
              <w:t>than</w:t>
            </w:r>
          </w:p>
        </w:tc>
        <w:tc>
          <w:tcPr>
            <w:tcW w:w="1817" w:type="dxa"/>
          </w:tcPr>
          <w:p w14:paraId="60C20B81" w14:textId="77777777" w:rsidR="009C610A" w:rsidRPr="001A50CD" w:rsidRDefault="00633A95" w:rsidP="000E4F17">
            <w:pPr>
              <w:spacing w:line="480" w:lineRule="auto"/>
              <w:rPr>
                <w:szCs w:val="26"/>
              </w:rPr>
            </w:pPr>
            <w:r w:rsidRPr="001A50CD">
              <w:rPr>
                <w:szCs w:val="26"/>
                <w:lang w:val="vi-VN"/>
              </w:rPr>
              <w:t>text</w:t>
            </w:r>
          </w:p>
        </w:tc>
        <w:tc>
          <w:tcPr>
            <w:tcW w:w="1701" w:type="dxa"/>
          </w:tcPr>
          <w:p w14:paraId="0F403C0E" w14:textId="77777777" w:rsidR="009C610A" w:rsidRPr="001A50CD" w:rsidRDefault="009C610A" w:rsidP="000E4F17">
            <w:pPr>
              <w:spacing w:line="480" w:lineRule="auto"/>
              <w:rPr>
                <w:szCs w:val="26"/>
              </w:rPr>
            </w:pPr>
          </w:p>
        </w:tc>
        <w:tc>
          <w:tcPr>
            <w:tcW w:w="2404" w:type="dxa"/>
          </w:tcPr>
          <w:p w14:paraId="2E4C9B56" w14:textId="77777777" w:rsidR="009C610A" w:rsidRPr="001A50CD" w:rsidRDefault="0034296E" w:rsidP="000E4F17">
            <w:pPr>
              <w:spacing w:line="480" w:lineRule="auto"/>
              <w:rPr>
                <w:szCs w:val="26"/>
              </w:rPr>
            </w:pPr>
            <w:r w:rsidRPr="001A50CD">
              <w:rPr>
                <w:szCs w:val="26"/>
                <w:lang w:val="vi-VN"/>
              </w:rPr>
              <w:t>Thận</w:t>
            </w:r>
          </w:p>
        </w:tc>
      </w:tr>
      <w:tr w:rsidR="009C610A" w:rsidRPr="001A50CD" w14:paraId="7A911F5F" w14:textId="77777777" w:rsidTr="005459E1">
        <w:tc>
          <w:tcPr>
            <w:tcW w:w="1271" w:type="dxa"/>
          </w:tcPr>
          <w:p w14:paraId="5037F3E4" w14:textId="77777777" w:rsidR="009C610A" w:rsidRPr="001A50CD" w:rsidRDefault="009C610A" w:rsidP="000E4F17">
            <w:pPr>
              <w:spacing w:line="480" w:lineRule="auto"/>
              <w:rPr>
                <w:szCs w:val="26"/>
                <w:lang w:val="vi-VN"/>
              </w:rPr>
            </w:pPr>
            <w:r w:rsidRPr="001A50CD">
              <w:rPr>
                <w:szCs w:val="26"/>
                <w:lang w:val="vi-VN"/>
              </w:rPr>
              <w:t>10</w:t>
            </w:r>
          </w:p>
        </w:tc>
        <w:tc>
          <w:tcPr>
            <w:tcW w:w="2152" w:type="dxa"/>
          </w:tcPr>
          <w:p w14:paraId="0D944DEB" w14:textId="77777777" w:rsidR="009C610A" w:rsidRPr="001A50CD" w:rsidRDefault="00633A95" w:rsidP="000E4F17">
            <w:pPr>
              <w:spacing w:line="480" w:lineRule="auto"/>
              <w:rPr>
                <w:szCs w:val="26"/>
                <w:lang w:val="vi-VN"/>
              </w:rPr>
            </w:pPr>
            <w:r w:rsidRPr="001A50CD">
              <w:rPr>
                <w:szCs w:val="26"/>
                <w:lang w:val="vi-VN"/>
              </w:rPr>
              <w:t>noi_tiet</w:t>
            </w:r>
          </w:p>
        </w:tc>
        <w:tc>
          <w:tcPr>
            <w:tcW w:w="1817" w:type="dxa"/>
          </w:tcPr>
          <w:p w14:paraId="0D7DECEB" w14:textId="77777777" w:rsidR="009C610A" w:rsidRPr="001A50CD" w:rsidRDefault="00633A95" w:rsidP="000E4F17">
            <w:pPr>
              <w:spacing w:line="480" w:lineRule="auto"/>
              <w:rPr>
                <w:szCs w:val="26"/>
                <w:lang w:val="vi-VN"/>
              </w:rPr>
            </w:pPr>
            <w:r w:rsidRPr="001A50CD">
              <w:rPr>
                <w:szCs w:val="26"/>
                <w:lang w:val="vi-VN"/>
              </w:rPr>
              <w:t xml:space="preserve">text </w:t>
            </w:r>
          </w:p>
        </w:tc>
        <w:tc>
          <w:tcPr>
            <w:tcW w:w="1701" w:type="dxa"/>
          </w:tcPr>
          <w:p w14:paraId="32F69DDB" w14:textId="77777777" w:rsidR="009C610A" w:rsidRPr="001A50CD" w:rsidRDefault="009C610A" w:rsidP="000E4F17">
            <w:pPr>
              <w:spacing w:line="480" w:lineRule="auto"/>
              <w:rPr>
                <w:szCs w:val="26"/>
              </w:rPr>
            </w:pPr>
          </w:p>
        </w:tc>
        <w:tc>
          <w:tcPr>
            <w:tcW w:w="2404" w:type="dxa"/>
          </w:tcPr>
          <w:p w14:paraId="3A12B406" w14:textId="77777777" w:rsidR="009C610A" w:rsidRPr="001A50CD" w:rsidRDefault="0034296E" w:rsidP="000E4F17">
            <w:pPr>
              <w:spacing w:line="480" w:lineRule="auto"/>
              <w:rPr>
                <w:szCs w:val="26"/>
                <w:lang w:val="vi-VN"/>
              </w:rPr>
            </w:pPr>
            <w:r w:rsidRPr="001A50CD">
              <w:rPr>
                <w:szCs w:val="26"/>
                <w:lang w:val="vi-VN"/>
              </w:rPr>
              <w:t>Nội tiết</w:t>
            </w:r>
          </w:p>
        </w:tc>
      </w:tr>
      <w:tr w:rsidR="009C610A" w:rsidRPr="001A50CD" w14:paraId="5162E717" w14:textId="77777777" w:rsidTr="005459E1">
        <w:tc>
          <w:tcPr>
            <w:tcW w:w="1271" w:type="dxa"/>
          </w:tcPr>
          <w:p w14:paraId="2C6D6D82" w14:textId="77777777" w:rsidR="009C610A" w:rsidRPr="001A50CD" w:rsidRDefault="009C610A" w:rsidP="000E4F17">
            <w:pPr>
              <w:spacing w:line="480" w:lineRule="auto"/>
              <w:rPr>
                <w:szCs w:val="26"/>
                <w:lang w:val="vi-VN"/>
              </w:rPr>
            </w:pPr>
            <w:r w:rsidRPr="001A50CD">
              <w:rPr>
                <w:szCs w:val="26"/>
                <w:lang w:val="vi-VN"/>
              </w:rPr>
              <w:lastRenderedPageBreak/>
              <w:t>11</w:t>
            </w:r>
          </w:p>
        </w:tc>
        <w:tc>
          <w:tcPr>
            <w:tcW w:w="2152" w:type="dxa"/>
          </w:tcPr>
          <w:p w14:paraId="7D0EE093" w14:textId="77777777" w:rsidR="009C610A" w:rsidRPr="001A50CD" w:rsidRDefault="00633A95" w:rsidP="000E4F17">
            <w:pPr>
              <w:spacing w:line="480" w:lineRule="auto"/>
              <w:rPr>
                <w:szCs w:val="26"/>
                <w:lang w:val="vi-VN"/>
              </w:rPr>
            </w:pPr>
            <w:r w:rsidRPr="001A50CD">
              <w:rPr>
                <w:szCs w:val="26"/>
                <w:lang w:val="vi-VN"/>
              </w:rPr>
              <w:t>xuong</w:t>
            </w:r>
          </w:p>
        </w:tc>
        <w:tc>
          <w:tcPr>
            <w:tcW w:w="1817" w:type="dxa"/>
          </w:tcPr>
          <w:p w14:paraId="3ECA6B20" w14:textId="77777777" w:rsidR="009C610A" w:rsidRPr="001A50CD" w:rsidRDefault="00633A95" w:rsidP="000E4F17">
            <w:pPr>
              <w:spacing w:line="480" w:lineRule="auto"/>
              <w:rPr>
                <w:szCs w:val="26"/>
              </w:rPr>
            </w:pPr>
            <w:r w:rsidRPr="001A50CD">
              <w:rPr>
                <w:szCs w:val="26"/>
                <w:lang w:val="vi-VN"/>
              </w:rPr>
              <w:t>text</w:t>
            </w:r>
          </w:p>
        </w:tc>
        <w:tc>
          <w:tcPr>
            <w:tcW w:w="1701" w:type="dxa"/>
          </w:tcPr>
          <w:p w14:paraId="767C910D" w14:textId="77777777" w:rsidR="009C610A" w:rsidRPr="001A50CD" w:rsidRDefault="009C610A" w:rsidP="000E4F17">
            <w:pPr>
              <w:spacing w:line="480" w:lineRule="auto"/>
              <w:rPr>
                <w:szCs w:val="26"/>
              </w:rPr>
            </w:pPr>
          </w:p>
        </w:tc>
        <w:tc>
          <w:tcPr>
            <w:tcW w:w="2404" w:type="dxa"/>
          </w:tcPr>
          <w:p w14:paraId="23D5852D" w14:textId="77777777" w:rsidR="009C610A" w:rsidRPr="001A50CD" w:rsidRDefault="0034296E" w:rsidP="000E4F17">
            <w:pPr>
              <w:spacing w:line="480" w:lineRule="auto"/>
              <w:rPr>
                <w:szCs w:val="26"/>
              </w:rPr>
            </w:pPr>
            <w:r w:rsidRPr="001A50CD">
              <w:rPr>
                <w:szCs w:val="26"/>
                <w:lang w:val="vi-VN"/>
              </w:rPr>
              <w:t>Xương</w:t>
            </w:r>
          </w:p>
        </w:tc>
      </w:tr>
      <w:tr w:rsidR="009C610A" w:rsidRPr="001A50CD" w14:paraId="6B9DC99B" w14:textId="77777777" w:rsidTr="005459E1">
        <w:tc>
          <w:tcPr>
            <w:tcW w:w="1271" w:type="dxa"/>
          </w:tcPr>
          <w:p w14:paraId="5A482BBB" w14:textId="77777777" w:rsidR="009C610A" w:rsidRPr="001A50CD" w:rsidRDefault="009C610A" w:rsidP="000E4F17">
            <w:pPr>
              <w:spacing w:line="480" w:lineRule="auto"/>
              <w:rPr>
                <w:szCs w:val="26"/>
                <w:lang w:val="vi-VN"/>
              </w:rPr>
            </w:pPr>
            <w:r w:rsidRPr="001A50CD">
              <w:rPr>
                <w:szCs w:val="26"/>
                <w:lang w:val="vi-VN"/>
              </w:rPr>
              <w:t>12</w:t>
            </w:r>
          </w:p>
        </w:tc>
        <w:tc>
          <w:tcPr>
            <w:tcW w:w="2152" w:type="dxa"/>
          </w:tcPr>
          <w:p w14:paraId="1DC27EA0" w14:textId="77777777" w:rsidR="009C610A" w:rsidRPr="001A50CD" w:rsidRDefault="00633A95" w:rsidP="000E4F17">
            <w:pPr>
              <w:spacing w:line="480" w:lineRule="auto"/>
              <w:rPr>
                <w:szCs w:val="26"/>
                <w:lang w:val="vi-VN"/>
              </w:rPr>
            </w:pPr>
            <w:r w:rsidRPr="001A50CD">
              <w:rPr>
                <w:szCs w:val="26"/>
                <w:lang w:val="vi-VN"/>
              </w:rPr>
              <w:t>than_kinh</w:t>
            </w:r>
          </w:p>
        </w:tc>
        <w:tc>
          <w:tcPr>
            <w:tcW w:w="1817" w:type="dxa"/>
          </w:tcPr>
          <w:p w14:paraId="498083DC" w14:textId="77777777" w:rsidR="009C610A" w:rsidRPr="001A50CD" w:rsidRDefault="00633A95" w:rsidP="000E4F17">
            <w:pPr>
              <w:spacing w:line="480" w:lineRule="auto"/>
              <w:rPr>
                <w:szCs w:val="26"/>
              </w:rPr>
            </w:pPr>
            <w:r w:rsidRPr="001A50CD">
              <w:rPr>
                <w:szCs w:val="26"/>
                <w:lang w:val="vi-VN"/>
              </w:rPr>
              <w:t>text</w:t>
            </w:r>
          </w:p>
        </w:tc>
        <w:tc>
          <w:tcPr>
            <w:tcW w:w="1701" w:type="dxa"/>
          </w:tcPr>
          <w:p w14:paraId="624F708D" w14:textId="77777777" w:rsidR="009C610A" w:rsidRPr="001A50CD" w:rsidRDefault="009C610A" w:rsidP="000E4F17">
            <w:pPr>
              <w:spacing w:line="480" w:lineRule="auto"/>
              <w:rPr>
                <w:szCs w:val="26"/>
              </w:rPr>
            </w:pPr>
          </w:p>
        </w:tc>
        <w:tc>
          <w:tcPr>
            <w:tcW w:w="2404" w:type="dxa"/>
          </w:tcPr>
          <w:p w14:paraId="1C9DC510" w14:textId="77777777" w:rsidR="009C610A" w:rsidRPr="001A50CD" w:rsidRDefault="0034296E" w:rsidP="000E4F17">
            <w:pPr>
              <w:spacing w:line="480" w:lineRule="auto"/>
              <w:rPr>
                <w:szCs w:val="26"/>
                <w:lang w:val="vi-VN"/>
              </w:rPr>
            </w:pPr>
            <w:r w:rsidRPr="001A50CD">
              <w:rPr>
                <w:szCs w:val="26"/>
                <w:lang w:val="vi-VN"/>
              </w:rPr>
              <w:t>Thần kinh</w:t>
            </w:r>
          </w:p>
        </w:tc>
      </w:tr>
      <w:tr w:rsidR="009C610A" w:rsidRPr="001A50CD" w14:paraId="30E88A09" w14:textId="77777777" w:rsidTr="005459E1">
        <w:tc>
          <w:tcPr>
            <w:tcW w:w="1271" w:type="dxa"/>
          </w:tcPr>
          <w:p w14:paraId="1F4C3480" w14:textId="77777777" w:rsidR="009C610A" w:rsidRPr="001A50CD" w:rsidRDefault="009C610A" w:rsidP="000E4F17">
            <w:pPr>
              <w:spacing w:line="480" w:lineRule="auto"/>
              <w:rPr>
                <w:szCs w:val="26"/>
                <w:lang w:val="vi-VN"/>
              </w:rPr>
            </w:pPr>
            <w:r w:rsidRPr="001A50CD">
              <w:rPr>
                <w:szCs w:val="26"/>
                <w:lang w:val="vi-VN"/>
              </w:rPr>
              <w:t>13</w:t>
            </w:r>
          </w:p>
        </w:tc>
        <w:tc>
          <w:tcPr>
            <w:tcW w:w="2152" w:type="dxa"/>
          </w:tcPr>
          <w:p w14:paraId="4986C946" w14:textId="77777777" w:rsidR="009C610A" w:rsidRPr="001A50CD" w:rsidRDefault="00633A95" w:rsidP="000E4F17">
            <w:pPr>
              <w:spacing w:line="480" w:lineRule="auto"/>
              <w:rPr>
                <w:szCs w:val="26"/>
                <w:lang w:val="vi-VN"/>
              </w:rPr>
            </w:pPr>
            <w:r w:rsidRPr="001A50CD">
              <w:rPr>
                <w:szCs w:val="26"/>
                <w:lang w:val="vi-VN"/>
              </w:rPr>
              <w:t>ngoai_khoa</w:t>
            </w:r>
          </w:p>
        </w:tc>
        <w:tc>
          <w:tcPr>
            <w:tcW w:w="1817" w:type="dxa"/>
          </w:tcPr>
          <w:p w14:paraId="52E453CD" w14:textId="77777777" w:rsidR="009C610A" w:rsidRPr="001A50CD" w:rsidRDefault="00633A95" w:rsidP="000E4F17">
            <w:pPr>
              <w:spacing w:line="480" w:lineRule="auto"/>
              <w:rPr>
                <w:szCs w:val="26"/>
              </w:rPr>
            </w:pPr>
            <w:r w:rsidRPr="001A50CD">
              <w:rPr>
                <w:szCs w:val="26"/>
                <w:lang w:val="vi-VN"/>
              </w:rPr>
              <w:t>text</w:t>
            </w:r>
          </w:p>
        </w:tc>
        <w:tc>
          <w:tcPr>
            <w:tcW w:w="1701" w:type="dxa"/>
          </w:tcPr>
          <w:p w14:paraId="1C6FC35B" w14:textId="77777777" w:rsidR="009C610A" w:rsidRPr="001A50CD" w:rsidRDefault="009C610A" w:rsidP="000E4F17">
            <w:pPr>
              <w:spacing w:line="480" w:lineRule="auto"/>
              <w:rPr>
                <w:szCs w:val="26"/>
              </w:rPr>
            </w:pPr>
          </w:p>
        </w:tc>
        <w:tc>
          <w:tcPr>
            <w:tcW w:w="2404" w:type="dxa"/>
          </w:tcPr>
          <w:p w14:paraId="06A63269" w14:textId="77777777" w:rsidR="009C610A" w:rsidRPr="001A50CD" w:rsidRDefault="0034296E" w:rsidP="000E4F17">
            <w:pPr>
              <w:spacing w:line="480" w:lineRule="auto"/>
              <w:rPr>
                <w:szCs w:val="26"/>
                <w:lang w:val="vi-VN"/>
              </w:rPr>
            </w:pPr>
            <w:r w:rsidRPr="001A50CD">
              <w:rPr>
                <w:szCs w:val="26"/>
                <w:lang w:val="vi-VN"/>
              </w:rPr>
              <w:t>Ngoại khoa</w:t>
            </w:r>
          </w:p>
        </w:tc>
      </w:tr>
      <w:tr w:rsidR="00633A95" w:rsidRPr="001A50CD" w14:paraId="721A18A5" w14:textId="77777777" w:rsidTr="005459E1">
        <w:tc>
          <w:tcPr>
            <w:tcW w:w="1271" w:type="dxa"/>
          </w:tcPr>
          <w:p w14:paraId="64045555" w14:textId="77777777" w:rsidR="00633A95" w:rsidRPr="001A50CD" w:rsidRDefault="00633A95" w:rsidP="000E4F17">
            <w:pPr>
              <w:spacing w:line="480" w:lineRule="auto"/>
              <w:rPr>
                <w:szCs w:val="26"/>
                <w:lang w:val="vi-VN"/>
              </w:rPr>
            </w:pPr>
            <w:r w:rsidRPr="001A50CD">
              <w:rPr>
                <w:szCs w:val="26"/>
                <w:lang w:val="vi-VN"/>
              </w:rPr>
              <w:t>14</w:t>
            </w:r>
          </w:p>
        </w:tc>
        <w:tc>
          <w:tcPr>
            <w:tcW w:w="2152" w:type="dxa"/>
          </w:tcPr>
          <w:p w14:paraId="154A8475" w14:textId="77777777" w:rsidR="00633A95" w:rsidRPr="001A50CD" w:rsidRDefault="00633A95" w:rsidP="000E4F17">
            <w:pPr>
              <w:spacing w:line="480" w:lineRule="auto"/>
              <w:rPr>
                <w:szCs w:val="26"/>
                <w:lang w:val="vi-VN"/>
              </w:rPr>
            </w:pPr>
            <w:r w:rsidRPr="001A50CD">
              <w:rPr>
                <w:szCs w:val="26"/>
                <w:lang w:val="vi-VN"/>
              </w:rPr>
              <w:t>san_khoa</w:t>
            </w:r>
          </w:p>
        </w:tc>
        <w:tc>
          <w:tcPr>
            <w:tcW w:w="1817" w:type="dxa"/>
          </w:tcPr>
          <w:p w14:paraId="66C84987" w14:textId="77777777" w:rsidR="00633A95" w:rsidRPr="001A50CD" w:rsidRDefault="00633A95" w:rsidP="000E4F17">
            <w:pPr>
              <w:spacing w:line="480" w:lineRule="auto"/>
              <w:rPr>
                <w:szCs w:val="26"/>
              </w:rPr>
            </w:pPr>
            <w:r w:rsidRPr="001A50CD">
              <w:rPr>
                <w:szCs w:val="26"/>
                <w:lang w:val="vi-VN"/>
              </w:rPr>
              <w:t>text</w:t>
            </w:r>
          </w:p>
        </w:tc>
        <w:tc>
          <w:tcPr>
            <w:tcW w:w="1701" w:type="dxa"/>
          </w:tcPr>
          <w:p w14:paraId="2CB9B5C2" w14:textId="77777777" w:rsidR="00633A95" w:rsidRPr="001A50CD" w:rsidRDefault="00633A95" w:rsidP="000E4F17">
            <w:pPr>
              <w:spacing w:line="480" w:lineRule="auto"/>
              <w:rPr>
                <w:szCs w:val="26"/>
              </w:rPr>
            </w:pPr>
          </w:p>
        </w:tc>
        <w:tc>
          <w:tcPr>
            <w:tcW w:w="2404" w:type="dxa"/>
          </w:tcPr>
          <w:p w14:paraId="6B7E94A9" w14:textId="77777777" w:rsidR="00633A95" w:rsidRPr="001A50CD" w:rsidRDefault="0034296E" w:rsidP="000E4F17">
            <w:pPr>
              <w:spacing w:line="480" w:lineRule="auto"/>
              <w:rPr>
                <w:szCs w:val="26"/>
                <w:lang w:val="vi-VN"/>
              </w:rPr>
            </w:pPr>
            <w:r w:rsidRPr="001A50CD">
              <w:rPr>
                <w:szCs w:val="26"/>
                <w:lang w:val="vi-VN"/>
              </w:rPr>
              <w:t>Sản khoa</w:t>
            </w:r>
          </w:p>
        </w:tc>
      </w:tr>
      <w:tr w:rsidR="00633A95" w:rsidRPr="001A50CD" w14:paraId="3F7E92D4" w14:textId="77777777" w:rsidTr="005459E1">
        <w:tc>
          <w:tcPr>
            <w:tcW w:w="1271" w:type="dxa"/>
          </w:tcPr>
          <w:p w14:paraId="6E305884" w14:textId="77777777" w:rsidR="00633A95" w:rsidRPr="001A50CD" w:rsidRDefault="00633A95" w:rsidP="000E4F17">
            <w:pPr>
              <w:spacing w:line="480" w:lineRule="auto"/>
              <w:rPr>
                <w:szCs w:val="26"/>
                <w:lang w:val="vi-VN"/>
              </w:rPr>
            </w:pPr>
            <w:r w:rsidRPr="001A50CD">
              <w:rPr>
                <w:szCs w:val="26"/>
                <w:lang w:val="vi-VN"/>
              </w:rPr>
              <w:t>15</w:t>
            </w:r>
          </w:p>
        </w:tc>
        <w:tc>
          <w:tcPr>
            <w:tcW w:w="2152" w:type="dxa"/>
          </w:tcPr>
          <w:p w14:paraId="4FC0B36B" w14:textId="77777777" w:rsidR="00633A95" w:rsidRPr="001A50CD" w:rsidRDefault="00633A95" w:rsidP="000E4F17">
            <w:pPr>
              <w:spacing w:line="480" w:lineRule="auto"/>
              <w:rPr>
                <w:szCs w:val="26"/>
                <w:lang w:val="vi-VN"/>
              </w:rPr>
            </w:pPr>
            <w:r w:rsidRPr="001A50CD">
              <w:rPr>
                <w:szCs w:val="26"/>
                <w:lang w:val="vi-VN"/>
              </w:rPr>
              <w:t>mat_trai</w:t>
            </w:r>
          </w:p>
        </w:tc>
        <w:tc>
          <w:tcPr>
            <w:tcW w:w="1817" w:type="dxa"/>
          </w:tcPr>
          <w:p w14:paraId="2EAFE644"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2D2182BD" w14:textId="77777777" w:rsidR="00633A95" w:rsidRPr="001A50CD" w:rsidRDefault="00633A95" w:rsidP="000E4F17">
            <w:pPr>
              <w:spacing w:line="480" w:lineRule="auto"/>
              <w:rPr>
                <w:szCs w:val="26"/>
              </w:rPr>
            </w:pPr>
          </w:p>
        </w:tc>
        <w:tc>
          <w:tcPr>
            <w:tcW w:w="2404" w:type="dxa"/>
          </w:tcPr>
          <w:p w14:paraId="79A163CC" w14:textId="77777777" w:rsidR="00633A95" w:rsidRPr="001A50CD" w:rsidRDefault="0034296E" w:rsidP="000E4F17">
            <w:pPr>
              <w:spacing w:line="480" w:lineRule="auto"/>
              <w:rPr>
                <w:szCs w:val="26"/>
                <w:lang w:val="vi-VN"/>
              </w:rPr>
            </w:pPr>
            <w:r w:rsidRPr="001A50CD">
              <w:rPr>
                <w:szCs w:val="26"/>
                <w:lang w:val="vi-VN"/>
              </w:rPr>
              <w:t xml:space="preserve">Mắt trái </w:t>
            </w:r>
          </w:p>
        </w:tc>
      </w:tr>
      <w:tr w:rsidR="00633A95" w:rsidRPr="001A50CD" w14:paraId="6BFFEAE4" w14:textId="77777777" w:rsidTr="005459E1">
        <w:tc>
          <w:tcPr>
            <w:tcW w:w="1271" w:type="dxa"/>
          </w:tcPr>
          <w:p w14:paraId="75D3A375" w14:textId="77777777" w:rsidR="00633A95" w:rsidRPr="001A50CD" w:rsidRDefault="00633A95" w:rsidP="000E4F17">
            <w:pPr>
              <w:spacing w:line="480" w:lineRule="auto"/>
              <w:rPr>
                <w:szCs w:val="26"/>
                <w:lang w:val="vi-VN"/>
              </w:rPr>
            </w:pPr>
            <w:r w:rsidRPr="001A50CD">
              <w:rPr>
                <w:szCs w:val="26"/>
                <w:lang w:val="vi-VN"/>
              </w:rPr>
              <w:t>16</w:t>
            </w:r>
          </w:p>
        </w:tc>
        <w:tc>
          <w:tcPr>
            <w:tcW w:w="2152" w:type="dxa"/>
          </w:tcPr>
          <w:p w14:paraId="5332B48B" w14:textId="77777777" w:rsidR="00633A95" w:rsidRPr="001A50CD" w:rsidRDefault="00633A95" w:rsidP="000E4F17">
            <w:pPr>
              <w:spacing w:line="480" w:lineRule="auto"/>
              <w:rPr>
                <w:szCs w:val="26"/>
                <w:lang w:val="vi-VN"/>
              </w:rPr>
            </w:pPr>
            <w:r w:rsidRPr="001A50CD">
              <w:rPr>
                <w:szCs w:val="26"/>
                <w:lang w:val="vi-VN"/>
              </w:rPr>
              <w:t>mat_phai</w:t>
            </w:r>
          </w:p>
        </w:tc>
        <w:tc>
          <w:tcPr>
            <w:tcW w:w="1817" w:type="dxa"/>
          </w:tcPr>
          <w:p w14:paraId="5B4507D8"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024AD106" w14:textId="77777777" w:rsidR="00633A95" w:rsidRPr="001A50CD" w:rsidRDefault="00633A95" w:rsidP="000E4F17">
            <w:pPr>
              <w:spacing w:line="480" w:lineRule="auto"/>
              <w:rPr>
                <w:szCs w:val="26"/>
              </w:rPr>
            </w:pPr>
          </w:p>
        </w:tc>
        <w:tc>
          <w:tcPr>
            <w:tcW w:w="2404" w:type="dxa"/>
          </w:tcPr>
          <w:p w14:paraId="0B4187B5" w14:textId="77777777" w:rsidR="00633A95" w:rsidRPr="001A50CD" w:rsidRDefault="0034296E" w:rsidP="000E4F17">
            <w:pPr>
              <w:spacing w:line="480" w:lineRule="auto"/>
              <w:rPr>
                <w:szCs w:val="26"/>
                <w:lang w:val="vi-VN"/>
              </w:rPr>
            </w:pPr>
            <w:r w:rsidRPr="001A50CD">
              <w:rPr>
                <w:szCs w:val="26"/>
                <w:lang w:val="vi-VN"/>
              </w:rPr>
              <w:t>Mắt phải</w:t>
            </w:r>
          </w:p>
        </w:tc>
      </w:tr>
      <w:tr w:rsidR="00633A95" w:rsidRPr="001A50CD" w14:paraId="6A1457FF" w14:textId="77777777" w:rsidTr="005459E1">
        <w:tc>
          <w:tcPr>
            <w:tcW w:w="1271" w:type="dxa"/>
          </w:tcPr>
          <w:p w14:paraId="53E3303E" w14:textId="77777777" w:rsidR="00633A95" w:rsidRPr="001A50CD" w:rsidRDefault="00633A95" w:rsidP="000E4F17">
            <w:pPr>
              <w:spacing w:line="480" w:lineRule="auto"/>
              <w:rPr>
                <w:szCs w:val="26"/>
                <w:lang w:val="vi-VN"/>
              </w:rPr>
            </w:pPr>
            <w:r w:rsidRPr="001A50CD">
              <w:rPr>
                <w:szCs w:val="26"/>
                <w:lang w:val="vi-VN"/>
              </w:rPr>
              <w:t>17</w:t>
            </w:r>
          </w:p>
        </w:tc>
        <w:tc>
          <w:tcPr>
            <w:tcW w:w="2152" w:type="dxa"/>
          </w:tcPr>
          <w:p w14:paraId="4DBE9C28" w14:textId="77777777" w:rsidR="00633A95" w:rsidRPr="001A50CD" w:rsidRDefault="00633A95" w:rsidP="000E4F17">
            <w:pPr>
              <w:spacing w:line="480" w:lineRule="auto"/>
              <w:rPr>
                <w:szCs w:val="26"/>
                <w:lang w:val="vi-VN"/>
              </w:rPr>
            </w:pPr>
            <w:r w:rsidRPr="001A50CD">
              <w:rPr>
                <w:szCs w:val="26"/>
                <w:lang w:val="vi-VN"/>
              </w:rPr>
              <w:t>mat_trai_co_kinh</w:t>
            </w:r>
          </w:p>
        </w:tc>
        <w:tc>
          <w:tcPr>
            <w:tcW w:w="1817" w:type="dxa"/>
          </w:tcPr>
          <w:p w14:paraId="24797802"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62FDB785" w14:textId="77777777" w:rsidR="00633A95" w:rsidRPr="001A50CD" w:rsidRDefault="00633A95" w:rsidP="000E4F17">
            <w:pPr>
              <w:spacing w:line="480" w:lineRule="auto"/>
              <w:rPr>
                <w:szCs w:val="26"/>
              </w:rPr>
            </w:pPr>
          </w:p>
        </w:tc>
        <w:tc>
          <w:tcPr>
            <w:tcW w:w="2404" w:type="dxa"/>
          </w:tcPr>
          <w:p w14:paraId="3A765E81" w14:textId="77777777" w:rsidR="00633A95" w:rsidRPr="001A50CD" w:rsidRDefault="0034296E" w:rsidP="000E4F17">
            <w:pPr>
              <w:spacing w:line="480" w:lineRule="auto"/>
              <w:rPr>
                <w:szCs w:val="26"/>
                <w:lang w:val="vi-VN"/>
              </w:rPr>
            </w:pPr>
            <w:r w:rsidRPr="001A50CD">
              <w:rPr>
                <w:szCs w:val="26"/>
                <w:lang w:val="vi-VN"/>
              </w:rPr>
              <w:t>Mắt trái có kính</w:t>
            </w:r>
          </w:p>
        </w:tc>
      </w:tr>
      <w:tr w:rsidR="00633A95" w:rsidRPr="001A50CD" w14:paraId="25B6949F" w14:textId="77777777" w:rsidTr="005459E1">
        <w:tc>
          <w:tcPr>
            <w:tcW w:w="1271" w:type="dxa"/>
          </w:tcPr>
          <w:p w14:paraId="2980C960" w14:textId="77777777" w:rsidR="00633A95" w:rsidRPr="001A50CD" w:rsidRDefault="00633A95" w:rsidP="000E4F17">
            <w:pPr>
              <w:spacing w:line="480" w:lineRule="auto"/>
              <w:rPr>
                <w:szCs w:val="26"/>
                <w:lang w:val="vi-VN"/>
              </w:rPr>
            </w:pPr>
            <w:r w:rsidRPr="001A50CD">
              <w:rPr>
                <w:szCs w:val="26"/>
                <w:lang w:val="vi-VN"/>
              </w:rPr>
              <w:t>18</w:t>
            </w:r>
          </w:p>
        </w:tc>
        <w:tc>
          <w:tcPr>
            <w:tcW w:w="2152" w:type="dxa"/>
          </w:tcPr>
          <w:p w14:paraId="4CBA2564" w14:textId="77777777" w:rsidR="00633A95" w:rsidRPr="001A50CD" w:rsidRDefault="00633A95" w:rsidP="000E4F17">
            <w:pPr>
              <w:spacing w:line="480" w:lineRule="auto"/>
              <w:rPr>
                <w:szCs w:val="26"/>
                <w:lang w:val="vi-VN"/>
              </w:rPr>
            </w:pPr>
            <w:r w:rsidRPr="001A50CD">
              <w:rPr>
                <w:szCs w:val="26"/>
                <w:lang w:val="vi-VN"/>
              </w:rPr>
              <w:t>mat_phai_co_kinh</w:t>
            </w:r>
          </w:p>
        </w:tc>
        <w:tc>
          <w:tcPr>
            <w:tcW w:w="1817" w:type="dxa"/>
          </w:tcPr>
          <w:p w14:paraId="1C394C0A"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5D26E5E3" w14:textId="77777777" w:rsidR="00633A95" w:rsidRPr="001A50CD" w:rsidRDefault="00633A95" w:rsidP="000E4F17">
            <w:pPr>
              <w:spacing w:line="480" w:lineRule="auto"/>
              <w:rPr>
                <w:szCs w:val="26"/>
              </w:rPr>
            </w:pPr>
          </w:p>
        </w:tc>
        <w:tc>
          <w:tcPr>
            <w:tcW w:w="2404" w:type="dxa"/>
          </w:tcPr>
          <w:p w14:paraId="384E0F88" w14:textId="77777777" w:rsidR="00633A95" w:rsidRPr="001A50CD" w:rsidRDefault="0034296E" w:rsidP="000E4F17">
            <w:pPr>
              <w:spacing w:line="480" w:lineRule="auto"/>
              <w:rPr>
                <w:szCs w:val="26"/>
                <w:lang w:val="vi-VN"/>
              </w:rPr>
            </w:pPr>
            <w:r w:rsidRPr="001A50CD">
              <w:rPr>
                <w:szCs w:val="26"/>
                <w:lang w:val="vi-VN"/>
              </w:rPr>
              <w:t>Mắt phải có kính</w:t>
            </w:r>
          </w:p>
        </w:tc>
      </w:tr>
      <w:tr w:rsidR="00633A95" w:rsidRPr="001A50CD" w14:paraId="15426772" w14:textId="77777777" w:rsidTr="005459E1">
        <w:tc>
          <w:tcPr>
            <w:tcW w:w="1271" w:type="dxa"/>
          </w:tcPr>
          <w:p w14:paraId="687064C9" w14:textId="77777777" w:rsidR="00633A95" w:rsidRPr="001A50CD" w:rsidRDefault="00633A95" w:rsidP="000E4F17">
            <w:pPr>
              <w:spacing w:line="480" w:lineRule="auto"/>
              <w:rPr>
                <w:szCs w:val="26"/>
                <w:lang w:val="vi-VN"/>
              </w:rPr>
            </w:pPr>
            <w:r w:rsidRPr="001A50CD">
              <w:rPr>
                <w:szCs w:val="26"/>
                <w:lang w:val="vi-VN"/>
              </w:rPr>
              <w:t>19</w:t>
            </w:r>
          </w:p>
        </w:tc>
        <w:tc>
          <w:tcPr>
            <w:tcW w:w="2152" w:type="dxa"/>
          </w:tcPr>
          <w:p w14:paraId="3AD768BC" w14:textId="77777777" w:rsidR="00633A95" w:rsidRPr="001A50CD" w:rsidRDefault="00633A95" w:rsidP="000E4F17">
            <w:pPr>
              <w:spacing w:line="480" w:lineRule="auto"/>
              <w:rPr>
                <w:szCs w:val="26"/>
                <w:lang w:val="vi-VN"/>
              </w:rPr>
            </w:pPr>
            <w:r w:rsidRPr="001A50CD">
              <w:rPr>
                <w:szCs w:val="26"/>
                <w:lang w:val="vi-VN"/>
              </w:rPr>
              <w:t>benh_mat</w:t>
            </w:r>
          </w:p>
        </w:tc>
        <w:tc>
          <w:tcPr>
            <w:tcW w:w="1817" w:type="dxa"/>
          </w:tcPr>
          <w:p w14:paraId="74D9B57B" w14:textId="77777777" w:rsidR="00633A95" w:rsidRPr="001A50CD" w:rsidRDefault="00633A95" w:rsidP="000E4F17">
            <w:pPr>
              <w:spacing w:line="480" w:lineRule="auto"/>
              <w:rPr>
                <w:szCs w:val="26"/>
              </w:rPr>
            </w:pPr>
            <w:r w:rsidRPr="001A50CD">
              <w:rPr>
                <w:szCs w:val="26"/>
                <w:lang w:val="vi-VN"/>
              </w:rPr>
              <w:t>varchar(50)</w:t>
            </w:r>
          </w:p>
        </w:tc>
        <w:tc>
          <w:tcPr>
            <w:tcW w:w="1701" w:type="dxa"/>
          </w:tcPr>
          <w:p w14:paraId="5F1430EF" w14:textId="77777777" w:rsidR="00633A95" w:rsidRPr="001A50CD" w:rsidRDefault="00633A95" w:rsidP="000E4F17">
            <w:pPr>
              <w:spacing w:line="480" w:lineRule="auto"/>
              <w:rPr>
                <w:szCs w:val="26"/>
              </w:rPr>
            </w:pPr>
          </w:p>
        </w:tc>
        <w:tc>
          <w:tcPr>
            <w:tcW w:w="2404" w:type="dxa"/>
          </w:tcPr>
          <w:p w14:paraId="24A62767" w14:textId="77777777" w:rsidR="00633A95" w:rsidRPr="001A50CD" w:rsidRDefault="0034296E" w:rsidP="000E4F17">
            <w:pPr>
              <w:spacing w:line="480" w:lineRule="auto"/>
              <w:rPr>
                <w:szCs w:val="26"/>
                <w:lang w:val="vi-VN"/>
              </w:rPr>
            </w:pPr>
            <w:r w:rsidRPr="001A50CD">
              <w:rPr>
                <w:szCs w:val="26"/>
                <w:lang w:val="vi-VN"/>
              </w:rPr>
              <w:t>Bệnh mắt</w:t>
            </w:r>
          </w:p>
        </w:tc>
      </w:tr>
      <w:tr w:rsidR="00633A95" w:rsidRPr="001A50CD" w14:paraId="737A122B" w14:textId="77777777" w:rsidTr="005459E1">
        <w:tc>
          <w:tcPr>
            <w:tcW w:w="1271" w:type="dxa"/>
          </w:tcPr>
          <w:p w14:paraId="2F874FC4" w14:textId="77777777" w:rsidR="00633A95" w:rsidRPr="001A50CD" w:rsidRDefault="00633A95" w:rsidP="000E4F17">
            <w:pPr>
              <w:spacing w:line="480" w:lineRule="auto"/>
              <w:rPr>
                <w:szCs w:val="26"/>
                <w:lang w:val="vi-VN"/>
              </w:rPr>
            </w:pPr>
            <w:r w:rsidRPr="001A50CD">
              <w:rPr>
                <w:szCs w:val="26"/>
                <w:lang w:val="vi-VN"/>
              </w:rPr>
              <w:t>20</w:t>
            </w:r>
          </w:p>
        </w:tc>
        <w:tc>
          <w:tcPr>
            <w:tcW w:w="2152" w:type="dxa"/>
          </w:tcPr>
          <w:p w14:paraId="750BD363" w14:textId="77777777" w:rsidR="00633A95" w:rsidRPr="001A50CD" w:rsidRDefault="00633A95" w:rsidP="000E4F17">
            <w:pPr>
              <w:spacing w:line="480" w:lineRule="auto"/>
              <w:rPr>
                <w:szCs w:val="26"/>
                <w:lang w:val="vi-VN"/>
              </w:rPr>
            </w:pPr>
            <w:r w:rsidRPr="001A50CD">
              <w:rPr>
                <w:szCs w:val="26"/>
                <w:lang w:val="vi-VN"/>
              </w:rPr>
              <w:t>tai_mui_hong</w:t>
            </w:r>
          </w:p>
        </w:tc>
        <w:tc>
          <w:tcPr>
            <w:tcW w:w="1817" w:type="dxa"/>
          </w:tcPr>
          <w:p w14:paraId="61B97E37" w14:textId="77777777" w:rsidR="00633A95" w:rsidRPr="001A50CD" w:rsidRDefault="00633A95" w:rsidP="000E4F17">
            <w:pPr>
              <w:spacing w:line="480" w:lineRule="auto"/>
              <w:rPr>
                <w:szCs w:val="26"/>
              </w:rPr>
            </w:pPr>
            <w:r w:rsidRPr="001A50CD">
              <w:rPr>
                <w:szCs w:val="26"/>
                <w:lang w:val="vi-VN"/>
              </w:rPr>
              <w:t>varchar(50)</w:t>
            </w:r>
          </w:p>
        </w:tc>
        <w:tc>
          <w:tcPr>
            <w:tcW w:w="1701" w:type="dxa"/>
          </w:tcPr>
          <w:p w14:paraId="242BEA8F" w14:textId="77777777" w:rsidR="00633A95" w:rsidRPr="001A50CD" w:rsidRDefault="00633A95" w:rsidP="000E4F17">
            <w:pPr>
              <w:spacing w:line="480" w:lineRule="auto"/>
              <w:rPr>
                <w:szCs w:val="26"/>
              </w:rPr>
            </w:pPr>
          </w:p>
        </w:tc>
        <w:tc>
          <w:tcPr>
            <w:tcW w:w="2404" w:type="dxa"/>
          </w:tcPr>
          <w:p w14:paraId="43D23CFA" w14:textId="77777777" w:rsidR="00633A95" w:rsidRPr="001A50CD" w:rsidRDefault="0034296E" w:rsidP="000E4F17">
            <w:pPr>
              <w:spacing w:line="480" w:lineRule="auto"/>
              <w:rPr>
                <w:szCs w:val="26"/>
                <w:lang w:val="vi-VN"/>
              </w:rPr>
            </w:pPr>
            <w:r w:rsidRPr="001A50CD">
              <w:rPr>
                <w:szCs w:val="26"/>
                <w:lang w:val="vi-VN"/>
              </w:rPr>
              <w:t>Tai mũi họng</w:t>
            </w:r>
          </w:p>
        </w:tc>
      </w:tr>
      <w:tr w:rsidR="00633A95" w:rsidRPr="001A50CD" w14:paraId="77BEBDDC" w14:textId="77777777" w:rsidTr="005459E1">
        <w:tc>
          <w:tcPr>
            <w:tcW w:w="1271" w:type="dxa"/>
          </w:tcPr>
          <w:p w14:paraId="2D17E32C" w14:textId="77777777" w:rsidR="00633A95" w:rsidRPr="001A50CD" w:rsidRDefault="00633A95" w:rsidP="000E4F17">
            <w:pPr>
              <w:spacing w:line="480" w:lineRule="auto"/>
              <w:rPr>
                <w:szCs w:val="26"/>
                <w:lang w:val="vi-VN"/>
              </w:rPr>
            </w:pPr>
            <w:r w:rsidRPr="001A50CD">
              <w:rPr>
                <w:szCs w:val="26"/>
                <w:lang w:val="vi-VN"/>
              </w:rPr>
              <w:t>21</w:t>
            </w:r>
          </w:p>
        </w:tc>
        <w:tc>
          <w:tcPr>
            <w:tcW w:w="2152" w:type="dxa"/>
          </w:tcPr>
          <w:p w14:paraId="0872EA07" w14:textId="77777777" w:rsidR="00633A95" w:rsidRPr="001A50CD" w:rsidRDefault="00633A95" w:rsidP="000E4F17">
            <w:pPr>
              <w:spacing w:line="480" w:lineRule="auto"/>
              <w:rPr>
                <w:szCs w:val="26"/>
                <w:lang w:val="vi-VN"/>
              </w:rPr>
            </w:pPr>
            <w:r w:rsidRPr="001A50CD">
              <w:rPr>
                <w:szCs w:val="26"/>
                <w:lang w:val="vi-VN"/>
              </w:rPr>
              <w:t>tai_trai</w:t>
            </w:r>
          </w:p>
        </w:tc>
        <w:tc>
          <w:tcPr>
            <w:tcW w:w="1817" w:type="dxa"/>
          </w:tcPr>
          <w:p w14:paraId="3B88B641" w14:textId="77777777" w:rsidR="00633A95" w:rsidRPr="001A50CD" w:rsidRDefault="00633A95" w:rsidP="000E4F17">
            <w:pPr>
              <w:spacing w:line="480" w:lineRule="auto"/>
              <w:rPr>
                <w:szCs w:val="26"/>
              </w:rPr>
            </w:pPr>
            <w:r w:rsidRPr="001A50CD">
              <w:rPr>
                <w:szCs w:val="26"/>
                <w:lang w:val="vi-VN"/>
              </w:rPr>
              <w:t>varchar(20)</w:t>
            </w:r>
          </w:p>
        </w:tc>
        <w:tc>
          <w:tcPr>
            <w:tcW w:w="1701" w:type="dxa"/>
          </w:tcPr>
          <w:p w14:paraId="06C4BFCC" w14:textId="77777777" w:rsidR="00633A95" w:rsidRPr="001A50CD" w:rsidRDefault="00633A95" w:rsidP="000E4F17">
            <w:pPr>
              <w:spacing w:line="480" w:lineRule="auto"/>
              <w:rPr>
                <w:szCs w:val="26"/>
              </w:rPr>
            </w:pPr>
          </w:p>
        </w:tc>
        <w:tc>
          <w:tcPr>
            <w:tcW w:w="2404" w:type="dxa"/>
          </w:tcPr>
          <w:p w14:paraId="44FEA2F7" w14:textId="77777777" w:rsidR="00633A95" w:rsidRPr="001A50CD" w:rsidRDefault="0034296E" w:rsidP="000E4F17">
            <w:pPr>
              <w:spacing w:line="480" w:lineRule="auto"/>
              <w:rPr>
                <w:szCs w:val="26"/>
                <w:lang w:val="vi-VN"/>
              </w:rPr>
            </w:pPr>
            <w:r w:rsidRPr="001A50CD">
              <w:rPr>
                <w:szCs w:val="26"/>
                <w:lang w:val="vi-VN"/>
              </w:rPr>
              <w:t>Tai trái</w:t>
            </w:r>
          </w:p>
        </w:tc>
      </w:tr>
      <w:tr w:rsidR="00633A95" w:rsidRPr="001A50CD" w14:paraId="7CD0A16A" w14:textId="77777777" w:rsidTr="005459E1">
        <w:tc>
          <w:tcPr>
            <w:tcW w:w="1271" w:type="dxa"/>
          </w:tcPr>
          <w:p w14:paraId="6B86A2D8" w14:textId="77777777" w:rsidR="00633A95" w:rsidRPr="001A50CD" w:rsidRDefault="00633A95" w:rsidP="000E4F17">
            <w:pPr>
              <w:spacing w:line="480" w:lineRule="auto"/>
              <w:rPr>
                <w:szCs w:val="26"/>
                <w:lang w:val="vi-VN"/>
              </w:rPr>
            </w:pPr>
            <w:r w:rsidRPr="001A50CD">
              <w:rPr>
                <w:szCs w:val="26"/>
                <w:lang w:val="vi-VN"/>
              </w:rPr>
              <w:t>22</w:t>
            </w:r>
          </w:p>
        </w:tc>
        <w:tc>
          <w:tcPr>
            <w:tcW w:w="2152" w:type="dxa"/>
          </w:tcPr>
          <w:p w14:paraId="27223779" w14:textId="77777777" w:rsidR="00633A95" w:rsidRPr="001A50CD" w:rsidRDefault="00633A95" w:rsidP="000E4F17">
            <w:pPr>
              <w:spacing w:line="480" w:lineRule="auto"/>
              <w:rPr>
                <w:szCs w:val="26"/>
                <w:lang w:val="vi-VN"/>
              </w:rPr>
            </w:pPr>
            <w:r w:rsidRPr="001A50CD">
              <w:rPr>
                <w:szCs w:val="26"/>
                <w:lang w:val="vi-VN"/>
              </w:rPr>
              <w:t>tai_phai</w:t>
            </w:r>
          </w:p>
        </w:tc>
        <w:tc>
          <w:tcPr>
            <w:tcW w:w="1817" w:type="dxa"/>
          </w:tcPr>
          <w:p w14:paraId="66B6F24C" w14:textId="77777777" w:rsidR="00633A95" w:rsidRPr="001A50CD" w:rsidRDefault="00633A95" w:rsidP="000E4F17">
            <w:pPr>
              <w:spacing w:line="480" w:lineRule="auto"/>
              <w:rPr>
                <w:szCs w:val="26"/>
              </w:rPr>
            </w:pPr>
            <w:r w:rsidRPr="001A50CD">
              <w:rPr>
                <w:szCs w:val="26"/>
                <w:lang w:val="vi-VN"/>
              </w:rPr>
              <w:t>varchar(20)</w:t>
            </w:r>
          </w:p>
        </w:tc>
        <w:tc>
          <w:tcPr>
            <w:tcW w:w="1701" w:type="dxa"/>
          </w:tcPr>
          <w:p w14:paraId="137A498B" w14:textId="77777777" w:rsidR="00633A95" w:rsidRPr="001A50CD" w:rsidRDefault="00633A95" w:rsidP="000E4F17">
            <w:pPr>
              <w:spacing w:line="480" w:lineRule="auto"/>
              <w:rPr>
                <w:szCs w:val="26"/>
              </w:rPr>
            </w:pPr>
          </w:p>
        </w:tc>
        <w:tc>
          <w:tcPr>
            <w:tcW w:w="2404" w:type="dxa"/>
          </w:tcPr>
          <w:p w14:paraId="55641D9B" w14:textId="77777777" w:rsidR="00633A95" w:rsidRPr="001A50CD" w:rsidRDefault="0034296E" w:rsidP="000E4F17">
            <w:pPr>
              <w:spacing w:line="480" w:lineRule="auto"/>
              <w:rPr>
                <w:szCs w:val="26"/>
                <w:lang w:val="vi-VN"/>
              </w:rPr>
            </w:pPr>
            <w:r w:rsidRPr="001A50CD">
              <w:rPr>
                <w:szCs w:val="26"/>
                <w:lang w:val="vi-VN"/>
              </w:rPr>
              <w:t>Tai phải</w:t>
            </w:r>
          </w:p>
        </w:tc>
      </w:tr>
      <w:tr w:rsidR="00633A95" w:rsidRPr="001A50CD" w14:paraId="3A2B3155" w14:textId="77777777" w:rsidTr="005459E1">
        <w:tc>
          <w:tcPr>
            <w:tcW w:w="1271" w:type="dxa"/>
          </w:tcPr>
          <w:p w14:paraId="6ACD651A" w14:textId="77777777" w:rsidR="00633A95" w:rsidRPr="001A50CD" w:rsidRDefault="00633A95" w:rsidP="000E4F17">
            <w:pPr>
              <w:spacing w:line="480" w:lineRule="auto"/>
              <w:rPr>
                <w:szCs w:val="26"/>
                <w:lang w:val="vi-VN"/>
              </w:rPr>
            </w:pPr>
            <w:r w:rsidRPr="001A50CD">
              <w:rPr>
                <w:szCs w:val="26"/>
                <w:lang w:val="vi-VN"/>
              </w:rPr>
              <w:t>23</w:t>
            </w:r>
          </w:p>
        </w:tc>
        <w:tc>
          <w:tcPr>
            <w:tcW w:w="2152" w:type="dxa"/>
          </w:tcPr>
          <w:p w14:paraId="64AC918D" w14:textId="77777777" w:rsidR="00633A95" w:rsidRPr="001A50CD" w:rsidRDefault="00633A95" w:rsidP="000E4F17">
            <w:pPr>
              <w:spacing w:line="480" w:lineRule="auto"/>
              <w:rPr>
                <w:szCs w:val="26"/>
                <w:lang w:val="vi-VN"/>
              </w:rPr>
            </w:pPr>
            <w:r w:rsidRPr="001A50CD">
              <w:rPr>
                <w:szCs w:val="26"/>
                <w:lang w:val="vi-VN"/>
              </w:rPr>
              <w:t>benh_ve_tai</w:t>
            </w:r>
          </w:p>
        </w:tc>
        <w:tc>
          <w:tcPr>
            <w:tcW w:w="1817" w:type="dxa"/>
          </w:tcPr>
          <w:p w14:paraId="4B58B8D8" w14:textId="77777777" w:rsidR="00633A95" w:rsidRPr="001A50CD" w:rsidRDefault="00633A95" w:rsidP="000E4F17">
            <w:pPr>
              <w:spacing w:line="480" w:lineRule="auto"/>
              <w:rPr>
                <w:szCs w:val="26"/>
              </w:rPr>
            </w:pPr>
            <w:r w:rsidRPr="001A50CD">
              <w:rPr>
                <w:szCs w:val="26"/>
                <w:lang w:val="vi-VN"/>
              </w:rPr>
              <w:t>varchar(50)</w:t>
            </w:r>
          </w:p>
        </w:tc>
        <w:tc>
          <w:tcPr>
            <w:tcW w:w="1701" w:type="dxa"/>
          </w:tcPr>
          <w:p w14:paraId="25B82284" w14:textId="77777777" w:rsidR="00633A95" w:rsidRPr="001A50CD" w:rsidRDefault="00633A95" w:rsidP="000E4F17">
            <w:pPr>
              <w:spacing w:line="480" w:lineRule="auto"/>
              <w:rPr>
                <w:szCs w:val="26"/>
              </w:rPr>
            </w:pPr>
          </w:p>
        </w:tc>
        <w:tc>
          <w:tcPr>
            <w:tcW w:w="2404" w:type="dxa"/>
          </w:tcPr>
          <w:p w14:paraId="2410F8F2" w14:textId="77777777" w:rsidR="00633A95" w:rsidRPr="001A50CD" w:rsidRDefault="0034296E" w:rsidP="000E4F17">
            <w:pPr>
              <w:spacing w:line="480" w:lineRule="auto"/>
              <w:rPr>
                <w:szCs w:val="26"/>
                <w:lang w:val="vi-VN"/>
              </w:rPr>
            </w:pPr>
            <w:r w:rsidRPr="001A50CD">
              <w:rPr>
                <w:szCs w:val="26"/>
                <w:lang w:val="vi-VN"/>
              </w:rPr>
              <w:t>Bệnh về tai</w:t>
            </w:r>
          </w:p>
        </w:tc>
      </w:tr>
      <w:tr w:rsidR="00633A95" w:rsidRPr="001A50CD" w14:paraId="5134CEFB" w14:textId="77777777" w:rsidTr="005459E1">
        <w:tc>
          <w:tcPr>
            <w:tcW w:w="1271" w:type="dxa"/>
          </w:tcPr>
          <w:p w14:paraId="2610666B" w14:textId="77777777" w:rsidR="00633A95" w:rsidRPr="001A50CD" w:rsidRDefault="00633A95" w:rsidP="000E4F17">
            <w:pPr>
              <w:spacing w:line="480" w:lineRule="auto"/>
              <w:rPr>
                <w:szCs w:val="26"/>
                <w:lang w:val="vi-VN"/>
              </w:rPr>
            </w:pPr>
            <w:r w:rsidRPr="001A50CD">
              <w:rPr>
                <w:szCs w:val="26"/>
                <w:lang w:val="vi-VN"/>
              </w:rPr>
              <w:t>24</w:t>
            </w:r>
          </w:p>
        </w:tc>
        <w:tc>
          <w:tcPr>
            <w:tcW w:w="2152" w:type="dxa"/>
          </w:tcPr>
          <w:p w14:paraId="5E35D6DC" w14:textId="77777777" w:rsidR="00633A95" w:rsidRPr="001A50CD" w:rsidRDefault="00633A95" w:rsidP="000E4F17">
            <w:pPr>
              <w:spacing w:line="480" w:lineRule="auto"/>
              <w:rPr>
                <w:szCs w:val="26"/>
                <w:lang w:val="vi-VN"/>
              </w:rPr>
            </w:pPr>
            <w:r w:rsidRPr="001A50CD">
              <w:rPr>
                <w:szCs w:val="26"/>
                <w:lang w:val="vi-VN"/>
              </w:rPr>
              <w:t>rang_ham_mat</w:t>
            </w:r>
          </w:p>
        </w:tc>
        <w:tc>
          <w:tcPr>
            <w:tcW w:w="1817" w:type="dxa"/>
          </w:tcPr>
          <w:p w14:paraId="52809468" w14:textId="77777777" w:rsidR="00633A95" w:rsidRPr="001A50CD" w:rsidRDefault="00633A95" w:rsidP="000E4F17">
            <w:pPr>
              <w:spacing w:line="480" w:lineRule="auto"/>
              <w:rPr>
                <w:szCs w:val="26"/>
              </w:rPr>
            </w:pPr>
            <w:r w:rsidRPr="001A50CD">
              <w:rPr>
                <w:szCs w:val="26"/>
                <w:lang w:val="vi-VN"/>
              </w:rPr>
              <w:t>text</w:t>
            </w:r>
          </w:p>
        </w:tc>
        <w:tc>
          <w:tcPr>
            <w:tcW w:w="1701" w:type="dxa"/>
          </w:tcPr>
          <w:p w14:paraId="29CA357F" w14:textId="77777777" w:rsidR="00633A95" w:rsidRPr="001A50CD" w:rsidRDefault="00633A95" w:rsidP="000E4F17">
            <w:pPr>
              <w:spacing w:line="480" w:lineRule="auto"/>
              <w:rPr>
                <w:szCs w:val="26"/>
              </w:rPr>
            </w:pPr>
          </w:p>
        </w:tc>
        <w:tc>
          <w:tcPr>
            <w:tcW w:w="2404" w:type="dxa"/>
          </w:tcPr>
          <w:p w14:paraId="4D730933" w14:textId="77777777" w:rsidR="00633A95" w:rsidRPr="001A50CD" w:rsidRDefault="0034296E" w:rsidP="000E4F17">
            <w:pPr>
              <w:spacing w:line="480" w:lineRule="auto"/>
              <w:rPr>
                <w:szCs w:val="26"/>
                <w:lang w:val="vi-VN"/>
              </w:rPr>
            </w:pPr>
            <w:r w:rsidRPr="001A50CD">
              <w:rPr>
                <w:szCs w:val="26"/>
                <w:lang w:val="vi-VN"/>
              </w:rPr>
              <w:t xml:space="preserve">Răng hàm mặt </w:t>
            </w:r>
          </w:p>
        </w:tc>
      </w:tr>
      <w:tr w:rsidR="00633A95" w:rsidRPr="001A50CD" w14:paraId="661CD45D" w14:textId="77777777" w:rsidTr="005459E1">
        <w:tc>
          <w:tcPr>
            <w:tcW w:w="1271" w:type="dxa"/>
          </w:tcPr>
          <w:p w14:paraId="71F54AC6" w14:textId="77777777" w:rsidR="00633A95" w:rsidRPr="001A50CD" w:rsidRDefault="00633A95" w:rsidP="000E4F17">
            <w:pPr>
              <w:spacing w:line="480" w:lineRule="auto"/>
              <w:rPr>
                <w:szCs w:val="26"/>
                <w:lang w:val="vi-VN"/>
              </w:rPr>
            </w:pPr>
            <w:r w:rsidRPr="001A50CD">
              <w:rPr>
                <w:szCs w:val="26"/>
                <w:lang w:val="vi-VN"/>
              </w:rPr>
              <w:t>25</w:t>
            </w:r>
          </w:p>
        </w:tc>
        <w:tc>
          <w:tcPr>
            <w:tcW w:w="2152" w:type="dxa"/>
          </w:tcPr>
          <w:p w14:paraId="6A4274BB" w14:textId="77777777" w:rsidR="00633A95" w:rsidRPr="001A50CD" w:rsidRDefault="00633A95" w:rsidP="000E4F17">
            <w:pPr>
              <w:spacing w:line="480" w:lineRule="auto"/>
              <w:rPr>
                <w:szCs w:val="26"/>
                <w:lang w:val="vi-VN"/>
              </w:rPr>
            </w:pPr>
            <w:r w:rsidRPr="001A50CD">
              <w:rPr>
                <w:szCs w:val="26"/>
                <w:lang w:val="vi-VN"/>
              </w:rPr>
              <w:t>ham_tren</w:t>
            </w:r>
          </w:p>
        </w:tc>
        <w:tc>
          <w:tcPr>
            <w:tcW w:w="1817" w:type="dxa"/>
          </w:tcPr>
          <w:p w14:paraId="12850BDE" w14:textId="77777777" w:rsidR="00633A95" w:rsidRPr="001A50CD" w:rsidRDefault="00633A95" w:rsidP="000E4F17">
            <w:pPr>
              <w:spacing w:line="480" w:lineRule="auto"/>
              <w:rPr>
                <w:szCs w:val="26"/>
              </w:rPr>
            </w:pPr>
            <w:r w:rsidRPr="001A50CD">
              <w:rPr>
                <w:szCs w:val="26"/>
                <w:lang w:val="vi-VN"/>
              </w:rPr>
              <w:t>varchar(20)</w:t>
            </w:r>
          </w:p>
        </w:tc>
        <w:tc>
          <w:tcPr>
            <w:tcW w:w="1701" w:type="dxa"/>
          </w:tcPr>
          <w:p w14:paraId="152506A3" w14:textId="77777777" w:rsidR="00633A95" w:rsidRPr="001A50CD" w:rsidRDefault="00633A95" w:rsidP="000E4F17">
            <w:pPr>
              <w:spacing w:line="480" w:lineRule="auto"/>
              <w:rPr>
                <w:szCs w:val="26"/>
              </w:rPr>
            </w:pPr>
          </w:p>
        </w:tc>
        <w:tc>
          <w:tcPr>
            <w:tcW w:w="2404" w:type="dxa"/>
          </w:tcPr>
          <w:p w14:paraId="487C5D87" w14:textId="77777777" w:rsidR="00633A95" w:rsidRPr="001A50CD" w:rsidRDefault="0034296E" w:rsidP="000E4F17">
            <w:pPr>
              <w:spacing w:line="480" w:lineRule="auto"/>
              <w:rPr>
                <w:szCs w:val="26"/>
                <w:lang w:val="vi-VN"/>
              </w:rPr>
            </w:pPr>
            <w:r w:rsidRPr="001A50CD">
              <w:rPr>
                <w:szCs w:val="26"/>
                <w:lang w:val="vi-VN"/>
              </w:rPr>
              <w:t>Hàm trên</w:t>
            </w:r>
          </w:p>
        </w:tc>
      </w:tr>
      <w:tr w:rsidR="00633A95" w:rsidRPr="001A50CD" w14:paraId="6EA3A01A" w14:textId="77777777" w:rsidTr="005459E1">
        <w:tc>
          <w:tcPr>
            <w:tcW w:w="1271" w:type="dxa"/>
          </w:tcPr>
          <w:p w14:paraId="7B0BE932" w14:textId="77777777" w:rsidR="00633A95" w:rsidRPr="001A50CD" w:rsidRDefault="00633A95" w:rsidP="000E4F17">
            <w:pPr>
              <w:spacing w:line="480" w:lineRule="auto"/>
              <w:rPr>
                <w:szCs w:val="26"/>
                <w:lang w:val="vi-VN"/>
              </w:rPr>
            </w:pPr>
            <w:r w:rsidRPr="001A50CD">
              <w:rPr>
                <w:szCs w:val="26"/>
                <w:lang w:val="vi-VN"/>
              </w:rPr>
              <w:t>26</w:t>
            </w:r>
          </w:p>
        </w:tc>
        <w:tc>
          <w:tcPr>
            <w:tcW w:w="2152" w:type="dxa"/>
          </w:tcPr>
          <w:p w14:paraId="12FE1535" w14:textId="77777777" w:rsidR="00633A95" w:rsidRPr="001A50CD" w:rsidRDefault="00633A95" w:rsidP="000E4F17">
            <w:pPr>
              <w:spacing w:line="480" w:lineRule="auto"/>
              <w:rPr>
                <w:szCs w:val="26"/>
                <w:lang w:val="vi-VN"/>
              </w:rPr>
            </w:pPr>
            <w:r w:rsidRPr="001A50CD">
              <w:rPr>
                <w:szCs w:val="26"/>
                <w:lang w:val="vi-VN"/>
              </w:rPr>
              <w:t>ham_duoi</w:t>
            </w:r>
          </w:p>
        </w:tc>
        <w:tc>
          <w:tcPr>
            <w:tcW w:w="1817" w:type="dxa"/>
          </w:tcPr>
          <w:p w14:paraId="3880576A" w14:textId="77777777" w:rsidR="00633A95" w:rsidRPr="001A50CD" w:rsidRDefault="00633A95" w:rsidP="000E4F17">
            <w:pPr>
              <w:spacing w:line="480" w:lineRule="auto"/>
              <w:rPr>
                <w:szCs w:val="26"/>
              </w:rPr>
            </w:pPr>
            <w:r w:rsidRPr="001A50CD">
              <w:rPr>
                <w:szCs w:val="26"/>
                <w:lang w:val="vi-VN"/>
              </w:rPr>
              <w:t>varchar(20)</w:t>
            </w:r>
          </w:p>
        </w:tc>
        <w:tc>
          <w:tcPr>
            <w:tcW w:w="1701" w:type="dxa"/>
          </w:tcPr>
          <w:p w14:paraId="2EA64A16" w14:textId="77777777" w:rsidR="00633A95" w:rsidRPr="001A50CD" w:rsidRDefault="00633A95" w:rsidP="000E4F17">
            <w:pPr>
              <w:spacing w:line="480" w:lineRule="auto"/>
              <w:rPr>
                <w:szCs w:val="26"/>
              </w:rPr>
            </w:pPr>
          </w:p>
        </w:tc>
        <w:tc>
          <w:tcPr>
            <w:tcW w:w="2404" w:type="dxa"/>
          </w:tcPr>
          <w:p w14:paraId="3C74F9E5" w14:textId="77777777" w:rsidR="00633A95" w:rsidRPr="001A50CD" w:rsidRDefault="0034296E" w:rsidP="000E4F17">
            <w:pPr>
              <w:spacing w:line="480" w:lineRule="auto"/>
              <w:rPr>
                <w:szCs w:val="26"/>
                <w:lang w:val="vi-VN"/>
              </w:rPr>
            </w:pPr>
            <w:r w:rsidRPr="001A50CD">
              <w:rPr>
                <w:szCs w:val="26"/>
                <w:lang w:val="vi-VN"/>
              </w:rPr>
              <w:t>Hàm dưới</w:t>
            </w:r>
          </w:p>
        </w:tc>
      </w:tr>
      <w:tr w:rsidR="00633A95" w:rsidRPr="001A50CD" w14:paraId="4E3E9455" w14:textId="77777777" w:rsidTr="005459E1">
        <w:tc>
          <w:tcPr>
            <w:tcW w:w="1271" w:type="dxa"/>
          </w:tcPr>
          <w:p w14:paraId="16420474" w14:textId="77777777" w:rsidR="00633A95" w:rsidRPr="001A50CD" w:rsidRDefault="00633A95" w:rsidP="000E4F17">
            <w:pPr>
              <w:spacing w:line="480" w:lineRule="auto"/>
              <w:rPr>
                <w:szCs w:val="26"/>
                <w:lang w:val="vi-VN"/>
              </w:rPr>
            </w:pPr>
            <w:r w:rsidRPr="001A50CD">
              <w:rPr>
                <w:szCs w:val="26"/>
                <w:lang w:val="vi-VN"/>
              </w:rPr>
              <w:t>27</w:t>
            </w:r>
          </w:p>
        </w:tc>
        <w:tc>
          <w:tcPr>
            <w:tcW w:w="2152" w:type="dxa"/>
          </w:tcPr>
          <w:p w14:paraId="7DB1851E" w14:textId="77777777" w:rsidR="00633A95" w:rsidRPr="001A50CD" w:rsidRDefault="00633A95" w:rsidP="000E4F17">
            <w:pPr>
              <w:spacing w:line="480" w:lineRule="auto"/>
              <w:rPr>
                <w:szCs w:val="26"/>
                <w:lang w:val="vi-VN"/>
              </w:rPr>
            </w:pPr>
            <w:r w:rsidRPr="001A50CD">
              <w:rPr>
                <w:szCs w:val="26"/>
                <w:lang w:val="vi-VN"/>
              </w:rPr>
              <w:t>benh_ve_rang</w:t>
            </w:r>
          </w:p>
        </w:tc>
        <w:tc>
          <w:tcPr>
            <w:tcW w:w="1817" w:type="dxa"/>
          </w:tcPr>
          <w:p w14:paraId="1E4CCBD5" w14:textId="77777777" w:rsidR="00633A95" w:rsidRPr="001A50CD" w:rsidRDefault="00633A95" w:rsidP="000E4F17">
            <w:pPr>
              <w:spacing w:line="480" w:lineRule="auto"/>
              <w:rPr>
                <w:szCs w:val="26"/>
              </w:rPr>
            </w:pPr>
            <w:r w:rsidRPr="001A50CD">
              <w:rPr>
                <w:szCs w:val="26"/>
                <w:lang w:val="vi-VN"/>
              </w:rPr>
              <w:t>varchar(20)</w:t>
            </w:r>
          </w:p>
        </w:tc>
        <w:tc>
          <w:tcPr>
            <w:tcW w:w="1701" w:type="dxa"/>
          </w:tcPr>
          <w:p w14:paraId="03346EA5" w14:textId="77777777" w:rsidR="00633A95" w:rsidRPr="001A50CD" w:rsidRDefault="00633A95" w:rsidP="000E4F17">
            <w:pPr>
              <w:spacing w:line="480" w:lineRule="auto"/>
              <w:rPr>
                <w:szCs w:val="26"/>
              </w:rPr>
            </w:pPr>
          </w:p>
        </w:tc>
        <w:tc>
          <w:tcPr>
            <w:tcW w:w="2404" w:type="dxa"/>
          </w:tcPr>
          <w:p w14:paraId="0D854F44" w14:textId="77777777" w:rsidR="00633A95" w:rsidRPr="001A50CD" w:rsidRDefault="0034296E" w:rsidP="000E4F17">
            <w:pPr>
              <w:spacing w:line="480" w:lineRule="auto"/>
              <w:rPr>
                <w:szCs w:val="26"/>
                <w:lang w:val="vi-VN"/>
              </w:rPr>
            </w:pPr>
            <w:r w:rsidRPr="001A50CD">
              <w:rPr>
                <w:szCs w:val="26"/>
                <w:lang w:val="vi-VN"/>
              </w:rPr>
              <w:t>Bệnh về răng</w:t>
            </w:r>
          </w:p>
        </w:tc>
      </w:tr>
      <w:tr w:rsidR="00633A95" w:rsidRPr="001A50CD" w14:paraId="6B38E238" w14:textId="77777777" w:rsidTr="005459E1">
        <w:tc>
          <w:tcPr>
            <w:tcW w:w="1271" w:type="dxa"/>
          </w:tcPr>
          <w:p w14:paraId="51CD6D4D" w14:textId="77777777" w:rsidR="00633A95" w:rsidRPr="001A50CD" w:rsidRDefault="00633A95" w:rsidP="000E4F17">
            <w:pPr>
              <w:spacing w:line="480" w:lineRule="auto"/>
              <w:rPr>
                <w:szCs w:val="26"/>
                <w:lang w:val="vi-VN"/>
              </w:rPr>
            </w:pPr>
            <w:r w:rsidRPr="001A50CD">
              <w:rPr>
                <w:szCs w:val="26"/>
                <w:lang w:val="vi-VN"/>
              </w:rPr>
              <w:t>28</w:t>
            </w:r>
          </w:p>
        </w:tc>
        <w:tc>
          <w:tcPr>
            <w:tcW w:w="2152" w:type="dxa"/>
          </w:tcPr>
          <w:p w14:paraId="50E6F671" w14:textId="77777777" w:rsidR="00633A95" w:rsidRPr="001A50CD" w:rsidRDefault="00633A95" w:rsidP="000E4F17">
            <w:pPr>
              <w:spacing w:line="480" w:lineRule="auto"/>
              <w:rPr>
                <w:szCs w:val="26"/>
                <w:lang w:val="vi-VN"/>
              </w:rPr>
            </w:pPr>
            <w:r w:rsidRPr="001A50CD">
              <w:rPr>
                <w:szCs w:val="26"/>
                <w:lang w:val="vi-VN"/>
              </w:rPr>
              <w:t>da_lieu</w:t>
            </w:r>
          </w:p>
        </w:tc>
        <w:tc>
          <w:tcPr>
            <w:tcW w:w="1817" w:type="dxa"/>
          </w:tcPr>
          <w:p w14:paraId="4789343A" w14:textId="77777777" w:rsidR="00633A95" w:rsidRPr="001A50CD" w:rsidRDefault="00633A95" w:rsidP="000E4F17">
            <w:pPr>
              <w:spacing w:line="480" w:lineRule="auto"/>
              <w:rPr>
                <w:szCs w:val="26"/>
              </w:rPr>
            </w:pPr>
            <w:r w:rsidRPr="001A50CD">
              <w:rPr>
                <w:szCs w:val="26"/>
                <w:lang w:val="vi-VN"/>
              </w:rPr>
              <w:t>varchar(50)</w:t>
            </w:r>
          </w:p>
        </w:tc>
        <w:tc>
          <w:tcPr>
            <w:tcW w:w="1701" w:type="dxa"/>
          </w:tcPr>
          <w:p w14:paraId="75A5737A" w14:textId="77777777" w:rsidR="00633A95" w:rsidRPr="001A50CD" w:rsidRDefault="00633A95" w:rsidP="000E4F17">
            <w:pPr>
              <w:spacing w:line="480" w:lineRule="auto"/>
              <w:rPr>
                <w:szCs w:val="26"/>
              </w:rPr>
            </w:pPr>
          </w:p>
        </w:tc>
        <w:tc>
          <w:tcPr>
            <w:tcW w:w="2404" w:type="dxa"/>
          </w:tcPr>
          <w:p w14:paraId="674C0A6D" w14:textId="77777777" w:rsidR="00633A95" w:rsidRPr="001A50CD" w:rsidRDefault="0034296E" w:rsidP="000E4F17">
            <w:pPr>
              <w:spacing w:line="480" w:lineRule="auto"/>
              <w:rPr>
                <w:szCs w:val="26"/>
                <w:lang w:val="vi-VN"/>
              </w:rPr>
            </w:pPr>
            <w:r w:rsidRPr="001A50CD">
              <w:rPr>
                <w:szCs w:val="26"/>
                <w:lang w:val="vi-VN"/>
              </w:rPr>
              <w:t>Da liễu</w:t>
            </w:r>
          </w:p>
        </w:tc>
      </w:tr>
      <w:tr w:rsidR="00633A95" w:rsidRPr="001A50CD" w14:paraId="51F3B887" w14:textId="77777777" w:rsidTr="005459E1">
        <w:tc>
          <w:tcPr>
            <w:tcW w:w="1271" w:type="dxa"/>
          </w:tcPr>
          <w:p w14:paraId="004B6A65" w14:textId="77777777" w:rsidR="00633A95" w:rsidRPr="001A50CD" w:rsidRDefault="00633A95" w:rsidP="000E4F17">
            <w:pPr>
              <w:spacing w:line="480" w:lineRule="auto"/>
              <w:rPr>
                <w:szCs w:val="26"/>
                <w:lang w:val="vi-VN"/>
              </w:rPr>
            </w:pPr>
            <w:r w:rsidRPr="001A50CD">
              <w:rPr>
                <w:szCs w:val="26"/>
                <w:lang w:val="vi-VN"/>
              </w:rPr>
              <w:t>29</w:t>
            </w:r>
          </w:p>
        </w:tc>
        <w:tc>
          <w:tcPr>
            <w:tcW w:w="2152" w:type="dxa"/>
          </w:tcPr>
          <w:p w14:paraId="683D5578" w14:textId="77777777" w:rsidR="00633A95" w:rsidRPr="001A50CD" w:rsidRDefault="00633A95" w:rsidP="000E4F17">
            <w:pPr>
              <w:spacing w:line="480" w:lineRule="auto"/>
              <w:rPr>
                <w:szCs w:val="26"/>
                <w:lang w:val="vi-VN"/>
              </w:rPr>
            </w:pPr>
            <w:r w:rsidRPr="001A50CD">
              <w:rPr>
                <w:szCs w:val="26"/>
                <w:lang w:val="vi-VN"/>
              </w:rPr>
              <w:t>ngay_kham</w:t>
            </w:r>
          </w:p>
        </w:tc>
        <w:tc>
          <w:tcPr>
            <w:tcW w:w="1817" w:type="dxa"/>
          </w:tcPr>
          <w:p w14:paraId="1404BFF4" w14:textId="77777777" w:rsidR="00633A95" w:rsidRPr="001A50CD" w:rsidRDefault="00633A95" w:rsidP="000E4F17">
            <w:pPr>
              <w:spacing w:line="480" w:lineRule="auto"/>
              <w:rPr>
                <w:szCs w:val="26"/>
              </w:rPr>
            </w:pPr>
            <w:r w:rsidRPr="001A50CD">
              <w:rPr>
                <w:szCs w:val="26"/>
                <w:lang w:val="vi-VN"/>
              </w:rPr>
              <w:t>date</w:t>
            </w:r>
          </w:p>
        </w:tc>
        <w:tc>
          <w:tcPr>
            <w:tcW w:w="1701" w:type="dxa"/>
          </w:tcPr>
          <w:p w14:paraId="1544AFF6" w14:textId="77777777" w:rsidR="00633A95" w:rsidRPr="001A50CD" w:rsidRDefault="00633A95" w:rsidP="000E4F17">
            <w:pPr>
              <w:spacing w:line="480" w:lineRule="auto"/>
              <w:rPr>
                <w:szCs w:val="26"/>
              </w:rPr>
            </w:pPr>
          </w:p>
        </w:tc>
        <w:tc>
          <w:tcPr>
            <w:tcW w:w="2404" w:type="dxa"/>
          </w:tcPr>
          <w:p w14:paraId="071F2C50" w14:textId="77777777" w:rsidR="00633A95" w:rsidRPr="001A50CD" w:rsidRDefault="0034296E" w:rsidP="000E4F17">
            <w:pPr>
              <w:spacing w:line="480" w:lineRule="auto"/>
              <w:rPr>
                <w:szCs w:val="26"/>
                <w:lang w:val="vi-VN"/>
              </w:rPr>
            </w:pPr>
            <w:r w:rsidRPr="001A50CD">
              <w:rPr>
                <w:szCs w:val="26"/>
                <w:lang w:val="vi-VN"/>
              </w:rPr>
              <w:t xml:space="preserve">Ngày khám </w:t>
            </w:r>
          </w:p>
        </w:tc>
      </w:tr>
      <w:tr w:rsidR="00633A95" w:rsidRPr="001A50CD" w14:paraId="31791A96" w14:textId="77777777" w:rsidTr="005459E1">
        <w:tc>
          <w:tcPr>
            <w:tcW w:w="1271" w:type="dxa"/>
          </w:tcPr>
          <w:p w14:paraId="0DFAE71E" w14:textId="77777777" w:rsidR="00633A95" w:rsidRPr="001A50CD" w:rsidRDefault="00633A95" w:rsidP="000E4F17">
            <w:pPr>
              <w:spacing w:line="480" w:lineRule="auto"/>
              <w:rPr>
                <w:szCs w:val="26"/>
                <w:lang w:val="vi-VN"/>
              </w:rPr>
            </w:pPr>
            <w:r w:rsidRPr="001A50CD">
              <w:rPr>
                <w:szCs w:val="26"/>
                <w:lang w:val="vi-VN"/>
              </w:rPr>
              <w:t>30</w:t>
            </w:r>
          </w:p>
        </w:tc>
        <w:tc>
          <w:tcPr>
            <w:tcW w:w="2152" w:type="dxa"/>
          </w:tcPr>
          <w:p w14:paraId="6D8115BB" w14:textId="77777777" w:rsidR="00633A95" w:rsidRPr="001A50CD" w:rsidRDefault="00633A95" w:rsidP="000E4F17">
            <w:pPr>
              <w:spacing w:line="480" w:lineRule="auto"/>
              <w:rPr>
                <w:szCs w:val="26"/>
                <w:lang w:val="vi-VN"/>
              </w:rPr>
            </w:pPr>
            <w:r w:rsidRPr="001A50CD">
              <w:rPr>
                <w:szCs w:val="26"/>
                <w:lang w:val="vi-VN"/>
              </w:rPr>
              <w:t>ma_bac_si</w:t>
            </w:r>
          </w:p>
        </w:tc>
        <w:tc>
          <w:tcPr>
            <w:tcW w:w="1817" w:type="dxa"/>
          </w:tcPr>
          <w:p w14:paraId="0C2B8ABE"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7D764C66" w14:textId="77777777" w:rsidR="00633A95" w:rsidRPr="001A50CD" w:rsidRDefault="00633A95" w:rsidP="000E4F17">
            <w:pPr>
              <w:spacing w:line="480" w:lineRule="auto"/>
              <w:rPr>
                <w:szCs w:val="26"/>
              </w:rPr>
            </w:pPr>
          </w:p>
        </w:tc>
        <w:tc>
          <w:tcPr>
            <w:tcW w:w="2404" w:type="dxa"/>
          </w:tcPr>
          <w:p w14:paraId="3E5DD9CB" w14:textId="77777777" w:rsidR="00633A95" w:rsidRPr="001A50CD" w:rsidRDefault="0034296E" w:rsidP="000E4F17">
            <w:pPr>
              <w:spacing w:line="480" w:lineRule="auto"/>
              <w:rPr>
                <w:szCs w:val="26"/>
                <w:lang w:val="vi-VN"/>
              </w:rPr>
            </w:pPr>
            <w:r w:rsidRPr="001A50CD">
              <w:rPr>
                <w:szCs w:val="26"/>
                <w:lang w:val="vi-VN"/>
              </w:rPr>
              <w:t>Mã bác sĩ</w:t>
            </w:r>
          </w:p>
        </w:tc>
      </w:tr>
      <w:tr w:rsidR="00633A95" w:rsidRPr="001A50CD" w14:paraId="3E2E810B" w14:textId="77777777" w:rsidTr="005459E1">
        <w:tc>
          <w:tcPr>
            <w:tcW w:w="1271" w:type="dxa"/>
          </w:tcPr>
          <w:p w14:paraId="0DFDBE2B" w14:textId="77777777" w:rsidR="00633A95" w:rsidRPr="001A50CD" w:rsidRDefault="00633A95" w:rsidP="000E4F17">
            <w:pPr>
              <w:spacing w:line="480" w:lineRule="auto"/>
              <w:rPr>
                <w:szCs w:val="26"/>
                <w:lang w:val="vi-VN"/>
              </w:rPr>
            </w:pPr>
            <w:r w:rsidRPr="001A50CD">
              <w:rPr>
                <w:szCs w:val="26"/>
                <w:lang w:val="vi-VN"/>
              </w:rPr>
              <w:t>31</w:t>
            </w:r>
          </w:p>
        </w:tc>
        <w:tc>
          <w:tcPr>
            <w:tcW w:w="2152" w:type="dxa"/>
          </w:tcPr>
          <w:p w14:paraId="5A752AA5" w14:textId="77777777" w:rsidR="00633A95" w:rsidRPr="001A50CD" w:rsidRDefault="00633A95" w:rsidP="000E4F17">
            <w:pPr>
              <w:spacing w:line="480" w:lineRule="auto"/>
              <w:rPr>
                <w:szCs w:val="26"/>
                <w:lang w:val="vi-VN"/>
              </w:rPr>
            </w:pPr>
            <w:r w:rsidRPr="001A50CD">
              <w:rPr>
                <w:szCs w:val="26"/>
                <w:lang w:val="vi-VN"/>
              </w:rPr>
              <w:t>ma_giang_vien</w:t>
            </w:r>
          </w:p>
        </w:tc>
        <w:tc>
          <w:tcPr>
            <w:tcW w:w="1817" w:type="dxa"/>
          </w:tcPr>
          <w:p w14:paraId="5BF1F087" w14:textId="77777777" w:rsidR="00633A95" w:rsidRPr="001A50CD" w:rsidRDefault="00633A95" w:rsidP="000E4F17">
            <w:pPr>
              <w:spacing w:line="480" w:lineRule="auto"/>
              <w:rPr>
                <w:szCs w:val="26"/>
              </w:rPr>
            </w:pPr>
            <w:r w:rsidRPr="001A50CD">
              <w:rPr>
                <w:szCs w:val="26"/>
                <w:lang w:val="vi-VN"/>
              </w:rPr>
              <w:t>varchar(10)</w:t>
            </w:r>
          </w:p>
        </w:tc>
        <w:tc>
          <w:tcPr>
            <w:tcW w:w="1701" w:type="dxa"/>
          </w:tcPr>
          <w:p w14:paraId="6BA55D28" w14:textId="77777777" w:rsidR="00633A95" w:rsidRPr="001A50CD" w:rsidRDefault="00633A95" w:rsidP="000E4F17">
            <w:pPr>
              <w:spacing w:line="480" w:lineRule="auto"/>
              <w:rPr>
                <w:szCs w:val="26"/>
              </w:rPr>
            </w:pPr>
          </w:p>
        </w:tc>
        <w:tc>
          <w:tcPr>
            <w:tcW w:w="2404" w:type="dxa"/>
          </w:tcPr>
          <w:p w14:paraId="41F3B9DF" w14:textId="77777777" w:rsidR="00633A95" w:rsidRPr="001A50CD" w:rsidRDefault="0034296E" w:rsidP="000E4F17">
            <w:pPr>
              <w:spacing w:line="480" w:lineRule="auto"/>
              <w:rPr>
                <w:szCs w:val="26"/>
                <w:lang w:val="vi-VN"/>
              </w:rPr>
            </w:pPr>
            <w:r w:rsidRPr="001A50CD">
              <w:rPr>
                <w:szCs w:val="26"/>
                <w:lang w:val="vi-VN"/>
              </w:rPr>
              <w:t>Mã giảng viên</w:t>
            </w:r>
          </w:p>
        </w:tc>
      </w:tr>
    </w:tbl>
    <w:p w14:paraId="19196574" w14:textId="77777777" w:rsidR="00ED5E41" w:rsidRPr="001A50CD" w:rsidRDefault="00BC59F5" w:rsidP="000E4F17">
      <w:pPr>
        <w:pStyle w:val="Caption"/>
        <w:keepNext/>
        <w:spacing w:line="480" w:lineRule="auto"/>
        <w:ind w:firstLine="0"/>
        <w:jc w:val="left"/>
        <w:rPr>
          <w:szCs w:val="26"/>
        </w:rPr>
      </w:pPr>
      <w:r w:rsidRPr="001A50CD">
        <w:rPr>
          <w:szCs w:val="26"/>
        </w:rPr>
        <w:t xml:space="preserve"> </w:t>
      </w:r>
    </w:p>
    <w:p w14:paraId="787966E4" w14:textId="77777777" w:rsidR="00191AD6" w:rsidRDefault="00191AD6">
      <w:pPr>
        <w:spacing w:after="160" w:line="259" w:lineRule="auto"/>
        <w:rPr>
          <w:iCs/>
          <w:szCs w:val="26"/>
        </w:rPr>
      </w:pPr>
      <w:bookmarkStart w:id="123" w:name="_Toc170219736"/>
      <w:r>
        <w:rPr>
          <w:szCs w:val="26"/>
        </w:rPr>
        <w:br w:type="page"/>
      </w:r>
    </w:p>
    <w:p w14:paraId="7E55E08A" w14:textId="59038E5D" w:rsidR="00117F6F" w:rsidRPr="001A50CD" w:rsidRDefault="00ED5E41" w:rsidP="000E4F17">
      <w:pPr>
        <w:pStyle w:val="Caption"/>
        <w:spacing w:line="480" w:lineRule="auto"/>
        <w:jc w:val="left"/>
        <w:rPr>
          <w:szCs w:val="26"/>
        </w:rPr>
      </w:pPr>
      <w:r w:rsidRPr="001A50CD">
        <w:rPr>
          <w:szCs w:val="26"/>
        </w:rPr>
        <w:lastRenderedPageBreak/>
        <w:t>Bảng 3. 3 Bảng đặt lịch khám</w:t>
      </w:r>
      <w:bookmarkEnd w:id="123"/>
    </w:p>
    <w:tbl>
      <w:tblPr>
        <w:tblStyle w:val="TableGrid"/>
        <w:tblW w:w="0" w:type="auto"/>
        <w:tblLook w:val="04A0" w:firstRow="1" w:lastRow="0" w:firstColumn="1" w:lastColumn="0" w:noHBand="0" w:noVBand="1"/>
      </w:tblPr>
      <w:tblGrid>
        <w:gridCol w:w="1760"/>
        <w:gridCol w:w="2209"/>
        <w:gridCol w:w="1555"/>
        <w:gridCol w:w="1559"/>
        <w:gridCol w:w="2262"/>
      </w:tblGrid>
      <w:tr w:rsidR="009D0E50" w:rsidRPr="001A50CD" w14:paraId="25B5831F" w14:textId="77777777" w:rsidTr="001B3650">
        <w:trPr>
          <w:trHeight w:val="445"/>
        </w:trPr>
        <w:tc>
          <w:tcPr>
            <w:tcW w:w="1760" w:type="dxa"/>
          </w:tcPr>
          <w:p w14:paraId="3F940053" w14:textId="77777777" w:rsidR="009D0E50" w:rsidRPr="001A50CD" w:rsidRDefault="009D0E50" w:rsidP="000E4F17">
            <w:pPr>
              <w:spacing w:line="480" w:lineRule="auto"/>
              <w:rPr>
                <w:szCs w:val="26"/>
              </w:rPr>
            </w:pPr>
            <w:r w:rsidRPr="001A50CD">
              <w:rPr>
                <w:szCs w:val="26"/>
                <w:lang w:val="vi-VN"/>
              </w:rPr>
              <w:t>STT</w:t>
            </w:r>
          </w:p>
        </w:tc>
        <w:tc>
          <w:tcPr>
            <w:tcW w:w="2209" w:type="dxa"/>
          </w:tcPr>
          <w:p w14:paraId="2BDD4319" w14:textId="77777777" w:rsidR="009D0E50" w:rsidRPr="001A50CD" w:rsidRDefault="009D0E50" w:rsidP="000E4F17">
            <w:pPr>
              <w:spacing w:line="480" w:lineRule="auto"/>
              <w:rPr>
                <w:szCs w:val="26"/>
                <w:lang w:val="vi-VN"/>
              </w:rPr>
            </w:pPr>
            <w:r w:rsidRPr="001A50CD">
              <w:rPr>
                <w:szCs w:val="26"/>
                <w:lang w:val="vi-VN"/>
              </w:rPr>
              <w:t>Thuộc tính</w:t>
            </w:r>
          </w:p>
        </w:tc>
        <w:tc>
          <w:tcPr>
            <w:tcW w:w="1555" w:type="dxa"/>
          </w:tcPr>
          <w:p w14:paraId="6263F2D7" w14:textId="77777777" w:rsidR="009D0E50" w:rsidRPr="001A50CD" w:rsidRDefault="009D0E50" w:rsidP="000E4F17">
            <w:pPr>
              <w:spacing w:line="480" w:lineRule="auto"/>
              <w:rPr>
                <w:szCs w:val="26"/>
                <w:lang w:val="vi-VN"/>
              </w:rPr>
            </w:pPr>
            <w:r w:rsidRPr="001A50CD">
              <w:rPr>
                <w:szCs w:val="26"/>
                <w:lang w:val="vi-VN"/>
              </w:rPr>
              <w:t>Kiểu dữ liệu</w:t>
            </w:r>
          </w:p>
        </w:tc>
        <w:tc>
          <w:tcPr>
            <w:tcW w:w="1559" w:type="dxa"/>
          </w:tcPr>
          <w:p w14:paraId="2F681D5D" w14:textId="77777777" w:rsidR="009D0E50" w:rsidRPr="001A50CD" w:rsidRDefault="009D0E50" w:rsidP="000E4F17">
            <w:pPr>
              <w:spacing w:line="480" w:lineRule="auto"/>
              <w:rPr>
                <w:szCs w:val="26"/>
                <w:lang w:val="vi-VN"/>
              </w:rPr>
            </w:pPr>
            <w:r w:rsidRPr="001A50CD">
              <w:rPr>
                <w:szCs w:val="26"/>
                <w:lang w:val="vi-VN"/>
              </w:rPr>
              <w:t>Miền giá trị</w:t>
            </w:r>
          </w:p>
        </w:tc>
        <w:tc>
          <w:tcPr>
            <w:tcW w:w="2262" w:type="dxa"/>
          </w:tcPr>
          <w:p w14:paraId="483B4AE8" w14:textId="77777777" w:rsidR="009D0E50" w:rsidRPr="001A50CD" w:rsidRDefault="009D0E50" w:rsidP="000E4F17">
            <w:pPr>
              <w:spacing w:line="480" w:lineRule="auto"/>
              <w:rPr>
                <w:szCs w:val="26"/>
                <w:lang w:val="vi-VN"/>
              </w:rPr>
            </w:pPr>
            <w:r w:rsidRPr="001A50CD">
              <w:rPr>
                <w:szCs w:val="26"/>
                <w:lang w:val="vi-VN"/>
              </w:rPr>
              <w:t>Diễn giải</w:t>
            </w:r>
          </w:p>
        </w:tc>
      </w:tr>
      <w:tr w:rsidR="009D0E50" w:rsidRPr="001A50CD" w14:paraId="5201A165" w14:textId="77777777" w:rsidTr="005459E1">
        <w:tc>
          <w:tcPr>
            <w:tcW w:w="1760" w:type="dxa"/>
          </w:tcPr>
          <w:p w14:paraId="3F73F1C3" w14:textId="77777777" w:rsidR="009D0E50" w:rsidRPr="001A50CD" w:rsidRDefault="009D0E50" w:rsidP="000E4F17">
            <w:pPr>
              <w:spacing w:line="480" w:lineRule="auto"/>
              <w:rPr>
                <w:szCs w:val="26"/>
              </w:rPr>
            </w:pPr>
            <w:r w:rsidRPr="001A50CD">
              <w:rPr>
                <w:szCs w:val="26"/>
                <w:lang w:val="vi-VN"/>
              </w:rPr>
              <w:t>1</w:t>
            </w:r>
          </w:p>
        </w:tc>
        <w:tc>
          <w:tcPr>
            <w:tcW w:w="2209" w:type="dxa"/>
          </w:tcPr>
          <w:p w14:paraId="5E0E93D7" w14:textId="77777777" w:rsidR="009D0E50" w:rsidRPr="001A50CD" w:rsidRDefault="009D0E50" w:rsidP="000E4F17">
            <w:pPr>
              <w:spacing w:line="480" w:lineRule="auto"/>
              <w:rPr>
                <w:szCs w:val="26"/>
                <w:lang w:val="vi-VN"/>
              </w:rPr>
            </w:pPr>
            <w:r w:rsidRPr="001A50CD">
              <w:rPr>
                <w:szCs w:val="26"/>
                <w:lang w:val="vi-VN"/>
              </w:rPr>
              <w:t>ma_dat_lich_kham</w:t>
            </w:r>
          </w:p>
        </w:tc>
        <w:tc>
          <w:tcPr>
            <w:tcW w:w="1555" w:type="dxa"/>
          </w:tcPr>
          <w:p w14:paraId="704A7C50" w14:textId="77777777" w:rsidR="009D0E50" w:rsidRPr="001A50CD" w:rsidRDefault="009D0E50" w:rsidP="000E4F17">
            <w:pPr>
              <w:spacing w:line="480" w:lineRule="auto"/>
              <w:rPr>
                <w:szCs w:val="26"/>
                <w:lang w:val="vi-VN"/>
              </w:rPr>
            </w:pPr>
            <w:r w:rsidRPr="001A50CD">
              <w:rPr>
                <w:szCs w:val="26"/>
                <w:lang w:val="vi-VN"/>
              </w:rPr>
              <w:t>int(11)</w:t>
            </w:r>
          </w:p>
        </w:tc>
        <w:tc>
          <w:tcPr>
            <w:tcW w:w="1559" w:type="dxa"/>
          </w:tcPr>
          <w:p w14:paraId="749007C3" w14:textId="77777777" w:rsidR="009D0E50" w:rsidRPr="001A50CD" w:rsidRDefault="0034296E" w:rsidP="000E4F17">
            <w:pPr>
              <w:spacing w:line="480" w:lineRule="auto"/>
              <w:rPr>
                <w:szCs w:val="26"/>
                <w:lang w:val="vi-VN"/>
              </w:rPr>
            </w:pPr>
            <w:r w:rsidRPr="001A50CD">
              <w:rPr>
                <w:szCs w:val="26"/>
                <w:lang w:val="vi-VN"/>
              </w:rPr>
              <w:t>Khóa chính</w:t>
            </w:r>
          </w:p>
        </w:tc>
        <w:tc>
          <w:tcPr>
            <w:tcW w:w="2262" w:type="dxa"/>
          </w:tcPr>
          <w:p w14:paraId="5486CA09" w14:textId="77777777" w:rsidR="009D0E50" w:rsidRPr="001A50CD" w:rsidRDefault="0034296E" w:rsidP="000E4F17">
            <w:pPr>
              <w:spacing w:line="480" w:lineRule="auto"/>
              <w:rPr>
                <w:szCs w:val="26"/>
                <w:lang w:val="vi-VN"/>
              </w:rPr>
            </w:pPr>
            <w:r w:rsidRPr="001A50CD">
              <w:rPr>
                <w:szCs w:val="26"/>
                <w:lang w:val="vi-VN"/>
              </w:rPr>
              <w:t>Mã đặt lịch khám</w:t>
            </w:r>
          </w:p>
        </w:tc>
      </w:tr>
      <w:tr w:rsidR="009D0E50" w:rsidRPr="001A50CD" w14:paraId="17FB512F" w14:textId="77777777" w:rsidTr="005459E1">
        <w:tc>
          <w:tcPr>
            <w:tcW w:w="1760" w:type="dxa"/>
          </w:tcPr>
          <w:p w14:paraId="23998FA3" w14:textId="77777777" w:rsidR="009D0E50" w:rsidRPr="001A50CD" w:rsidRDefault="009D0E50" w:rsidP="000E4F17">
            <w:pPr>
              <w:spacing w:line="480" w:lineRule="auto"/>
              <w:rPr>
                <w:szCs w:val="26"/>
              </w:rPr>
            </w:pPr>
            <w:r w:rsidRPr="001A50CD">
              <w:rPr>
                <w:szCs w:val="26"/>
                <w:lang w:val="vi-VN"/>
              </w:rPr>
              <w:t>2</w:t>
            </w:r>
          </w:p>
        </w:tc>
        <w:tc>
          <w:tcPr>
            <w:tcW w:w="2209" w:type="dxa"/>
          </w:tcPr>
          <w:p w14:paraId="552821ED" w14:textId="77777777" w:rsidR="009D0E50" w:rsidRPr="001A50CD" w:rsidRDefault="009D0E50" w:rsidP="000E4F17">
            <w:pPr>
              <w:spacing w:line="480" w:lineRule="auto"/>
              <w:rPr>
                <w:szCs w:val="26"/>
                <w:lang w:val="vi-VN"/>
              </w:rPr>
            </w:pPr>
            <w:r w:rsidRPr="001A50CD">
              <w:rPr>
                <w:szCs w:val="26"/>
                <w:lang w:val="vi-VN"/>
              </w:rPr>
              <w:t>ma_khach_hang</w:t>
            </w:r>
          </w:p>
        </w:tc>
        <w:tc>
          <w:tcPr>
            <w:tcW w:w="1555" w:type="dxa"/>
          </w:tcPr>
          <w:p w14:paraId="7FAA6666" w14:textId="77777777" w:rsidR="009D0E50" w:rsidRPr="001A50CD" w:rsidRDefault="009D0E50" w:rsidP="000E4F17">
            <w:pPr>
              <w:spacing w:line="480" w:lineRule="auto"/>
              <w:rPr>
                <w:szCs w:val="26"/>
              </w:rPr>
            </w:pPr>
            <w:r w:rsidRPr="001A50CD">
              <w:rPr>
                <w:szCs w:val="26"/>
                <w:lang w:val="vi-VN"/>
              </w:rPr>
              <w:t>varchar(10)</w:t>
            </w:r>
          </w:p>
        </w:tc>
        <w:tc>
          <w:tcPr>
            <w:tcW w:w="1559" w:type="dxa"/>
          </w:tcPr>
          <w:p w14:paraId="47274713" w14:textId="77777777" w:rsidR="009D0E50" w:rsidRPr="001A50CD" w:rsidRDefault="009D0E50" w:rsidP="000E4F17">
            <w:pPr>
              <w:spacing w:line="480" w:lineRule="auto"/>
              <w:rPr>
                <w:szCs w:val="26"/>
              </w:rPr>
            </w:pPr>
          </w:p>
        </w:tc>
        <w:tc>
          <w:tcPr>
            <w:tcW w:w="2262" w:type="dxa"/>
          </w:tcPr>
          <w:p w14:paraId="48DE6CA8" w14:textId="77777777" w:rsidR="009D0E50" w:rsidRPr="001A50CD" w:rsidRDefault="0034296E" w:rsidP="000E4F17">
            <w:pPr>
              <w:spacing w:line="480" w:lineRule="auto"/>
              <w:rPr>
                <w:szCs w:val="26"/>
                <w:lang w:val="vi-VN"/>
              </w:rPr>
            </w:pPr>
            <w:r w:rsidRPr="001A50CD">
              <w:rPr>
                <w:szCs w:val="26"/>
                <w:lang w:val="vi-VN"/>
              </w:rPr>
              <w:t xml:space="preserve">Mã </w:t>
            </w:r>
            <w:r w:rsidR="00B61935" w:rsidRPr="001A50CD">
              <w:rPr>
                <w:szCs w:val="26"/>
                <w:lang w:val="vi-VN"/>
              </w:rPr>
              <w:t>Người dùng</w:t>
            </w:r>
          </w:p>
        </w:tc>
      </w:tr>
      <w:tr w:rsidR="009D0E50" w:rsidRPr="001A50CD" w14:paraId="70081D99" w14:textId="77777777" w:rsidTr="005459E1">
        <w:tc>
          <w:tcPr>
            <w:tcW w:w="1760" w:type="dxa"/>
          </w:tcPr>
          <w:p w14:paraId="1F663DFC" w14:textId="77777777" w:rsidR="009D0E50" w:rsidRPr="001A50CD" w:rsidRDefault="009D0E50" w:rsidP="000E4F17">
            <w:pPr>
              <w:spacing w:line="480" w:lineRule="auto"/>
              <w:rPr>
                <w:szCs w:val="26"/>
              </w:rPr>
            </w:pPr>
            <w:r w:rsidRPr="001A50CD">
              <w:rPr>
                <w:szCs w:val="26"/>
                <w:lang w:val="vi-VN"/>
              </w:rPr>
              <w:t>3</w:t>
            </w:r>
          </w:p>
        </w:tc>
        <w:tc>
          <w:tcPr>
            <w:tcW w:w="2209" w:type="dxa"/>
          </w:tcPr>
          <w:p w14:paraId="3064B215" w14:textId="77777777" w:rsidR="009D0E50" w:rsidRPr="001A50CD" w:rsidRDefault="009D0E50" w:rsidP="000E4F17">
            <w:pPr>
              <w:spacing w:line="480" w:lineRule="auto"/>
              <w:rPr>
                <w:szCs w:val="26"/>
                <w:lang w:val="vi-VN"/>
              </w:rPr>
            </w:pPr>
            <w:r w:rsidRPr="001A50CD">
              <w:rPr>
                <w:szCs w:val="26"/>
                <w:lang w:val="vi-VN"/>
              </w:rPr>
              <w:t>ma_dich_vụ</w:t>
            </w:r>
          </w:p>
        </w:tc>
        <w:tc>
          <w:tcPr>
            <w:tcW w:w="1555" w:type="dxa"/>
          </w:tcPr>
          <w:p w14:paraId="221098B0" w14:textId="77777777" w:rsidR="009D0E50" w:rsidRPr="001A50CD" w:rsidRDefault="009D0E50" w:rsidP="000E4F17">
            <w:pPr>
              <w:spacing w:line="480" w:lineRule="auto"/>
              <w:rPr>
                <w:szCs w:val="26"/>
                <w:lang w:val="vi-VN"/>
              </w:rPr>
            </w:pPr>
            <w:r w:rsidRPr="001A50CD">
              <w:rPr>
                <w:szCs w:val="26"/>
                <w:lang w:val="vi-VN"/>
              </w:rPr>
              <w:t>int(11)</w:t>
            </w:r>
          </w:p>
        </w:tc>
        <w:tc>
          <w:tcPr>
            <w:tcW w:w="1559" w:type="dxa"/>
          </w:tcPr>
          <w:p w14:paraId="71BE4F3B" w14:textId="77777777" w:rsidR="009D0E50" w:rsidRPr="001A50CD" w:rsidRDefault="009D0E50" w:rsidP="000E4F17">
            <w:pPr>
              <w:spacing w:line="480" w:lineRule="auto"/>
              <w:rPr>
                <w:szCs w:val="26"/>
              </w:rPr>
            </w:pPr>
          </w:p>
        </w:tc>
        <w:tc>
          <w:tcPr>
            <w:tcW w:w="2262" w:type="dxa"/>
          </w:tcPr>
          <w:p w14:paraId="2CF28C96" w14:textId="77777777" w:rsidR="009D0E50" w:rsidRPr="001A50CD" w:rsidRDefault="0034296E" w:rsidP="000E4F17">
            <w:pPr>
              <w:spacing w:line="480" w:lineRule="auto"/>
              <w:rPr>
                <w:szCs w:val="26"/>
                <w:lang w:val="vi-VN"/>
              </w:rPr>
            </w:pPr>
            <w:r w:rsidRPr="001A50CD">
              <w:rPr>
                <w:szCs w:val="26"/>
                <w:lang w:val="vi-VN"/>
              </w:rPr>
              <w:t>Mã dịch vụ</w:t>
            </w:r>
          </w:p>
        </w:tc>
      </w:tr>
      <w:tr w:rsidR="009D0E50" w:rsidRPr="001A50CD" w14:paraId="283B265E" w14:textId="77777777" w:rsidTr="005459E1">
        <w:tc>
          <w:tcPr>
            <w:tcW w:w="1760" w:type="dxa"/>
          </w:tcPr>
          <w:p w14:paraId="02645EE3" w14:textId="77777777" w:rsidR="009D0E50" w:rsidRPr="001A50CD" w:rsidRDefault="009D0E50" w:rsidP="000E4F17">
            <w:pPr>
              <w:spacing w:line="480" w:lineRule="auto"/>
              <w:rPr>
                <w:szCs w:val="26"/>
              </w:rPr>
            </w:pPr>
            <w:r w:rsidRPr="001A50CD">
              <w:rPr>
                <w:szCs w:val="26"/>
                <w:lang w:val="vi-VN"/>
              </w:rPr>
              <w:t>4</w:t>
            </w:r>
          </w:p>
        </w:tc>
        <w:tc>
          <w:tcPr>
            <w:tcW w:w="2209" w:type="dxa"/>
          </w:tcPr>
          <w:p w14:paraId="5F98D7F2" w14:textId="77777777" w:rsidR="009D0E50" w:rsidRPr="001A50CD" w:rsidRDefault="009D0E50" w:rsidP="000E4F17">
            <w:pPr>
              <w:spacing w:line="480" w:lineRule="auto"/>
              <w:rPr>
                <w:szCs w:val="26"/>
                <w:lang w:val="vi-VN"/>
              </w:rPr>
            </w:pPr>
            <w:r w:rsidRPr="001A50CD">
              <w:rPr>
                <w:szCs w:val="26"/>
                <w:lang w:val="vi-VN"/>
              </w:rPr>
              <w:t>ngay_kham</w:t>
            </w:r>
          </w:p>
        </w:tc>
        <w:tc>
          <w:tcPr>
            <w:tcW w:w="1555" w:type="dxa"/>
          </w:tcPr>
          <w:p w14:paraId="05A14293" w14:textId="77777777" w:rsidR="009D0E50" w:rsidRPr="001A50CD" w:rsidRDefault="009D0E50" w:rsidP="000E4F17">
            <w:pPr>
              <w:spacing w:line="480" w:lineRule="auto"/>
              <w:rPr>
                <w:szCs w:val="26"/>
              </w:rPr>
            </w:pPr>
            <w:r w:rsidRPr="001A50CD">
              <w:rPr>
                <w:szCs w:val="26"/>
                <w:lang w:val="vi-VN"/>
              </w:rPr>
              <w:t>date</w:t>
            </w:r>
          </w:p>
        </w:tc>
        <w:tc>
          <w:tcPr>
            <w:tcW w:w="1559" w:type="dxa"/>
          </w:tcPr>
          <w:p w14:paraId="1683BBD9" w14:textId="77777777" w:rsidR="009D0E50" w:rsidRPr="001A50CD" w:rsidRDefault="009D0E50" w:rsidP="000E4F17">
            <w:pPr>
              <w:spacing w:line="480" w:lineRule="auto"/>
              <w:rPr>
                <w:szCs w:val="26"/>
              </w:rPr>
            </w:pPr>
          </w:p>
        </w:tc>
        <w:tc>
          <w:tcPr>
            <w:tcW w:w="2262" w:type="dxa"/>
          </w:tcPr>
          <w:p w14:paraId="56CA4162" w14:textId="77777777" w:rsidR="009D0E50" w:rsidRPr="001A50CD" w:rsidRDefault="0034296E" w:rsidP="000E4F17">
            <w:pPr>
              <w:spacing w:line="480" w:lineRule="auto"/>
              <w:rPr>
                <w:szCs w:val="26"/>
                <w:lang w:val="vi-VN"/>
              </w:rPr>
            </w:pPr>
            <w:r w:rsidRPr="001A50CD">
              <w:rPr>
                <w:szCs w:val="26"/>
                <w:lang w:val="vi-VN"/>
              </w:rPr>
              <w:t>Ngày khám</w:t>
            </w:r>
          </w:p>
        </w:tc>
      </w:tr>
      <w:tr w:rsidR="009D0E50" w:rsidRPr="001A50CD" w14:paraId="597B62F2" w14:textId="77777777" w:rsidTr="005459E1">
        <w:tc>
          <w:tcPr>
            <w:tcW w:w="1760" w:type="dxa"/>
          </w:tcPr>
          <w:p w14:paraId="003BAEDB" w14:textId="77777777" w:rsidR="009D0E50" w:rsidRPr="001A50CD" w:rsidRDefault="009D0E50" w:rsidP="000E4F17">
            <w:pPr>
              <w:spacing w:line="480" w:lineRule="auto"/>
              <w:rPr>
                <w:szCs w:val="26"/>
              </w:rPr>
            </w:pPr>
            <w:r w:rsidRPr="001A50CD">
              <w:rPr>
                <w:szCs w:val="26"/>
                <w:lang w:val="vi-VN"/>
              </w:rPr>
              <w:t>5</w:t>
            </w:r>
          </w:p>
        </w:tc>
        <w:tc>
          <w:tcPr>
            <w:tcW w:w="2209" w:type="dxa"/>
          </w:tcPr>
          <w:p w14:paraId="0CAFBEB6" w14:textId="77777777" w:rsidR="009D0E50" w:rsidRPr="001A50CD" w:rsidRDefault="009D0E50" w:rsidP="000E4F17">
            <w:pPr>
              <w:spacing w:line="480" w:lineRule="auto"/>
              <w:rPr>
                <w:szCs w:val="26"/>
                <w:lang w:val="vi-VN"/>
              </w:rPr>
            </w:pPr>
            <w:r w:rsidRPr="001A50CD">
              <w:rPr>
                <w:szCs w:val="26"/>
                <w:lang w:val="vi-VN"/>
              </w:rPr>
              <w:t>gio_kham</w:t>
            </w:r>
          </w:p>
        </w:tc>
        <w:tc>
          <w:tcPr>
            <w:tcW w:w="1555" w:type="dxa"/>
          </w:tcPr>
          <w:p w14:paraId="4D33F39B" w14:textId="77777777" w:rsidR="009D0E50" w:rsidRPr="001A50CD" w:rsidRDefault="009D0E50" w:rsidP="000E4F17">
            <w:pPr>
              <w:spacing w:line="480" w:lineRule="auto"/>
              <w:rPr>
                <w:szCs w:val="26"/>
              </w:rPr>
            </w:pPr>
            <w:r w:rsidRPr="001A50CD">
              <w:rPr>
                <w:szCs w:val="26"/>
                <w:lang w:val="vi-VN"/>
              </w:rPr>
              <w:t>time</w:t>
            </w:r>
          </w:p>
        </w:tc>
        <w:tc>
          <w:tcPr>
            <w:tcW w:w="1559" w:type="dxa"/>
          </w:tcPr>
          <w:p w14:paraId="5D155EF5" w14:textId="77777777" w:rsidR="009D0E50" w:rsidRPr="001A50CD" w:rsidRDefault="009D0E50" w:rsidP="000E4F17">
            <w:pPr>
              <w:spacing w:line="480" w:lineRule="auto"/>
              <w:rPr>
                <w:szCs w:val="26"/>
              </w:rPr>
            </w:pPr>
          </w:p>
        </w:tc>
        <w:tc>
          <w:tcPr>
            <w:tcW w:w="2262" w:type="dxa"/>
          </w:tcPr>
          <w:p w14:paraId="17E8CFDF" w14:textId="77777777" w:rsidR="009D0E50" w:rsidRPr="001A50CD" w:rsidRDefault="0034296E" w:rsidP="000E4F17">
            <w:pPr>
              <w:spacing w:line="480" w:lineRule="auto"/>
              <w:rPr>
                <w:szCs w:val="26"/>
                <w:lang w:val="vi-VN"/>
              </w:rPr>
            </w:pPr>
            <w:r w:rsidRPr="001A50CD">
              <w:rPr>
                <w:szCs w:val="26"/>
                <w:lang w:val="vi-VN"/>
              </w:rPr>
              <w:t xml:space="preserve">Giờ khám </w:t>
            </w:r>
          </w:p>
        </w:tc>
      </w:tr>
      <w:tr w:rsidR="009D0E50" w:rsidRPr="001A50CD" w14:paraId="1985D1AA" w14:textId="77777777" w:rsidTr="005459E1">
        <w:tc>
          <w:tcPr>
            <w:tcW w:w="1760" w:type="dxa"/>
          </w:tcPr>
          <w:p w14:paraId="6D8FBBF2" w14:textId="77777777" w:rsidR="009D0E50" w:rsidRPr="001A50CD" w:rsidRDefault="009D0E50" w:rsidP="000E4F17">
            <w:pPr>
              <w:spacing w:line="480" w:lineRule="auto"/>
              <w:rPr>
                <w:szCs w:val="26"/>
                <w:lang w:val="vi-VN"/>
              </w:rPr>
            </w:pPr>
            <w:r w:rsidRPr="001A50CD">
              <w:rPr>
                <w:szCs w:val="26"/>
                <w:lang w:val="vi-VN"/>
              </w:rPr>
              <w:t>6</w:t>
            </w:r>
          </w:p>
        </w:tc>
        <w:tc>
          <w:tcPr>
            <w:tcW w:w="2209" w:type="dxa"/>
          </w:tcPr>
          <w:p w14:paraId="3E2A318B" w14:textId="77777777" w:rsidR="009D0E50" w:rsidRPr="001A50CD" w:rsidRDefault="009D0E50" w:rsidP="000E4F17">
            <w:pPr>
              <w:spacing w:line="480" w:lineRule="auto"/>
              <w:rPr>
                <w:szCs w:val="26"/>
                <w:lang w:val="vi-VN"/>
              </w:rPr>
            </w:pPr>
            <w:r w:rsidRPr="001A50CD">
              <w:rPr>
                <w:szCs w:val="26"/>
                <w:lang w:val="vi-VN"/>
              </w:rPr>
              <w:t>trang_thai</w:t>
            </w:r>
          </w:p>
        </w:tc>
        <w:tc>
          <w:tcPr>
            <w:tcW w:w="1555" w:type="dxa"/>
          </w:tcPr>
          <w:p w14:paraId="73BB7A6F" w14:textId="77777777" w:rsidR="009D0E50" w:rsidRPr="001A50CD" w:rsidRDefault="009D0E50" w:rsidP="000E4F17">
            <w:pPr>
              <w:spacing w:line="480" w:lineRule="auto"/>
              <w:rPr>
                <w:szCs w:val="26"/>
              </w:rPr>
            </w:pPr>
            <w:r w:rsidRPr="001A50CD">
              <w:rPr>
                <w:szCs w:val="26"/>
                <w:lang w:val="vi-VN"/>
              </w:rPr>
              <w:t>enum</w:t>
            </w:r>
          </w:p>
        </w:tc>
        <w:tc>
          <w:tcPr>
            <w:tcW w:w="1559" w:type="dxa"/>
          </w:tcPr>
          <w:p w14:paraId="7A54E576" w14:textId="77777777" w:rsidR="009D0E50" w:rsidRPr="001A50CD" w:rsidRDefault="009D0E50" w:rsidP="000E4F17">
            <w:pPr>
              <w:spacing w:line="480" w:lineRule="auto"/>
              <w:rPr>
                <w:szCs w:val="26"/>
              </w:rPr>
            </w:pPr>
          </w:p>
        </w:tc>
        <w:tc>
          <w:tcPr>
            <w:tcW w:w="2262" w:type="dxa"/>
          </w:tcPr>
          <w:p w14:paraId="25F3EADC" w14:textId="77777777" w:rsidR="009D0E50" w:rsidRPr="001A50CD" w:rsidRDefault="0034296E" w:rsidP="000E4F17">
            <w:pPr>
              <w:spacing w:line="480" w:lineRule="auto"/>
              <w:rPr>
                <w:szCs w:val="26"/>
                <w:lang w:val="vi-VN"/>
              </w:rPr>
            </w:pPr>
            <w:r w:rsidRPr="001A50CD">
              <w:rPr>
                <w:szCs w:val="26"/>
                <w:lang w:val="vi-VN"/>
              </w:rPr>
              <w:t>Trạng thái</w:t>
            </w:r>
          </w:p>
        </w:tc>
      </w:tr>
    </w:tbl>
    <w:p w14:paraId="3DC93522" w14:textId="77777777" w:rsidR="00797986" w:rsidRPr="001A50CD" w:rsidRDefault="009D0E50" w:rsidP="000E4F17">
      <w:pPr>
        <w:spacing w:line="480" w:lineRule="auto"/>
        <w:rPr>
          <w:szCs w:val="26"/>
        </w:rPr>
      </w:pPr>
      <w:r w:rsidRPr="001A50CD">
        <w:rPr>
          <w:szCs w:val="26"/>
          <w:lang w:val="vi-VN"/>
        </w:rPr>
        <w:t xml:space="preserve"> </w:t>
      </w:r>
      <w:bookmarkStart w:id="124" w:name="_Toc170219737"/>
    </w:p>
    <w:p w14:paraId="6B08330A" w14:textId="77777777" w:rsidR="00117F6F" w:rsidRPr="001A50CD" w:rsidRDefault="00ED5E41" w:rsidP="000E4F17">
      <w:pPr>
        <w:spacing w:line="480" w:lineRule="auto"/>
        <w:rPr>
          <w:szCs w:val="26"/>
        </w:rPr>
      </w:pPr>
      <w:r w:rsidRPr="001A50CD">
        <w:rPr>
          <w:szCs w:val="26"/>
        </w:rPr>
        <w:t>Bảng 3. 4 Bảng đặt lịch tiêm chủng</w:t>
      </w:r>
      <w:bookmarkEnd w:id="124"/>
    </w:p>
    <w:tbl>
      <w:tblPr>
        <w:tblStyle w:val="TableGrid"/>
        <w:tblW w:w="9634" w:type="dxa"/>
        <w:tblLook w:val="04A0" w:firstRow="1" w:lastRow="0" w:firstColumn="1" w:lastColumn="0" w:noHBand="0" w:noVBand="1"/>
      </w:tblPr>
      <w:tblGrid>
        <w:gridCol w:w="703"/>
        <w:gridCol w:w="2859"/>
        <w:gridCol w:w="1678"/>
        <w:gridCol w:w="1521"/>
        <w:gridCol w:w="2873"/>
      </w:tblGrid>
      <w:tr w:rsidR="0034296E" w:rsidRPr="001A50CD" w14:paraId="778357B8" w14:textId="77777777" w:rsidTr="005459E1">
        <w:tc>
          <w:tcPr>
            <w:tcW w:w="703" w:type="dxa"/>
          </w:tcPr>
          <w:p w14:paraId="349AF0BB" w14:textId="77777777" w:rsidR="009D0E50" w:rsidRPr="001A50CD" w:rsidRDefault="009D0E50" w:rsidP="000E4F17">
            <w:pPr>
              <w:spacing w:line="480" w:lineRule="auto"/>
              <w:rPr>
                <w:szCs w:val="26"/>
              </w:rPr>
            </w:pPr>
            <w:r w:rsidRPr="001A50CD">
              <w:rPr>
                <w:szCs w:val="26"/>
                <w:lang w:val="vi-VN"/>
              </w:rPr>
              <w:t>STT</w:t>
            </w:r>
          </w:p>
        </w:tc>
        <w:tc>
          <w:tcPr>
            <w:tcW w:w="2859" w:type="dxa"/>
          </w:tcPr>
          <w:p w14:paraId="37121791" w14:textId="77777777" w:rsidR="009D0E50" w:rsidRPr="001A50CD" w:rsidRDefault="009D0E50" w:rsidP="000E4F17">
            <w:pPr>
              <w:spacing w:line="480" w:lineRule="auto"/>
              <w:rPr>
                <w:szCs w:val="26"/>
                <w:lang w:val="vi-VN"/>
              </w:rPr>
            </w:pPr>
            <w:r w:rsidRPr="001A50CD">
              <w:rPr>
                <w:szCs w:val="26"/>
                <w:lang w:val="vi-VN"/>
              </w:rPr>
              <w:t>Thuộc tính</w:t>
            </w:r>
          </w:p>
        </w:tc>
        <w:tc>
          <w:tcPr>
            <w:tcW w:w="1678" w:type="dxa"/>
          </w:tcPr>
          <w:p w14:paraId="4C1EE327" w14:textId="77777777" w:rsidR="009D0E50" w:rsidRPr="001A50CD" w:rsidRDefault="009D0E50" w:rsidP="000E4F17">
            <w:pPr>
              <w:spacing w:line="480" w:lineRule="auto"/>
              <w:rPr>
                <w:szCs w:val="26"/>
                <w:lang w:val="vi-VN"/>
              </w:rPr>
            </w:pPr>
            <w:r w:rsidRPr="001A50CD">
              <w:rPr>
                <w:szCs w:val="26"/>
                <w:lang w:val="vi-VN"/>
              </w:rPr>
              <w:t>Kiểu dữ liệu</w:t>
            </w:r>
          </w:p>
        </w:tc>
        <w:tc>
          <w:tcPr>
            <w:tcW w:w="1521" w:type="dxa"/>
          </w:tcPr>
          <w:p w14:paraId="57FD21F6" w14:textId="77777777" w:rsidR="009D0E50" w:rsidRPr="001A50CD" w:rsidRDefault="009D0E50" w:rsidP="000E4F17">
            <w:pPr>
              <w:spacing w:line="480" w:lineRule="auto"/>
              <w:rPr>
                <w:szCs w:val="26"/>
                <w:lang w:val="vi-VN"/>
              </w:rPr>
            </w:pPr>
            <w:r w:rsidRPr="001A50CD">
              <w:rPr>
                <w:szCs w:val="26"/>
                <w:lang w:val="vi-VN"/>
              </w:rPr>
              <w:t>Miền giá trị</w:t>
            </w:r>
          </w:p>
        </w:tc>
        <w:tc>
          <w:tcPr>
            <w:tcW w:w="2873" w:type="dxa"/>
          </w:tcPr>
          <w:p w14:paraId="250CCF8F" w14:textId="77777777" w:rsidR="009D0E50" w:rsidRPr="001A50CD" w:rsidRDefault="009D0E50" w:rsidP="000E4F17">
            <w:pPr>
              <w:spacing w:line="480" w:lineRule="auto"/>
              <w:rPr>
                <w:szCs w:val="26"/>
                <w:lang w:val="vi-VN"/>
              </w:rPr>
            </w:pPr>
            <w:r w:rsidRPr="001A50CD">
              <w:rPr>
                <w:szCs w:val="26"/>
                <w:lang w:val="vi-VN"/>
              </w:rPr>
              <w:t>Diễn giải</w:t>
            </w:r>
          </w:p>
        </w:tc>
      </w:tr>
      <w:tr w:rsidR="0034296E" w:rsidRPr="001A50CD" w14:paraId="79B28C6C" w14:textId="77777777" w:rsidTr="005459E1">
        <w:tc>
          <w:tcPr>
            <w:tcW w:w="703" w:type="dxa"/>
          </w:tcPr>
          <w:p w14:paraId="04C92595" w14:textId="77777777" w:rsidR="009D0E50" w:rsidRPr="001A50CD" w:rsidRDefault="009D0E50" w:rsidP="000E4F17">
            <w:pPr>
              <w:spacing w:line="480" w:lineRule="auto"/>
              <w:rPr>
                <w:szCs w:val="26"/>
              </w:rPr>
            </w:pPr>
            <w:r w:rsidRPr="001A50CD">
              <w:rPr>
                <w:szCs w:val="26"/>
                <w:lang w:val="vi-VN"/>
              </w:rPr>
              <w:t>1</w:t>
            </w:r>
          </w:p>
        </w:tc>
        <w:tc>
          <w:tcPr>
            <w:tcW w:w="2859" w:type="dxa"/>
          </w:tcPr>
          <w:p w14:paraId="33B382CC" w14:textId="77777777" w:rsidR="009D0E50" w:rsidRPr="001A50CD" w:rsidRDefault="009D0E50" w:rsidP="000E4F17">
            <w:pPr>
              <w:spacing w:line="480" w:lineRule="auto"/>
              <w:rPr>
                <w:szCs w:val="26"/>
                <w:lang w:val="vi-VN"/>
              </w:rPr>
            </w:pPr>
            <w:r w:rsidRPr="001A50CD">
              <w:rPr>
                <w:szCs w:val="26"/>
                <w:lang w:val="vi-VN"/>
              </w:rPr>
              <w:t>ma_dat_lich_tiem_chung</w:t>
            </w:r>
          </w:p>
        </w:tc>
        <w:tc>
          <w:tcPr>
            <w:tcW w:w="1678" w:type="dxa"/>
          </w:tcPr>
          <w:p w14:paraId="08AD9265" w14:textId="77777777" w:rsidR="009D0E50" w:rsidRPr="001A50CD" w:rsidRDefault="009D0E50" w:rsidP="000E4F17">
            <w:pPr>
              <w:spacing w:line="480" w:lineRule="auto"/>
              <w:rPr>
                <w:szCs w:val="26"/>
                <w:lang w:val="vi-VN"/>
              </w:rPr>
            </w:pPr>
            <w:r w:rsidRPr="001A50CD">
              <w:rPr>
                <w:szCs w:val="26"/>
                <w:lang w:val="vi-VN"/>
              </w:rPr>
              <w:t>int(11)</w:t>
            </w:r>
          </w:p>
        </w:tc>
        <w:tc>
          <w:tcPr>
            <w:tcW w:w="1521" w:type="dxa"/>
          </w:tcPr>
          <w:p w14:paraId="05D5EEB5" w14:textId="77777777" w:rsidR="009D0E50" w:rsidRPr="001A50CD" w:rsidRDefault="0034296E" w:rsidP="000E4F17">
            <w:pPr>
              <w:spacing w:line="480" w:lineRule="auto"/>
              <w:rPr>
                <w:szCs w:val="26"/>
                <w:lang w:val="vi-VN"/>
              </w:rPr>
            </w:pPr>
            <w:r w:rsidRPr="001A50CD">
              <w:rPr>
                <w:szCs w:val="26"/>
                <w:lang w:val="vi-VN"/>
              </w:rPr>
              <w:t>Khóa chính</w:t>
            </w:r>
          </w:p>
        </w:tc>
        <w:tc>
          <w:tcPr>
            <w:tcW w:w="2873" w:type="dxa"/>
          </w:tcPr>
          <w:p w14:paraId="7B334A33" w14:textId="77777777" w:rsidR="009D0E50" w:rsidRPr="001A50CD" w:rsidRDefault="0034296E" w:rsidP="000E4F17">
            <w:pPr>
              <w:spacing w:line="480" w:lineRule="auto"/>
              <w:rPr>
                <w:szCs w:val="26"/>
                <w:lang w:val="vi-VN"/>
              </w:rPr>
            </w:pPr>
            <w:r w:rsidRPr="001A50CD">
              <w:rPr>
                <w:szCs w:val="26"/>
                <w:lang w:val="vi-VN"/>
              </w:rPr>
              <w:t>Mã đặt lịch tiêm chủng</w:t>
            </w:r>
          </w:p>
        </w:tc>
      </w:tr>
      <w:tr w:rsidR="0034296E" w:rsidRPr="001A50CD" w14:paraId="78114685" w14:textId="77777777" w:rsidTr="005459E1">
        <w:tc>
          <w:tcPr>
            <w:tcW w:w="703" w:type="dxa"/>
          </w:tcPr>
          <w:p w14:paraId="51C1FBDA" w14:textId="77777777" w:rsidR="009D0E50" w:rsidRPr="001A50CD" w:rsidRDefault="009D0E50" w:rsidP="000E4F17">
            <w:pPr>
              <w:spacing w:line="480" w:lineRule="auto"/>
              <w:rPr>
                <w:szCs w:val="26"/>
              </w:rPr>
            </w:pPr>
            <w:r w:rsidRPr="001A50CD">
              <w:rPr>
                <w:szCs w:val="26"/>
                <w:lang w:val="vi-VN"/>
              </w:rPr>
              <w:t>2</w:t>
            </w:r>
          </w:p>
        </w:tc>
        <w:tc>
          <w:tcPr>
            <w:tcW w:w="2859" w:type="dxa"/>
          </w:tcPr>
          <w:p w14:paraId="19E7B456" w14:textId="77777777" w:rsidR="009D0E50" w:rsidRPr="001A50CD" w:rsidRDefault="009D0E50" w:rsidP="000E4F17">
            <w:pPr>
              <w:spacing w:line="480" w:lineRule="auto"/>
              <w:rPr>
                <w:szCs w:val="26"/>
                <w:lang w:val="vi-VN"/>
              </w:rPr>
            </w:pPr>
            <w:r w:rsidRPr="001A50CD">
              <w:rPr>
                <w:szCs w:val="26"/>
                <w:lang w:val="vi-VN"/>
              </w:rPr>
              <w:t>ma_khach_hang</w:t>
            </w:r>
          </w:p>
        </w:tc>
        <w:tc>
          <w:tcPr>
            <w:tcW w:w="1678" w:type="dxa"/>
          </w:tcPr>
          <w:p w14:paraId="68FE0E6C" w14:textId="77777777" w:rsidR="009D0E50" w:rsidRPr="001A50CD" w:rsidRDefault="009D0E50" w:rsidP="000E4F17">
            <w:pPr>
              <w:spacing w:line="480" w:lineRule="auto"/>
              <w:rPr>
                <w:szCs w:val="26"/>
              </w:rPr>
            </w:pPr>
            <w:r w:rsidRPr="001A50CD">
              <w:rPr>
                <w:szCs w:val="26"/>
                <w:lang w:val="vi-VN"/>
              </w:rPr>
              <w:t>varchar(10)</w:t>
            </w:r>
          </w:p>
        </w:tc>
        <w:tc>
          <w:tcPr>
            <w:tcW w:w="1521" w:type="dxa"/>
          </w:tcPr>
          <w:p w14:paraId="757C3480" w14:textId="77777777" w:rsidR="009D0E50" w:rsidRPr="001A50CD" w:rsidRDefault="009D0E50" w:rsidP="000E4F17">
            <w:pPr>
              <w:spacing w:line="480" w:lineRule="auto"/>
              <w:rPr>
                <w:szCs w:val="26"/>
              </w:rPr>
            </w:pPr>
          </w:p>
        </w:tc>
        <w:tc>
          <w:tcPr>
            <w:tcW w:w="2873" w:type="dxa"/>
          </w:tcPr>
          <w:p w14:paraId="38F70896" w14:textId="77777777" w:rsidR="009D0E50" w:rsidRPr="001A50CD" w:rsidRDefault="0034296E" w:rsidP="000E4F17">
            <w:pPr>
              <w:spacing w:line="480" w:lineRule="auto"/>
              <w:rPr>
                <w:szCs w:val="26"/>
                <w:lang w:val="vi-VN"/>
              </w:rPr>
            </w:pPr>
            <w:r w:rsidRPr="001A50CD">
              <w:rPr>
                <w:szCs w:val="26"/>
                <w:lang w:val="vi-VN"/>
              </w:rPr>
              <w:t xml:space="preserve">Mã </w:t>
            </w:r>
            <w:r w:rsidR="00B61935" w:rsidRPr="001A50CD">
              <w:rPr>
                <w:szCs w:val="26"/>
                <w:lang w:val="vi-VN"/>
              </w:rPr>
              <w:t>Người dùng</w:t>
            </w:r>
          </w:p>
        </w:tc>
      </w:tr>
      <w:tr w:rsidR="0034296E" w:rsidRPr="001A50CD" w14:paraId="6AF7C04A" w14:textId="77777777" w:rsidTr="005459E1">
        <w:tc>
          <w:tcPr>
            <w:tcW w:w="703" w:type="dxa"/>
          </w:tcPr>
          <w:p w14:paraId="49CB48F6" w14:textId="77777777" w:rsidR="009D0E50" w:rsidRPr="001A50CD" w:rsidRDefault="009D0E50" w:rsidP="000E4F17">
            <w:pPr>
              <w:spacing w:line="480" w:lineRule="auto"/>
              <w:rPr>
                <w:szCs w:val="26"/>
              </w:rPr>
            </w:pPr>
            <w:r w:rsidRPr="001A50CD">
              <w:rPr>
                <w:szCs w:val="26"/>
                <w:lang w:val="vi-VN"/>
              </w:rPr>
              <w:t>3</w:t>
            </w:r>
          </w:p>
        </w:tc>
        <w:tc>
          <w:tcPr>
            <w:tcW w:w="2859" w:type="dxa"/>
          </w:tcPr>
          <w:p w14:paraId="16BAEDE5" w14:textId="77777777" w:rsidR="009D0E50" w:rsidRPr="001A50CD" w:rsidRDefault="009D0E50" w:rsidP="000E4F17">
            <w:pPr>
              <w:spacing w:line="480" w:lineRule="auto"/>
              <w:rPr>
                <w:szCs w:val="26"/>
                <w:lang w:val="vi-VN"/>
              </w:rPr>
            </w:pPr>
            <w:r w:rsidRPr="001A50CD">
              <w:rPr>
                <w:szCs w:val="26"/>
                <w:lang w:val="vi-VN"/>
              </w:rPr>
              <w:t>ma_vac_xin</w:t>
            </w:r>
          </w:p>
        </w:tc>
        <w:tc>
          <w:tcPr>
            <w:tcW w:w="1678" w:type="dxa"/>
          </w:tcPr>
          <w:p w14:paraId="1C452C95" w14:textId="77777777" w:rsidR="009D0E50" w:rsidRPr="001A50CD" w:rsidRDefault="009D0E50" w:rsidP="000E4F17">
            <w:pPr>
              <w:spacing w:line="480" w:lineRule="auto"/>
              <w:rPr>
                <w:szCs w:val="26"/>
                <w:lang w:val="vi-VN"/>
              </w:rPr>
            </w:pPr>
            <w:r w:rsidRPr="001A50CD">
              <w:rPr>
                <w:szCs w:val="26"/>
                <w:lang w:val="vi-VN"/>
              </w:rPr>
              <w:t>int(11)</w:t>
            </w:r>
          </w:p>
        </w:tc>
        <w:tc>
          <w:tcPr>
            <w:tcW w:w="1521" w:type="dxa"/>
          </w:tcPr>
          <w:p w14:paraId="24CC010F" w14:textId="77777777" w:rsidR="009D0E50" w:rsidRPr="001A50CD" w:rsidRDefault="009D0E50" w:rsidP="000E4F17">
            <w:pPr>
              <w:spacing w:line="480" w:lineRule="auto"/>
              <w:rPr>
                <w:szCs w:val="26"/>
              </w:rPr>
            </w:pPr>
          </w:p>
        </w:tc>
        <w:tc>
          <w:tcPr>
            <w:tcW w:w="2873" w:type="dxa"/>
          </w:tcPr>
          <w:p w14:paraId="41516761" w14:textId="77777777" w:rsidR="009D0E50" w:rsidRPr="001A50CD" w:rsidRDefault="0034296E" w:rsidP="000E4F17">
            <w:pPr>
              <w:spacing w:line="480" w:lineRule="auto"/>
              <w:rPr>
                <w:szCs w:val="26"/>
                <w:lang w:val="vi-VN"/>
              </w:rPr>
            </w:pPr>
            <w:r w:rsidRPr="001A50CD">
              <w:rPr>
                <w:szCs w:val="26"/>
                <w:lang w:val="vi-VN"/>
              </w:rPr>
              <w:t>Mã Vacxin</w:t>
            </w:r>
          </w:p>
        </w:tc>
      </w:tr>
      <w:tr w:rsidR="0034296E" w:rsidRPr="001A50CD" w14:paraId="0C34DA77" w14:textId="77777777" w:rsidTr="005459E1">
        <w:tc>
          <w:tcPr>
            <w:tcW w:w="703" w:type="dxa"/>
          </w:tcPr>
          <w:p w14:paraId="3D98BEBC" w14:textId="77777777" w:rsidR="009D0E50" w:rsidRPr="001A50CD" w:rsidRDefault="009D0E50" w:rsidP="000E4F17">
            <w:pPr>
              <w:spacing w:line="480" w:lineRule="auto"/>
              <w:rPr>
                <w:szCs w:val="26"/>
              </w:rPr>
            </w:pPr>
            <w:r w:rsidRPr="001A50CD">
              <w:rPr>
                <w:szCs w:val="26"/>
                <w:lang w:val="vi-VN"/>
              </w:rPr>
              <w:t>4</w:t>
            </w:r>
          </w:p>
        </w:tc>
        <w:tc>
          <w:tcPr>
            <w:tcW w:w="2859" w:type="dxa"/>
          </w:tcPr>
          <w:p w14:paraId="27DA02D9" w14:textId="77777777" w:rsidR="009D0E50" w:rsidRPr="001A50CD" w:rsidRDefault="009D0E50" w:rsidP="000E4F17">
            <w:pPr>
              <w:spacing w:line="480" w:lineRule="auto"/>
              <w:rPr>
                <w:szCs w:val="26"/>
                <w:lang w:val="vi-VN"/>
              </w:rPr>
            </w:pPr>
            <w:r w:rsidRPr="001A50CD">
              <w:rPr>
                <w:szCs w:val="26"/>
                <w:lang w:val="vi-VN"/>
              </w:rPr>
              <w:t>ngay_kham</w:t>
            </w:r>
          </w:p>
        </w:tc>
        <w:tc>
          <w:tcPr>
            <w:tcW w:w="1678" w:type="dxa"/>
          </w:tcPr>
          <w:p w14:paraId="71ABFC6C" w14:textId="77777777" w:rsidR="009D0E50" w:rsidRPr="001A50CD" w:rsidRDefault="009D0E50" w:rsidP="000E4F17">
            <w:pPr>
              <w:spacing w:line="480" w:lineRule="auto"/>
              <w:rPr>
                <w:szCs w:val="26"/>
              </w:rPr>
            </w:pPr>
            <w:r w:rsidRPr="001A50CD">
              <w:rPr>
                <w:szCs w:val="26"/>
                <w:lang w:val="vi-VN"/>
              </w:rPr>
              <w:t>date</w:t>
            </w:r>
          </w:p>
        </w:tc>
        <w:tc>
          <w:tcPr>
            <w:tcW w:w="1521" w:type="dxa"/>
          </w:tcPr>
          <w:p w14:paraId="6DFFA0E9" w14:textId="77777777" w:rsidR="009D0E50" w:rsidRPr="001A50CD" w:rsidRDefault="009D0E50" w:rsidP="000E4F17">
            <w:pPr>
              <w:spacing w:line="480" w:lineRule="auto"/>
              <w:rPr>
                <w:szCs w:val="26"/>
              </w:rPr>
            </w:pPr>
          </w:p>
        </w:tc>
        <w:tc>
          <w:tcPr>
            <w:tcW w:w="2873" w:type="dxa"/>
          </w:tcPr>
          <w:p w14:paraId="02CCF738" w14:textId="77777777" w:rsidR="009D0E50" w:rsidRPr="001A50CD" w:rsidRDefault="0034296E" w:rsidP="000E4F17">
            <w:pPr>
              <w:spacing w:line="480" w:lineRule="auto"/>
              <w:rPr>
                <w:szCs w:val="26"/>
                <w:lang w:val="vi-VN"/>
              </w:rPr>
            </w:pPr>
            <w:r w:rsidRPr="001A50CD">
              <w:rPr>
                <w:szCs w:val="26"/>
                <w:lang w:val="vi-VN"/>
              </w:rPr>
              <w:t xml:space="preserve">Ngày khám </w:t>
            </w:r>
          </w:p>
        </w:tc>
      </w:tr>
      <w:tr w:rsidR="0034296E" w:rsidRPr="001A50CD" w14:paraId="52765BCB" w14:textId="77777777" w:rsidTr="005459E1">
        <w:tc>
          <w:tcPr>
            <w:tcW w:w="703" w:type="dxa"/>
          </w:tcPr>
          <w:p w14:paraId="62ADC6C5" w14:textId="77777777" w:rsidR="009D0E50" w:rsidRPr="001A50CD" w:rsidRDefault="009D0E50" w:rsidP="000E4F17">
            <w:pPr>
              <w:spacing w:line="480" w:lineRule="auto"/>
              <w:rPr>
                <w:szCs w:val="26"/>
              </w:rPr>
            </w:pPr>
            <w:r w:rsidRPr="001A50CD">
              <w:rPr>
                <w:szCs w:val="26"/>
                <w:lang w:val="vi-VN"/>
              </w:rPr>
              <w:t>5</w:t>
            </w:r>
          </w:p>
        </w:tc>
        <w:tc>
          <w:tcPr>
            <w:tcW w:w="2859" w:type="dxa"/>
          </w:tcPr>
          <w:p w14:paraId="3FAF6599" w14:textId="77777777" w:rsidR="009D0E50" w:rsidRPr="001A50CD" w:rsidRDefault="009D0E50" w:rsidP="000E4F17">
            <w:pPr>
              <w:spacing w:line="480" w:lineRule="auto"/>
              <w:rPr>
                <w:szCs w:val="26"/>
                <w:lang w:val="vi-VN"/>
              </w:rPr>
            </w:pPr>
            <w:r w:rsidRPr="001A50CD">
              <w:rPr>
                <w:szCs w:val="26"/>
                <w:lang w:val="vi-VN"/>
              </w:rPr>
              <w:t>gio_kham</w:t>
            </w:r>
          </w:p>
        </w:tc>
        <w:tc>
          <w:tcPr>
            <w:tcW w:w="1678" w:type="dxa"/>
          </w:tcPr>
          <w:p w14:paraId="46D97AAB" w14:textId="77777777" w:rsidR="009D0E50" w:rsidRPr="001A50CD" w:rsidRDefault="009D0E50" w:rsidP="000E4F17">
            <w:pPr>
              <w:spacing w:line="480" w:lineRule="auto"/>
              <w:rPr>
                <w:szCs w:val="26"/>
              </w:rPr>
            </w:pPr>
            <w:r w:rsidRPr="001A50CD">
              <w:rPr>
                <w:szCs w:val="26"/>
                <w:lang w:val="vi-VN"/>
              </w:rPr>
              <w:t>time</w:t>
            </w:r>
          </w:p>
        </w:tc>
        <w:tc>
          <w:tcPr>
            <w:tcW w:w="1521" w:type="dxa"/>
          </w:tcPr>
          <w:p w14:paraId="2043D507" w14:textId="77777777" w:rsidR="009D0E50" w:rsidRPr="001A50CD" w:rsidRDefault="009D0E50" w:rsidP="000E4F17">
            <w:pPr>
              <w:spacing w:line="480" w:lineRule="auto"/>
              <w:rPr>
                <w:szCs w:val="26"/>
              </w:rPr>
            </w:pPr>
          </w:p>
        </w:tc>
        <w:tc>
          <w:tcPr>
            <w:tcW w:w="2873" w:type="dxa"/>
          </w:tcPr>
          <w:p w14:paraId="65503E63" w14:textId="77777777" w:rsidR="009D0E50" w:rsidRPr="001A50CD" w:rsidRDefault="0034296E" w:rsidP="000E4F17">
            <w:pPr>
              <w:spacing w:line="480" w:lineRule="auto"/>
              <w:rPr>
                <w:szCs w:val="26"/>
                <w:lang w:val="vi-VN"/>
              </w:rPr>
            </w:pPr>
            <w:r w:rsidRPr="001A50CD">
              <w:rPr>
                <w:szCs w:val="26"/>
                <w:lang w:val="vi-VN"/>
              </w:rPr>
              <w:t>Giờ khám</w:t>
            </w:r>
          </w:p>
        </w:tc>
      </w:tr>
      <w:tr w:rsidR="0034296E" w:rsidRPr="001A50CD" w14:paraId="233437AD" w14:textId="77777777" w:rsidTr="005459E1">
        <w:tc>
          <w:tcPr>
            <w:tcW w:w="703" w:type="dxa"/>
          </w:tcPr>
          <w:p w14:paraId="21AC4FF1" w14:textId="77777777" w:rsidR="009D0E50" w:rsidRPr="001A50CD" w:rsidRDefault="009D0E50" w:rsidP="000E4F17">
            <w:pPr>
              <w:spacing w:line="480" w:lineRule="auto"/>
              <w:rPr>
                <w:szCs w:val="26"/>
              </w:rPr>
            </w:pPr>
            <w:r w:rsidRPr="001A50CD">
              <w:rPr>
                <w:szCs w:val="26"/>
                <w:lang w:val="vi-VN"/>
              </w:rPr>
              <w:t>6</w:t>
            </w:r>
          </w:p>
        </w:tc>
        <w:tc>
          <w:tcPr>
            <w:tcW w:w="2859" w:type="dxa"/>
          </w:tcPr>
          <w:p w14:paraId="6A83982E" w14:textId="77777777" w:rsidR="009D0E50" w:rsidRPr="001A50CD" w:rsidRDefault="009D0E50" w:rsidP="000E4F17">
            <w:pPr>
              <w:spacing w:line="480" w:lineRule="auto"/>
              <w:rPr>
                <w:szCs w:val="26"/>
                <w:lang w:val="vi-VN"/>
              </w:rPr>
            </w:pPr>
            <w:r w:rsidRPr="001A50CD">
              <w:rPr>
                <w:szCs w:val="26"/>
                <w:lang w:val="vi-VN"/>
              </w:rPr>
              <w:t>trang_thai</w:t>
            </w:r>
          </w:p>
        </w:tc>
        <w:tc>
          <w:tcPr>
            <w:tcW w:w="1678" w:type="dxa"/>
          </w:tcPr>
          <w:p w14:paraId="55720F6D" w14:textId="77777777" w:rsidR="009D0E50" w:rsidRPr="001A50CD" w:rsidRDefault="009D0E50" w:rsidP="000E4F17">
            <w:pPr>
              <w:spacing w:line="480" w:lineRule="auto"/>
              <w:rPr>
                <w:szCs w:val="26"/>
              </w:rPr>
            </w:pPr>
            <w:r w:rsidRPr="001A50CD">
              <w:rPr>
                <w:szCs w:val="26"/>
                <w:lang w:val="vi-VN"/>
              </w:rPr>
              <w:t>enum</w:t>
            </w:r>
          </w:p>
        </w:tc>
        <w:tc>
          <w:tcPr>
            <w:tcW w:w="1521" w:type="dxa"/>
          </w:tcPr>
          <w:p w14:paraId="13C6A5F6" w14:textId="77777777" w:rsidR="009D0E50" w:rsidRPr="001A50CD" w:rsidRDefault="009D0E50" w:rsidP="000E4F17">
            <w:pPr>
              <w:spacing w:line="480" w:lineRule="auto"/>
              <w:rPr>
                <w:szCs w:val="26"/>
              </w:rPr>
            </w:pPr>
          </w:p>
        </w:tc>
        <w:tc>
          <w:tcPr>
            <w:tcW w:w="2873" w:type="dxa"/>
          </w:tcPr>
          <w:p w14:paraId="46D98E48" w14:textId="77777777" w:rsidR="009D0E50" w:rsidRPr="001A50CD" w:rsidRDefault="0034296E" w:rsidP="000E4F17">
            <w:pPr>
              <w:spacing w:line="480" w:lineRule="auto"/>
              <w:rPr>
                <w:szCs w:val="26"/>
                <w:lang w:val="vi-VN"/>
              </w:rPr>
            </w:pPr>
            <w:r w:rsidRPr="001A50CD">
              <w:rPr>
                <w:szCs w:val="26"/>
                <w:lang w:val="vi-VN"/>
              </w:rPr>
              <w:t>Trạng thái</w:t>
            </w:r>
          </w:p>
        </w:tc>
      </w:tr>
    </w:tbl>
    <w:p w14:paraId="2548A152" w14:textId="77777777" w:rsidR="00BC59F5" w:rsidRPr="001A50CD" w:rsidRDefault="009D0E50" w:rsidP="000E4F17">
      <w:pPr>
        <w:pStyle w:val="Caption"/>
        <w:keepNext/>
        <w:spacing w:line="480" w:lineRule="auto"/>
        <w:rPr>
          <w:szCs w:val="26"/>
          <w:lang w:val="vi-VN"/>
        </w:rPr>
      </w:pPr>
      <w:r w:rsidRPr="001A50CD">
        <w:rPr>
          <w:szCs w:val="26"/>
        </w:rPr>
        <w:tab/>
      </w:r>
      <w:r w:rsidR="00BC59F5" w:rsidRPr="001A50CD">
        <w:rPr>
          <w:szCs w:val="26"/>
        </w:rPr>
        <w:t xml:space="preserve"> </w:t>
      </w:r>
    </w:p>
    <w:p w14:paraId="6E61867A" w14:textId="77777777" w:rsidR="000E4F17" w:rsidRDefault="000E4F17">
      <w:pPr>
        <w:spacing w:after="160" w:line="259" w:lineRule="auto"/>
        <w:rPr>
          <w:iCs/>
          <w:szCs w:val="26"/>
        </w:rPr>
      </w:pPr>
      <w:bookmarkStart w:id="125" w:name="_Toc170219738"/>
      <w:r>
        <w:rPr>
          <w:szCs w:val="26"/>
        </w:rPr>
        <w:br w:type="page"/>
      </w:r>
    </w:p>
    <w:p w14:paraId="2E70DF4C" w14:textId="77777777" w:rsidR="00117F6F" w:rsidRPr="001A50CD" w:rsidRDefault="00ED5E41" w:rsidP="000E4F17">
      <w:pPr>
        <w:pStyle w:val="Caption"/>
        <w:spacing w:line="480" w:lineRule="auto"/>
        <w:jc w:val="left"/>
        <w:rPr>
          <w:szCs w:val="26"/>
        </w:rPr>
      </w:pPr>
      <w:r w:rsidRPr="001A50CD">
        <w:rPr>
          <w:szCs w:val="26"/>
        </w:rPr>
        <w:lastRenderedPageBreak/>
        <w:t>Bảng 3.5 Bảng Vacxin</w:t>
      </w:r>
      <w:bookmarkEnd w:id="125"/>
    </w:p>
    <w:tbl>
      <w:tblPr>
        <w:tblStyle w:val="TableGrid"/>
        <w:tblW w:w="0" w:type="auto"/>
        <w:tblLook w:val="04A0" w:firstRow="1" w:lastRow="0" w:firstColumn="1" w:lastColumn="0" w:noHBand="0" w:noVBand="1"/>
      </w:tblPr>
      <w:tblGrid>
        <w:gridCol w:w="1869"/>
        <w:gridCol w:w="1869"/>
        <w:gridCol w:w="1869"/>
        <w:gridCol w:w="1869"/>
        <w:gridCol w:w="1869"/>
      </w:tblGrid>
      <w:tr w:rsidR="009D0E50" w:rsidRPr="001A50CD" w14:paraId="160B8E5C" w14:textId="77777777" w:rsidTr="009D0E50">
        <w:tc>
          <w:tcPr>
            <w:tcW w:w="1869" w:type="dxa"/>
          </w:tcPr>
          <w:p w14:paraId="3B332C85" w14:textId="77777777" w:rsidR="009D0E50" w:rsidRPr="001A50CD" w:rsidRDefault="009D0E50" w:rsidP="000E4F17">
            <w:pPr>
              <w:spacing w:line="480" w:lineRule="auto"/>
              <w:rPr>
                <w:szCs w:val="26"/>
                <w:lang w:val="vi-VN"/>
              </w:rPr>
            </w:pPr>
            <w:r w:rsidRPr="001A50CD">
              <w:rPr>
                <w:szCs w:val="26"/>
                <w:lang w:val="vi-VN"/>
              </w:rPr>
              <w:t>STT</w:t>
            </w:r>
          </w:p>
        </w:tc>
        <w:tc>
          <w:tcPr>
            <w:tcW w:w="1869" w:type="dxa"/>
          </w:tcPr>
          <w:p w14:paraId="353FAFDA" w14:textId="77777777" w:rsidR="009D0E50" w:rsidRPr="001A50CD" w:rsidRDefault="009D0E50" w:rsidP="000E4F17">
            <w:pPr>
              <w:spacing w:line="480" w:lineRule="auto"/>
              <w:rPr>
                <w:szCs w:val="26"/>
                <w:lang w:val="vi-VN"/>
              </w:rPr>
            </w:pPr>
            <w:r w:rsidRPr="001A50CD">
              <w:rPr>
                <w:szCs w:val="26"/>
                <w:lang w:val="vi-VN"/>
              </w:rPr>
              <w:t>Thuộc tính</w:t>
            </w:r>
          </w:p>
        </w:tc>
        <w:tc>
          <w:tcPr>
            <w:tcW w:w="1869" w:type="dxa"/>
          </w:tcPr>
          <w:p w14:paraId="674A0740" w14:textId="77777777" w:rsidR="009D0E50" w:rsidRPr="001A50CD" w:rsidRDefault="009D0E50" w:rsidP="000E4F17">
            <w:pPr>
              <w:spacing w:line="480" w:lineRule="auto"/>
              <w:rPr>
                <w:szCs w:val="26"/>
                <w:lang w:val="vi-VN"/>
              </w:rPr>
            </w:pPr>
            <w:r w:rsidRPr="001A50CD">
              <w:rPr>
                <w:szCs w:val="26"/>
                <w:lang w:val="vi-VN"/>
              </w:rPr>
              <w:t>Kiểu dữ liệu</w:t>
            </w:r>
          </w:p>
        </w:tc>
        <w:tc>
          <w:tcPr>
            <w:tcW w:w="1869" w:type="dxa"/>
          </w:tcPr>
          <w:p w14:paraId="1E04FFEA" w14:textId="77777777" w:rsidR="009D0E50" w:rsidRPr="001A50CD" w:rsidRDefault="009D0E50" w:rsidP="000E4F17">
            <w:pPr>
              <w:spacing w:line="480" w:lineRule="auto"/>
              <w:rPr>
                <w:szCs w:val="26"/>
                <w:lang w:val="vi-VN"/>
              </w:rPr>
            </w:pPr>
            <w:r w:rsidRPr="001A50CD">
              <w:rPr>
                <w:szCs w:val="26"/>
                <w:lang w:val="vi-VN"/>
              </w:rPr>
              <w:t>Miền giá trị</w:t>
            </w:r>
          </w:p>
        </w:tc>
        <w:tc>
          <w:tcPr>
            <w:tcW w:w="1869" w:type="dxa"/>
          </w:tcPr>
          <w:p w14:paraId="40DA696F" w14:textId="77777777" w:rsidR="009D0E50" w:rsidRPr="001A50CD" w:rsidRDefault="009D0E50" w:rsidP="000E4F17">
            <w:pPr>
              <w:spacing w:line="480" w:lineRule="auto"/>
              <w:rPr>
                <w:szCs w:val="26"/>
                <w:lang w:val="vi-VN"/>
              </w:rPr>
            </w:pPr>
            <w:r w:rsidRPr="001A50CD">
              <w:rPr>
                <w:szCs w:val="26"/>
                <w:lang w:val="vi-VN"/>
              </w:rPr>
              <w:t>Diễn giải</w:t>
            </w:r>
          </w:p>
        </w:tc>
      </w:tr>
      <w:tr w:rsidR="009D0E50" w:rsidRPr="001A50CD" w14:paraId="4B617EA7" w14:textId="77777777" w:rsidTr="009D0E50">
        <w:tc>
          <w:tcPr>
            <w:tcW w:w="1869" w:type="dxa"/>
          </w:tcPr>
          <w:p w14:paraId="54611A64" w14:textId="77777777" w:rsidR="009D0E50" w:rsidRPr="001A50CD" w:rsidRDefault="00355BA8" w:rsidP="000E4F17">
            <w:pPr>
              <w:spacing w:line="480" w:lineRule="auto"/>
              <w:rPr>
                <w:szCs w:val="26"/>
                <w:lang w:val="vi-VN"/>
              </w:rPr>
            </w:pPr>
            <w:r w:rsidRPr="001A50CD">
              <w:rPr>
                <w:szCs w:val="26"/>
                <w:lang w:val="vi-VN"/>
              </w:rPr>
              <w:t>1</w:t>
            </w:r>
          </w:p>
        </w:tc>
        <w:tc>
          <w:tcPr>
            <w:tcW w:w="1869" w:type="dxa"/>
          </w:tcPr>
          <w:p w14:paraId="2C3E464C" w14:textId="77777777" w:rsidR="009D0E50" w:rsidRPr="001A50CD" w:rsidRDefault="009D0E50" w:rsidP="000E4F17">
            <w:pPr>
              <w:spacing w:line="480" w:lineRule="auto"/>
              <w:rPr>
                <w:szCs w:val="26"/>
                <w:lang w:val="vi-VN"/>
              </w:rPr>
            </w:pPr>
            <w:r w:rsidRPr="001A50CD">
              <w:rPr>
                <w:szCs w:val="26"/>
                <w:lang w:val="vi-VN"/>
              </w:rPr>
              <w:t>vac_xin_id</w:t>
            </w:r>
          </w:p>
        </w:tc>
        <w:tc>
          <w:tcPr>
            <w:tcW w:w="1869" w:type="dxa"/>
          </w:tcPr>
          <w:p w14:paraId="6C1B8E86" w14:textId="77777777" w:rsidR="009D0E50" w:rsidRPr="001A50CD" w:rsidRDefault="00355BA8" w:rsidP="000E4F17">
            <w:pPr>
              <w:spacing w:line="480" w:lineRule="auto"/>
              <w:rPr>
                <w:szCs w:val="26"/>
                <w:lang w:val="vi-VN"/>
              </w:rPr>
            </w:pPr>
            <w:r w:rsidRPr="001A50CD">
              <w:rPr>
                <w:szCs w:val="26"/>
                <w:lang w:val="vi-VN"/>
              </w:rPr>
              <w:t>int(11)</w:t>
            </w:r>
          </w:p>
        </w:tc>
        <w:tc>
          <w:tcPr>
            <w:tcW w:w="1869" w:type="dxa"/>
          </w:tcPr>
          <w:p w14:paraId="78379E5E" w14:textId="77777777" w:rsidR="009D0E50" w:rsidRPr="001A50CD" w:rsidRDefault="0034296E" w:rsidP="000E4F17">
            <w:pPr>
              <w:spacing w:line="480" w:lineRule="auto"/>
              <w:rPr>
                <w:szCs w:val="26"/>
                <w:lang w:val="vi-VN"/>
              </w:rPr>
            </w:pPr>
            <w:r w:rsidRPr="001A50CD">
              <w:rPr>
                <w:szCs w:val="26"/>
                <w:lang w:val="vi-VN"/>
              </w:rPr>
              <w:t>Khóa chính</w:t>
            </w:r>
          </w:p>
        </w:tc>
        <w:tc>
          <w:tcPr>
            <w:tcW w:w="1869" w:type="dxa"/>
          </w:tcPr>
          <w:p w14:paraId="08C36760" w14:textId="77777777" w:rsidR="009D0E50" w:rsidRPr="001A50CD" w:rsidRDefault="0034296E" w:rsidP="000E4F17">
            <w:pPr>
              <w:spacing w:line="480" w:lineRule="auto"/>
              <w:rPr>
                <w:szCs w:val="26"/>
                <w:lang w:val="vi-VN"/>
              </w:rPr>
            </w:pPr>
            <w:r w:rsidRPr="001A50CD">
              <w:rPr>
                <w:szCs w:val="26"/>
                <w:lang w:val="vi-VN"/>
              </w:rPr>
              <w:t>Mã Vacxin</w:t>
            </w:r>
          </w:p>
        </w:tc>
      </w:tr>
      <w:tr w:rsidR="009D0E50" w:rsidRPr="001A50CD" w14:paraId="619514AD" w14:textId="77777777" w:rsidTr="009D0E50">
        <w:tc>
          <w:tcPr>
            <w:tcW w:w="1869" w:type="dxa"/>
          </w:tcPr>
          <w:p w14:paraId="7644B005" w14:textId="77777777" w:rsidR="009D0E50" w:rsidRPr="001A50CD" w:rsidRDefault="00355BA8" w:rsidP="000E4F17">
            <w:pPr>
              <w:spacing w:line="480" w:lineRule="auto"/>
              <w:rPr>
                <w:szCs w:val="26"/>
                <w:lang w:val="vi-VN"/>
              </w:rPr>
            </w:pPr>
            <w:r w:rsidRPr="001A50CD">
              <w:rPr>
                <w:szCs w:val="26"/>
                <w:lang w:val="vi-VN"/>
              </w:rPr>
              <w:t>2</w:t>
            </w:r>
          </w:p>
        </w:tc>
        <w:tc>
          <w:tcPr>
            <w:tcW w:w="1869" w:type="dxa"/>
          </w:tcPr>
          <w:p w14:paraId="4421AA79" w14:textId="77777777" w:rsidR="009D0E50" w:rsidRPr="001A50CD" w:rsidRDefault="009D0E50" w:rsidP="000E4F17">
            <w:pPr>
              <w:spacing w:line="480" w:lineRule="auto"/>
              <w:rPr>
                <w:szCs w:val="26"/>
                <w:lang w:val="vi-VN"/>
              </w:rPr>
            </w:pPr>
            <w:r w:rsidRPr="001A50CD">
              <w:rPr>
                <w:szCs w:val="26"/>
                <w:lang w:val="vi-VN"/>
              </w:rPr>
              <w:t>ten_vac_xin</w:t>
            </w:r>
          </w:p>
        </w:tc>
        <w:tc>
          <w:tcPr>
            <w:tcW w:w="1869" w:type="dxa"/>
          </w:tcPr>
          <w:p w14:paraId="5A95CB22" w14:textId="77777777" w:rsidR="009D0E50" w:rsidRPr="001A50CD" w:rsidRDefault="00355BA8" w:rsidP="000E4F17">
            <w:pPr>
              <w:spacing w:line="480" w:lineRule="auto"/>
              <w:rPr>
                <w:szCs w:val="26"/>
                <w:lang w:val="vi-VN"/>
              </w:rPr>
            </w:pPr>
            <w:r w:rsidRPr="001A50CD">
              <w:rPr>
                <w:szCs w:val="26"/>
                <w:lang w:val="vi-VN"/>
              </w:rPr>
              <w:t>varchar(255)</w:t>
            </w:r>
          </w:p>
        </w:tc>
        <w:tc>
          <w:tcPr>
            <w:tcW w:w="1869" w:type="dxa"/>
          </w:tcPr>
          <w:p w14:paraId="3F9EB5C3" w14:textId="77777777" w:rsidR="009D0E50" w:rsidRPr="001A50CD" w:rsidRDefault="009D0E50" w:rsidP="000E4F17">
            <w:pPr>
              <w:spacing w:line="480" w:lineRule="auto"/>
              <w:rPr>
                <w:szCs w:val="26"/>
                <w:lang w:val="vi-VN"/>
              </w:rPr>
            </w:pPr>
          </w:p>
        </w:tc>
        <w:tc>
          <w:tcPr>
            <w:tcW w:w="1869" w:type="dxa"/>
          </w:tcPr>
          <w:p w14:paraId="46AFCE95" w14:textId="77777777" w:rsidR="009D0E50" w:rsidRPr="001A50CD" w:rsidRDefault="0034296E" w:rsidP="000E4F17">
            <w:pPr>
              <w:spacing w:line="480" w:lineRule="auto"/>
              <w:rPr>
                <w:szCs w:val="26"/>
                <w:lang w:val="vi-VN"/>
              </w:rPr>
            </w:pPr>
            <w:r w:rsidRPr="001A50CD">
              <w:rPr>
                <w:szCs w:val="26"/>
                <w:lang w:val="vi-VN"/>
              </w:rPr>
              <w:t>Tên Vacxin</w:t>
            </w:r>
          </w:p>
        </w:tc>
      </w:tr>
      <w:tr w:rsidR="009D0E50" w:rsidRPr="001A50CD" w14:paraId="2D8B0DA7" w14:textId="77777777" w:rsidTr="009D0E50">
        <w:tc>
          <w:tcPr>
            <w:tcW w:w="1869" w:type="dxa"/>
          </w:tcPr>
          <w:p w14:paraId="2F4715ED" w14:textId="77777777" w:rsidR="009D0E50" w:rsidRPr="001A50CD" w:rsidRDefault="00355BA8" w:rsidP="000E4F17">
            <w:pPr>
              <w:spacing w:line="480" w:lineRule="auto"/>
              <w:rPr>
                <w:szCs w:val="26"/>
                <w:lang w:val="vi-VN"/>
              </w:rPr>
            </w:pPr>
            <w:r w:rsidRPr="001A50CD">
              <w:rPr>
                <w:szCs w:val="26"/>
                <w:lang w:val="vi-VN"/>
              </w:rPr>
              <w:t>3</w:t>
            </w:r>
          </w:p>
        </w:tc>
        <w:tc>
          <w:tcPr>
            <w:tcW w:w="1869" w:type="dxa"/>
          </w:tcPr>
          <w:p w14:paraId="55210036" w14:textId="77777777" w:rsidR="009D0E50" w:rsidRPr="001A50CD" w:rsidRDefault="009D0E50" w:rsidP="000E4F17">
            <w:pPr>
              <w:spacing w:line="480" w:lineRule="auto"/>
              <w:rPr>
                <w:szCs w:val="26"/>
                <w:lang w:val="vi-VN"/>
              </w:rPr>
            </w:pPr>
            <w:r w:rsidRPr="001A50CD">
              <w:rPr>
                <w:szCs w:val="26"/>
                <w:lang w:val="vi-VN"/>
              </w:rPr>
              <w:t>ten_khoa_hoc</w:t>
            </w:r>
          </w:p>
        </w:tc>
        <w:tc>
          <w:tcPr>
            <w:tcW w:w="1869" w:type="dxa"/>
          </w:tcPr>
          <w:p w14:paraId="6E11ECA9" w14:textId="77777777" w:rsidR="009D0E50" w:rsidRPr="001A50CD" w:rsidRDefault="00355BA8" w:rsidP="000E4F17">
            <w:pPr>
              <w:spacing w:line="480" w:lineRule="auto"/>
              <w:rPr>
                <w:szCs w:val="26"/>
                <w:lang w:val="vi-VN"/>
              </w:rPr>
            </w:pPr>
            <w:r w:rsidRPr="001A50CD">
              <w:rPr>
                <w:szCs w:val="26"/>
                <w:lang w:val="vi-VN"/>
              </w:rPr>
              <w:t>varchar(255)</w:t>
            </w:r>
          </w:p>
        </w:tc>
        <w:tc>
          <w:tcPr>
            <w:tcW w:w="1869" w:type="dxa"/>
          </w:tcPr>
          <w:p w14:paraId="40B0EF74" w14:textId="77777777" w:rsidR="009D0E50" w:rsidRPr="001A50CD" w:rsidRDefault="009D0E50" w:rsidP="000E4F17">
            <w:pPr>
              <w:spacing w:line="480" w:lineRule="auto"/>
              <w:rPr>
                <w:szCs w:val="26"/>
                <w:lang w:val="vi-VN"/>
              </w:rPr>
            </w:pPr>
          </w:p>
        </w:tc>
        <w:tc>
          <w:tcPr>
            <w:tcW w:w="1869" w:type="dxa"/>
          </w:tcPr>
          <w:p w14:paraId="5EDF09E2" w14:textId="77777777" w:rsidR="009D0E50" w:rsidRPr="001A50CD" w:rsidRDefault="0034296E" w:rsidP="000E4F17">
            <w:pPr>
              <w:spacing w:line="480" w:lineRule="auto"/>
              <w:rPr>
                <w:szCs w:val="26"/>
                <w:lang w:val="vi-VN"/>
              </w:rPr>
            </w:pPr>
            <w:r w:rsidRPr="001A50CD">
              <w:rPr>
                <w:szCs w:val="26"/>
                <w:lang w:val="vi-VN"/>
              </w:rPr>
              <w:t>Tên khoa học</w:t>
            </w:r>
          </w:p>
        </w:tc>
      </w:tr>
      <w:tr w:rsidR="009D0E50" w:rsidRPr="001A50CD" w14:paraId="3837ADF8" w14:textId="77777777" w:rsidTr="009D0E50">
        <w:tc>
          <w:tcPr>
            <w:tcW w:w="1869" w:type="dxa"/>
          </w:tcPr>
          <w:p w14:paraId="4A977E62" w14:textId="77777777" w:rsidR="009D0E50" w:rsidRPr="001A50CD" w:rsidRDefault="00355BA8" w:rsidP="000E4F17">
            <w:pPr>
              <w:spacing w:line="480" w:lineRule="auto"/>
              <w:rPr>
                <w:szCs w:val="26"/>
                <w:lang w:val="vi-VN"/>
              </w:rPr>
            </w:pPr>
            <w:r w:rsidRPr="001A50CD">
              <w:rPr>
                <w:szCs w:val="26"/>
                <w:lang w:val="vi-VN"/>
              </w:rPr>
              <w:t>4</w:t>
            </w:r>
          </w:p>
        </w:tc>
        <w:tc>
          <w:tcPr>
            <w:tcW w:w="1869" w:type="dxa"/>
          </w:tcPr>
          <w:p w14:paraId="30D850B7" w14:textId="77777777" w:rsidR="009D0E50" w:rsidRPr="001A50CD" w:rsidRDefault="009D0E50" w:rsidP="000E4F17">
            <w:pPr>
              <w:spacing w:line="480" w:lineRule="auto"/>
              <w:rPr>
                <w:szCs w:val="26"/>
                <w:lang w:val="vi-VN"/>
              </w:rPr>
            </w:pPr>
            <w:r w:rsidRPr="001A50CD">
              <w:rPr>
                <w:szCs w:val="26"/>
                <w:lang w:val="vi-VN"/>
              </w:rPr>
              <w:t>nha_</w:t>
            </w:r>
            <w:r w:rsidR="0034296E" w:rsidRPr="001A50CD">
              <w:rPr>
                <w:szCs w:val="26"/>
                <w:lang w:val="vi-VN"/>
              </w:rPr>
              <w:t>san</w:t>
            </w:r>
            <w:r w:rsidRPr="001A50CD">
              <w:rPr>
                <w:szCs w:val="26"/>
                <w:lang w:val="vi-VN"/>
              </w:rPr>
              <w:t>_xuat</w:t>
            </w:r>
          </w:p>
        </w:tc>
        <w:tc>
          <w:tcPr>
            <w:tcW w:w="1869" w:type="dxa"/>
          </w:tcPr>
          <w:p w14:paraId="759D5185" w14:textId="77777777" w:rsidR="009D0E50" w:rsidRPr="001A50CD" w:rsidRDefault="00355BA8" w:rsidP="000E4F17">
            <w:pPr>
              <w:spacing w:line="480" w:lineRule="auto"/>
              <w:rPr>
                <w:szCs w:val="26"/>
                <w:lang w:val="vi-VN"/>
              </w:rPr>
            </w:pPr>
            <w:r w:rsidRPr="001A50CD">
              <w:rPr>
                <w:szCs w:val="26"/>
                <w:lang w:val="vi-VN"/>
              </w:rPr>
              <w:t>varchar(255)</w:t>
            </w:r>
          </w:p>
        </w:tc>
        <w:tc>
          <w:tcPr>
            <w:tcW w:w="1869" w:type="dxa"/>
          </w:tcPr>
          <w:p w14:paraId="2F4D61BD" w14:textId="77777777" w:rsidR="009D0E50" w:rsidRPr="001A50CD" w:rsidRDefault="009D0E50" w:rsidP="000E4F17">
            <w:pPr>
              <w:spacing w:line="480" w:lineRule="auto"/>
              <w:rPr>
                <w:szCs w:val="26"/>
                <w:lang w:val="vi-VN"/>
              </w:rPr>
            </w:pPr>
          </w:p>
        </w:tc>
        <w:tc>
          <w:tcPr>
            <w:tcW w:w="1869" w:type="dxa"/>
          </w:tcPr>
          <w:p w14:paraId="46AB6467" w14:textId="77777777" w:rsidR="009D0E50" w:rsidRPr="001A50CD" w:rsidRDefault="0034296E" w:rsidP="000E4F17">
            <w:pPr>
              <w:spacing w:line="480" w:lineRule="auto"/>
              <w:rPr>
                <w:szCs w:val="26"/>
                <w:lang w:val="vi-VN"/>
              </w:rPr>
            </w:pPr>
            <w:r w:rsidRPr="001A50CD">
              <w:rPr>
                <w:szCs w:val="26"/>
                <w:lang w:val="vi-VN"/>
              </w:rPr>
              <w:t>Nhà sản xuất</w:t>
            </w:r>
          </w:p>
        </w:tc>
      </w:tr>
      <w:tr w:rsidR="009D0E50" w:rsidRPr="001A50CD" w14:paraId="5B6A25E0" w14:textId="77777777" w:rsidTr="009D0E50">
        <w:tc>
          <w:tcPr>
            <w:tcW w:w="1869" w:type="dxa"/>
          </w:tcPr>
          <w:p w14:paraId="4B19C1CF" w14:textId="77777777" w:rsidR="009D0E50" w:rsidRPr="001A50CD" w:rsidRDefault="00355BA8" w:rsidP="000E4F17">
            <w:pPr>
              <w:spacing w:line="480" w:lineRule="auto"/>
              <w:rPr>
                <w:szCs w:val="26"/>
                <w:lang w:val="vi-VN"/>
              </w:rPr>
            </w:pPr>
            <w:r w:rsidRPr="001A50CD">
              <w:rPr>
                <w:szCs w:val="26"/>
                <w:lang w:val="vi-VN"/>
              </w:rPr>
              <w:t>5</w:t>
            </w:r>
          </w:p>
        </w:tc>
        <w:tc>
          <w:tcPr>
            <w:tcW w:w="1869" w:type="dxa"/>
          </w:tcPr>
          <w:p w14:paraId="362CFD50" w14:textId="77777777" w:rsidR="009D0E50" w:rsidRPr="001A50CD" w:rsidRDefault="00355BA8" w:rsidP="000E4F17">
            <w:pPr>
              <w:spacing w:line="480" w:lineRule="auto"/>
              <w:rPr>
                <w:szCs w:val="26"/>
                <w:lang w:val="vi-VN"/>
              </w:rPr>
            </w:pPr>
            <w:r w:rsidRPr="001A50CD">
              <w:rPr>
                <w:szCs w:val="26"/>
                <w:lang w:val="vi-VN"/>
              </w:rPr>
              <w:t>doi_tuong_tiem</w:t>
            </w:r>
          </w:p>
        </w:tc>
        <w:tc>
          <w:tcPr>
            <w:tcW w:w="1869" w:type="dxa"/>
          </w:tcPr>
          <w:p w14:paraId="76FEBB1A" w14:textId="77777777" w:rsidR="009D0E50" w:rsidRPr="001A50CD" w:rsidRDefault="00355BA8" w:rsidP="000E4F17">
            <w:pPr>
              <w:spacing w:line="480" w:lineRule="auto"/>
              <w:rPr>
                <w:szCs w:val="26"/>
                <w:lang w:val="vi-VN"/>
              </w:rPr>
            </w:pPr>
            <w:r w:rsidRPr="001A50CD">
              <w:rPr>
                <w:szCs w:val="26"/>
                <w:lang w:val="vi-VN"/>
              </w:rPr>
              <w:t>varchar(255)</w:t>
            </w:r>
          </w:p>
        </w:tc>
        <w:tc>
          <w:tcPr>
            <w:tcW w:w="1869" w:type="dxa"/>
          </w:tcPr>
          <w:p w14:paraId="255CDADE" w14:textId="77777777" w:rsidR="009D0E50" w:rsidRPr="001A50CD" w:rsidRDefault="009D0E50" w:rsidP="000E4F17">
            <w:pPr>
              <w:spacing w:line="480" w:lineRule="auto"/>
              <w:rPr>
                <w:szCs w:val="26"/>
                <w:lang w:val="vi-VN"/>
              </w:rPr>
            </w:pPr>
          </w:p>
        </w:tc>
        <w:tc>
          <w:tcPr>
            <w:tcW w:w="1869" w:type="dxa"/>
          </w:tcPr>
          <w:p w14:paraId="76454B64" w14:textId="77777777" w:rsidR="009D0E50" w:rsidRPr="001A50CD" w:rsidRDefault="0034296E" w:rsidP="000E4F17">
            <w:pPr>
              <w:spacing w:line="480" w:lineRule="auto"/>
              <w:rPr>
                <w:szCs w:val="26"/>
                <w:lang w:val="vi-VN"/>
              </w:rPr>
            </w:pPr>
            <w:r w:rsidRPr="001A50CD">
              <w:rPr>
                <w:szCs w:val="26"/>
                <w:lang w:val="vi-VN"/>
              </w:rPr>
              <w:t>Đối tượng tiêm</w:t>
            </w:r>
          </w:p>
        </w:tc>
      </w:tr>
      <w:tr w:rsidR="00355BA8" w:rsidRPr="001A50CD" w14:paraId="5598F1B4" w14:textId="77777777" w:rsidTr="009D0E50">
        <w:tc>
          <w:tcPr>
            <w:tcW w:w="1869" w:type="dxa"/>
          </w:tcPr>
          <w:p w14:paraId="123BE79B" w14:textId="77777777" w:rsidR="00355BA8" w:rsidRPr="001A50CD" w:rsidRDefault="00355BA8" w:rsidP="000E4F17">
            <w:pPr>
              <w:spacing w:line="480" w:lineRule="auto"/>
              <w:rPr>
                <w:szCs w:val="26"/>
                <w:lang w:val="vi-VN"/>
              </w:rPr>
            </w:pPr>
            <w:r w:rsidRPr="001A50CD">
              <w:rPr>
                <w:szCs w:val="26"/>
                <w:lang w:val="vi-VN"/>
              </w:rPr>
              <w:t>6</w:t>
            </w:r>
          </w:p>
        </w:tc>
        <w:tc>
          <w:tcPr>
            <w:tcW w:w="1869" w:type="dxa"/>
          </w:tcPr>
          <w:p w14:paraId="1F30E7FF" w14:textId="77777777" w:rsidR="00355BA8" w:rsidRPr="001A50CD" w:rsidRDefault="00355BA8" w:rsidP="000E4F17">
            <w:pPr>
              <w:spacing w:line="480" w:lineRule="auto"/>
              <w:rPr>
                <w:szCs w:val="26"/>
                <w:lang w:val="vi-VN"/>
              </w:rPr>
            </w:pPr>
            <w:r w:rsidRPr="001A50CD">
              <w:rPr>
                <w:szCs w:val="26"/>
                <w:lang w:val="vi-VN"/>
              </w:rPr>
              <w:t>lieu_trinh_tiem</w:t>
            </w:r>
          </w:p>
        </w:tc>
        <w:tc>
          <w:tcPr>
            <w:tcW w:w="1869" w:type="dxa"/>
          </w:tcPr>
          <w:p w14:paraId="3240EE70" w14:textId="77777777" w:rsidR="00355BA8" w:rsidRPr="001A50CD" w:rsidRDefault="00355BA8" w:rsidP="000E4F17">
            <w:pPr>
              <w:spacing w:line="480" w:lineRule="auto"/>
              <w:rPr>
                <w:szCs w:val="26"/>
                <w:lang w:val="vi-VN"/>
              </w:rPr>
            </w:pPr>
            <w:r w:rsidRPr="001A50CD">
              <w:rPr>
                <w:szCs w:val="26"/>
                <w:lang w:val="vi-VN"/>
              </w:rPr>
              <w:t>varchar(255)</w:t>
            </w:r>
          </w:p>
        </w:tc>
        <w:tc>
          <w:tcPr>
            <w:tcW w:w="1869" w:type="dxa"/>
          </w:tcPr>
          <w:p w14:paraId="00081F80" w14:textId="77777777" w:rsidR="00355BA8" w:rsidRPr="001A50CD" w:rsidRDefault="00355BA8" w:rsidP="000E4F17">
            <w:pPr>
              <w:spacing w:line="480" w:lineRule="auto"/>
              <w:rPr>
                <w:szCs w:val="26"/>
                <w:lang w:val="vi-VN"/>
              </w:rPr>
            </w:pPr>
          </w:p>
        </w:tc>
        <w:tc>
          <w:tcPr>
            <w:tcW w:w="1869" w:type="dxa"/>
          </w:tcPr>
          <w:p w14:paraId="52AD18B0" w14:textId="77777777" w:rsidR="00355BA8" w:rsidRPr="001A50CD" w:rsidRDefault="0034296E" w:rsidP="000E4F17">
            <w:pPr>
              <w:spacing w:line="480" w:lineRule="auto"/>
              <w:rPr>
                <w:szCs w:val="26"/>
                <w:lang w:val="vi-VN"/>
              </w:rPr>
            </w:pPr>
            <w:r w:rsidRPr="001A50CD">
              <w:rPr>
                <w:szCs w:val="26"/>
                <w:lang w:val="vi-VN"/>
              </w:rPr>
              <w:t>Liệu trình tiêm</w:t>
            </w:r>
          </w:p>
        </w:tc>
      </w:tr>
      <w:tr w:rsidR="00355BA8" w:rsidRPr="001A50CD" w14:paraId="7A36257E" w14:textId="77777777" w:rsidTr="009D0E50">
        <w:tc>
          <w:tcPr>
            <w:tcW w:w="1869" w:type="dxa"/>
          </w:tcPr>
          <w:p w14:paraId="677D5EBB" w14:textId="77777777" w:rsidR="00355BA8" w:rsidRPr="001A50CD" w:rsidRDefault="00355BA8" w:rsidP="000E4F17">
            <w:pPr>
              <w:spacing w:line="480" w:lineRule="auto"/>
              <w:rPr>
                <w:szCs w:val="26"/>
                <w:lang w:val="vi-VN"/>
              </w:rPr>
            </w:pPr>
            <w:r w:rsidRPr="001A50CD">
              <w:rPr>
                <w:szCs w:val="26"/>
                <w:lang w:val="vi-VN"/>
              </w:rPr>
              <w:t>7</w:t>
            </w:r>
          </w:p>
        </w:tc>
        <w:tc>
          <w:tcPr>
            <w:tcW w:w="1869" w:type="dxa"/>
          </w:tcPr>
          <w:p w14:paraId="4FA80BB1" w14:textId="77777777" w:rsidR="00355BA8" w:rsidRPr="001A50CD" w:rsidRDefault="00355BA8" w:rsidP="000E4F17">
            <w:pPr>
              <w:spacing w:line="480" w:lineRule="auto"/>
              <w:rPr>
                <w:szCs w:val="26"/>
                <w:lang w:val="vi-VN"/>
              </w:rPr>
            </w:pPr>
            <w:r w:rsidRPr="001A50CD">
              <w:rPr>
                <w:szCs w:val="26"/>
                <w:lang w:val="vi-VN"/>
              </w:rPr>
              <w:t>gia</w:t>
            </w:r>
          </w:p>
        </w:tc>
        <w:tc>
          <w:tcPr>
            <w:tcW w:w="1869" w:type="dxa"/>
          </w:tcPr>
          <w:p w14:paraId="7CD56462" w14:textId="77777777" w:rsidR="00355BA8" w:rsidRPr="001A50CD" w:rsidRDefault="00355BA8" w:rsidP="000E4F17">
            <w:pPr>
              <w:spacing w:line="480" w:lineRule="auto"/>
              <w:rPr>
                <w:szCs w:val="26"/>
                <w:lang w:val="vi-VN"/>
              </w:rPr>
            </w:pPr>
            <w:r w:rsidRPr="001A50CD">
              <w:rPr>
                <w:szCs w:val="26"/>
                <w:lang w:val="vi-VN"/>
              </w:rPr>
              <w:t>int(11)</w:t>
            </w:r>
          </w:p>
        </w:tc>
        <w:tc>
          <w:tcPr>
            <w:tcW w:w="1869" w:type="dxa"/>
          </w:tcPr>
          <w:p w14:paraId="2178F0B3" w14:textId="77777777" w:rsidR="00355BA8" w:rsidRPr="001A50CD" w:rsidRDefault="00355BA8" w:rsidP="000E4F17">
            <w:pPr>
              <w:spacing w:line="480" w:lineRule="auto"/>
              <w:rPr>
                <w:szCs w:val="26"/>
                <w:lang w:val="vi-VN"/>
              </w:rPr>
            </w:pPr>
          </w:p>
        </w:tc>
        <w:tc>
          <w:tcPr>
            <w:tcW w:w="1869" w:type="dxa"/>
          </w:tcPr>
          <w:p w14:paraId="37B6C87D" w14:textId="77777777" w:rsidR="00355BA8" w:rsidRPr="001A50CD" w:rsidRDefault="0034296E" w:rsidP="000E4F17">
            <w:pPr>
              <w:spacing w:line="480" w:lineRule="auto"/>
              <w:rPr>
                <w:szCs w:val="26"/>
                <w:lang w:val="vi-VN"/>
              </w:rPr>
            </w:pPr>
            <w:r w:rsidRPr="001A50CD">
              <w:rPr>
                <w:szCs w:val="26"/>
                <w:lang w:val="vi-VN"/>
              </w:rPr>
              <w:t>Giá</w:t>
            </w:r>
          </w:p>
        </w:tc>
      </w:tr>
      <w:tr w:rsidR="00355BA8" w:rsidRPr="001A50CD" w14:paraId="1D14C9C6" w14:textId="77777777" w:rsidTr="009D0E50">
        <w:tc>
          <w:tcPr>
            <w:tcW w:w="1869" w:type="dxa"/>
          </w:tcPr>
          <w:p w14:paraId="0A495AEC" w14:textId="77777777" w:rsidR="00355BA8" w:rsidRPr="001A50CD" w:rsidRDefault="00355BA8" w:rsidP="000E4F17">
            <w:pPr>
              <w:spacing w:line="480" w:lineRule="auto"/>
              <w:rPr>
                <w:szCs w:val="26"/>
                <w:lang w:val="vi-VN"/>
              </w:rPr>
            </w:pPr>
            <w:r w:rsidRPr="001A50CD">
              <w:rPr>
                <w:szCs w:val="26"/>
                <w:lang w:val="vi-VN"/>
              </w:rPr>
              <w:t>8</w:t>
            </w:r>
          </w:p>
        </w:tc>
        <w:tc>
          <w:tcPr>
            <w:tcW w:w="1869" w:type="dxa"/>
          </w:tcPr>
          <w:p w14:paraId="3B31C4DC" w14:textId="77777777" w:rsidR="00355BA8" w:rsidRPr="001A50CD" w:rsidRDefault="00355BA8" w:rsidP="000E4F17">
            <w:pPr>
              <w:spacing w:line="480" w:lineRule="auto"/>
              <w:rPr>
                <w:szCs w:val="26"/>
                <w:lang w:val="vi-VN"/>
              </w:rPr>
            </w:pPr>
            <w:r w:rsidRPr="001A50CD">
              <w:rPr>
                <w:szCs w:val="26"/>
                <w:lang w:val="vi-VN"/>
              </w:rPr>
              <w:t>luu_y</w:t>
            </w:r>
          </w:p>
        </w:tc>
        <w:tc>
          <w:tcPr>
            <w:tcW w:w="1869" w:type="dxa"/>
          </w:tcPr>
          <w:p w14:paraId="7F59FD71" w14:textId="77777777" w:rsidR="00355BA8" w:rsidRPr="001A50CD" w:rsidRDefault="00355BA8" w:rsidP="000E4F17">
            <w:pPr>
              <w:spacing w:line="480" w:lineRule="auto"/>
              <w:rPr>
                <w:szCs w:val="26"/>
                <w:lang w:val="vi-VN"/>
              </w:rPr>
            </w:pPr>
            <w:r w:rsidRPr="001A50CD">
              <w:rPr>
                <w:szCs w:val="26"/>
                <w:lang w:val="vi-VN"/>
              </w:rPr>
              <w:t>text</w:t>
            </w:r>
          </w:p>
        </w:tc>
        <w:tc>
          <w:tcPr>
            <w:tcW w:w="1869" w:type="dxa"/>
          </w:tcPr>
          <w:p w14:paraId="3A5CC9DE" w14:textId="77777777" w:rsidR="00355BA8" w:rsidRPr="001A50CD" w:rsidRDefault="00355BA8" w:rsidP="000E4F17">
            <w:pPr>
              <w:spacing w:line="480" w:lineRule="auto"/>
              <w:rPr>
                <w:szCs w:val="26"/>
                <w:lang w:val="vi-VN"/>
              </w:rPr>
            </w:pPr>
          </w:p>
        </w:tc>
        <w:tc>
          <w:tcPr>
            <w:tcW w:w="1869" w:type="dxa"/>
          </w:tcPr>
          <w:p w14:paraId="14B92032" w14:textId="77777777" w:rsidR="00355BA8" w:rsidRPr="001A50CD" w:rsidRDefault="0034296E" w:rsidP="000E4F17">
            <w:pPr>
              <w:spacing w:line="480" w:lineRule="auto"/>
              <w:rPr>
                <w:szCs w:val="26"/>
                <w:lang w:val="vi-VN"/>
              </w:rPr>
            </w:pPr>
            <w:r w:rsidRPr="001A50CD">
              <w:rPr>
                <w:szCs w:val="26"/>
                <w:lang w:val="vi-VN"/>
              </w:rPr>
              <w:t>Lưu ý</w:t>
            </w:r>
          </w:p>
        </w:tc>
      </w:tr>
      <w:tr w:rsidR="00355BA8" w:rsidRPr="001A50CD" w14:paraId="7A285B15" w14:textId="77777777" w:rsidTr="009D0E50">
        <w:tc>
          <w:tcPr>
            <w:tcW w:w="1869" w:type="dxa"/>
          </w:tcPr>
          <w:p w14:paraId="418D7FD4" w14:textId="77777777" w:rsidR="00355BA8" w:rsidRPr="001A50CD" w:rsidRDefault="00355BA8" w:rsidP="000E4F17">
            <w:pPr>
              <w:spacing w:line="480" w:lineRule="auto"/>
              <w:rPr>
                <w:szCs w:val="26"/>
                <w:lang w:val="vi-VN"/>
              </w:rPr>
            </w:pPr>
            <w:r w:rsidRPr="001A50CD">
              <w:rPr>
                <w:szCs w:val="26"/>
                <w:lang w:val="vi-VN"/>
              </w:rPr>
              <w:t>9</w:t>
            </w:r>
          </w:p>
        </w:tc>
        <w:tc>
          <w:tcPr>
            <w:tcW w:w="1869" w:type="dxa"/>
          </w:tcPr>
          <w:p w14:paraId="6C6DCC1E" w14:textId="77777777" w:rsidR="00355BA8" w:rsidRPr="001A50CD" w:rsidRDefault="00355BA8" w:rsidP="000E4F17">
            <w:pPr>
              <w:spacing w:line="480" w:lineRule="auto"/>
              <w:rPr>
                <w:szCs w:val="26"/>
                <w:lang w:val="vi-VN"/>
              </w:rPr>
            </w:pPr>
            <w:r w:rsidRPr="001A50CD">
              <w:rPr>
                <w:szCs w:val="26"/>
                <w:lang w:val="vi-VN"/>
              </w:rPr>
              <w:t>tac_dung_phu</w:t>
            </w:r>
          </w:p>
        </w:tc>
        <w:tc>
          <w:tcPr>
            <w:tcW w:w="1869" w:type="dxa"/>
          </w:tcPr>
          <w:p w14:paraId="4B3C8E83" w14:textId="77777777" w:rsidR="00355BA8" w:rsidRPr="001A50CD" w:rsidRDefault="00355BA8" w:rsidP="000E4F17">
            <w:pPr>
              <w:spacing w:line="480" w:lineRule="auto"/>
              <w:rPr>
                <w:szCs w:val="26"/>
                <w:lang w:val="vi-VN"/>
              </w:rPr>
            </w:pPr>
            <w:r w:rsidRPr="001A50CD">
              <w:rPr>
                <w:szCs w:val="26"/>
                <w:lang w:val="vi-VN"/>
              </w:rPr>
              <w:t>text</w:t>
            </w:r>
          </w:p>
        </w:tc>
        <w:tc>
          <w:tcPr>
            <w:tcW w:w="1869" w:type="dxa"/>
          </w:tcPr>
          <w:p w14:paraId="6D341BEB" w14:textId="77777777" w:rsidR="00355BA8" w:rsidRPr="001A50CD" w:rsidRDefault="00355BA8" w:rsidP="000E4F17">
            <w:pPr>
              <w:spacing w:line="480" w:lineRule="auto"/>
              <w:rPr>
                <w:szCs w:val="26"/>
                <w:lang w:val="vi-VN"/>
              </w:rPr>
            </w:pPr>
          </w:p>
        </w:tc>
        <w:tc>
          <w:tcPr>
            <w:tcW w:w="1869" w:type="dxa"/>
          </w:tcPr>
          <w:p w14:paraId="031FE888" w14:textId="77777777" w:rsidR="00355BA8" w:rsidRPr="001A50CD" w:rsidRDefault="0034296E" w:rsidP="000E4F17">
            <w:pPr>
              <w:spacing w:line="480" w:lineRule="auto"/>
              <w:rPr>
                <w:szCs w:val="26"/>
                <w:lang w:val="vi-VN"/>
              </w:rPr>
            </w:pPr>
            <w:r w:rsidRPr="001A50CD">
              <w:rPr>
                <w:szCs w:val="26"/>
                <w:lang w:val="vi-VN"/>
              </w:rPr>
              <w:t>Tác dụng phụ</w:t>
            </w:r>
          </w:p>
        </w:tc>
      </w:tr>
    </w:tbl>
    <w:p w14:paraId="793B1EE0" w14:textId="77777777" w:rsidR="005459E1" w:rsidRPr="001A50CD" w:rsidRDefault="005459E1" w:rsidP="000E4F17">
      <w:pPr>
        <w:pStyle w:val="Caption"/>
        <w:spacing w:line="480" w:lineRule="auto"/>
        <w:ind w:firstLine="0"/>
        <w:jc w:val="left"/>
        <w:rPr>
          <w:szCs w:val="26"/>
        </w:rPr>
      </w:pPr>
      <w:bookmarkStart w:id="126" w:name="_Toc170219739"/>
    </w:p>
    <w:p w14:paraId="6C1C7E05" w14:textId="77777777" w:rsidR="004B2496" w:rsidRPr="001A50CD" w:rsidRDefault="00ED5E41" w:rsidP="000E4F17">
      <w:pPr>
        <w:pStyle w:val="Caption"/>
        <w:spacing w:line="480" w:lineRule="auto"/>
        <w:jc w:val="left"/>
        <w:rPr>
          <w:szCs w:val="26"/>
        </w:rPr>
      </w:pPr>
      <w:r w:rsidRPr="001A50CD">
        <w:rPr>
          <w:szCs w:val="26"/>
        </w:rPr>
        <w:t>Bảng 3. 6 Bảng dịch vụ y tế</w:t>
      </w:r>
      <w:bookmarkEnd w:id="126"/>
    </w:p>
    <w:tbl>
      <w:tblPr>
        <w:tblStyle w:val="TableGrid"/>
        <w:tblW w:w="0" w:type="auto"/>
        <w:tblLook w:val="04A0" w:firstRow="1" w:lastRow="0" w:firstColumn="1" w:lastColumn="0" w:noHBand="0" w:noVBand="1"/>
      </w:tblPr>
      <w:tblGrid>
        <w:gridCol w:w="1869"/>
        <w:gridCol w:w="1869"/>
        <w:gridCol w:w="1869"/>
        <w:gridCol w:w="1869"/>
        <w:gridCol w:w="1869"/>
      </w:tblGrid>
      <w:tr w:rsidR="00355BA8" w:rsidRPr="001A50CD" w14:paraId="13A69D43" w14:textId="77777777" w:rsidTr="00355BA8">
        <w:tc>
          <w:tcPr>
            <w:tcW w:w="1869" w:type="dxa"/>
          </w:tcPr>
          <w:p w14:paraId="1C1B6F65" w14:textId="77777777" w:rsidR="00355BA8" w:rsidRPr="001A50CD" w:rsidRDefault="00355BA8" w:rsidP="000E4F17">
            <w:pPr>
              <w:spacing w:line="480" w:lineRule="auto"/>
              <w:rPr>
                <w:szCs w:val="26"/>
              </w:rPr>
            </w:pPr>
            <w:r w:rsidRPr="001A50CD">
              <w:rPr>
                <w:szCs w:val="26"/>
                <w:lang w:val="vi-VN"/>
              </w:rPr>
              <w:t>STT</w:t>
            </w:r>
          </w:p>
        </w:tc>
        <w:tc>
          <w:tcPr>
            <w:tcW w:w="1869" w:type="dxa"/>
          </w:tcPr>
          <w:p w14:paraId="638D269E" w14:textId="77777777" w:rsidR="00355BA8" w:rsidRPr="001A50CD" w:rsidRDefault="00355BA8" w:rsidP="000E4F17">
            <w:pPr>
              <w:spacing w:line="480" w:lineRule="auto"/>
              <w:rPr>
                <w:szCs w:val="26"/>
                <w:lang w:val="vi-VN"/>
              </w:rPr>
            </w:pPr>
            <w:r w:rsidRPr="001A50CD">
              <w:rPr>
                <w:szCs w:val="26"/>
                <w:lang w:val="vi-VN"/>
              </w:rPr>
              <w:t>Thuộc tính</w:t>
            </w:r>
          </w:p>
        </w:tc>
        <w:tc>
          <w:tcPr>
            <w:tcW w:w="1869" w:type="dxa"/>
          </w:tcPr>
          <w:p w14:paraId="390F6CB1" w14:textId="77777777" w:rsidR="00355BA8" w:rsidRPr="001A50CD" w:rsidRDefault="00355BA8" w:rsidP="000E4F17">
            <w:pPr>
              <w:spacing w:line="480" w:lineRule="auto"/>
              <w:rPr>
                <w:szCs w:val="26"/>
                <w:lang w:val="vi-VN"/>
              </w:rPr>
            </w:pPr>
            <w:r w:rsidRPr="001A50CD">
              <w:rPr>
                <w:szCs w:val="26"/>
                <w:lang w:val="vi-VN"/>
              </w:rPr>
              <w:t>Kiểu dữ liệu</w:t>
            </w:r>
          </w:p>
        </w:tc>
        <w:tc>
          <w:tcPr>
            <w:tcW w:w="1869" w:type="dxa"/>
          </w:tcPr>
          <w:p w14:paraId="1FC98E5B" w14:textId="77777777" w:rsidR="00355BA8" w:rsidRPr="001A50CD" w:rsidRDefault="00355BA8" w:rsidP="000E4F17">
            <w:pPr>
              <w:spacing w:line="480" w:lineRule="auto"/>
              <w:rPr>
                <w:szCs w:val="26"/>
                <w:lang w:val="vi-VN"/>
              </w:rPr>
            </w:pPr>
            <w:r w:rsidRPr="001A50CD">
              <w:rPr>
                <w:szCs w:val="26"/>
                <w:lang w:val="vi-VN"/>
              </w:rPr>
              <w:t>Miền giá trị</w:t>
            </w:r>
          </w:p>
        </w:tc>
        <w:tc>
          <w:tcPr>
            <w:tcW w:w="1869" w:type="dxa"/>
          </w:tcPr>
          <w:p w14:paraId="1266FA8D" w14:textId="77777777" w:rsidR="00355BA8" w:rsidRPr="001A50CD" w:rsidRDefault="00355BA8" w:rsidP="000E4F17">
            <w:pPr>
              <w:spacing w:line="480" w:lineRule="auto"/>
              <w:rPr>
                <w:szCs w:val="26"/>
                <w:lang w:val="vi-VN"/>
              </w:rPr>
            </w:pPr>
            <w:r w:rsidRPr="001A50CD">
              <w:rPr>
                <w:szCs w:val="26"/>
                <w:lang w:val="vi-VN"/>
              </w:rPr>
              <w:t>Diễn giải</w:t>
            </w:r>
          </w:p>
        </w:tc>
      </w:tr>
      <w:tr w:rsidR="00355BA8" w:rsidRPr="001A50CD" w14:paraId="2C9F7C8B" w14:textId="77777777" w:rsidTr="00355BA8">
        <w:tc>
          <w:tcPr>
            <w:tcW w:w="1869" w:type="dxa"/>
          </w:tcPr>
          <w:p w14:paraId="79EBC2FE" w14:textId="77777777" w:rsidR="00355BA8" w:rsidRPr="001A50CD" w:rsidRDefault="00355BA8" w:rsidP="000E4F17">
            <w:pPr>
              <w:spacing w:line="480" w:lineRule="auto"/>
              <w:rPr>
                <w:szCs w:val="26"/>
              </w:rPr>
            </w:pPr>
            <w:r w:rsidRPr="001A50CD">
              <w:rPr>
                <w:szCs w:val="26"/>
                <w:lang w:val="vi-VN"/>
              </w:rPr>
              <w:t>1</w:t>
            </w:r>
          </w:p>
        </w:tc>
        <w:tc>
          <w:tcPr>
            <w:tcW w:w="1869" w:type="dxa"/>
          </w:tcPr>
          <w:p w14:paraId="64A47831" w14:textId="77777777" w:rsidR="00355BA8" w:rsidRPr="001A50CD" w:rsidRDefault="00355BA8" w:rsidP="000E4F17">
            <w:pPr>
              <w:spacing w:line="480" w:lineRule="auto"/>
              <w:rPr>
                <w:szCs w:val="26"/>
                <w:lang w:val="vi-VN"/>
              </w:rPr>
            </w:pPr>
            <w:r w:rsidRPr="001A50CD">
              <w:rPr>
                <w:szCs w:val="26"/>
                <w:lang w:val="vi-VN"/>
              </w:rPr>
              <w:t>ma_dich_vu</w:t>
            </w:r>
          </w:p>
        </w:tc>
        <w:tc>
          <w:tcPr>
            <w:tcW w:w="1869" w:type="dxa"/>
          </w:tcPr>
          <w:p w14:paraId="14A3DBA0" w14:textId="77777777" w:rsidR="00355BA8" w:rsidRPr="001A50CD" w:rsidRDefault="00355BA8" w:rsidP="000E4F17">
            <w:pPr>
              <w:spacing w:line="480" w:lineRule="auto"/>
              <w:rPr>
                <w:szCs w:val="26"/>
                <w:lang w:val="vi-VN"/>
              </w:rPr>
            </w:pPr>
            <w:r w:rsidRPr="001A50CD">
              <w:rPr>
                <w:szCs w:val="26"/>
                <w:lang w:val="vi-VN"/>
              </w:rPr>
              <w:t>int(11)</w:t>
            </w:r>
          </w:p>
        </w:tc>
        <w:tc>
          <w:tcPr>
            <w:tcW w:w="1869" w:type="dxa"/>
          </w:tcPr>
          <w:p w14:paraId="6D2D4B36" w14:textId="77777777" w:rsidR="00355BA8" w:rsidRPr="001A50CD" w:rsidRDefault="0034296E" w:rsidP="000E4F17">
            <w:pPr>
              <w:spacing w:line="480" w:lineRule="auto"/>
              <w:rPr>
                <w:szCs w:val="26"/>
                <w:lang w:val="vi-VN"/>
              </w:rPr>
            </w:pPr>
            <w:r w:rsidRPr="001A50CD">
              <w:rPr>
                <w:szCs w:val="26"/>
                <w:lang w:val="vi-VN"/>
              </w:rPr>
              <w:t>Khóa chính</w:t>
            </w:r>
          </w:p>
        </w:tc>
        <w:tc>
          <w:tcPr>
            <w:tcW w:w="1869" w:type="dxa"/>
          </w:tcPr>
          <w:p w14:paraId="7DAB3865" w14:textId="77777777" w:rsidR="00355BA8" w:rsidRPr="001A50CD" w:rsidRDefault="00355BA8" w:rsidP="000E4F17">
            <w:pPr>
              <w:spacing w:line="480" w:lineRule="auto"/>
              <w:rPr>
                <w:szCs w:val="26"/>
              </w:rPr>
            </w:pPr>
          </w:p>
        </w:tc>
      </w:tr>
      <w:tr w:rsidR="00355BA8" w:rsidRPr="001A50CD" w14:paraId="4C67DEEA" w14:textId="77777777" w:rsidTr="00355BA8">
        <w:tc>
          <w:tcPr>
            <w:tcW w:w="1869" w:type="dxa"/>
          </w:tcPr>
          <w:p w14:paraId="7D79B217" w14:textId="77777777" w:rsidR="00355BA8" w:rsidRPr="001A50CD" w:rsidRDefault="00355BA8" w:rsidP="000E4F17">
            <w:pPr>
              <w:spacing w:line="480" w:lineRule="auto"/>
              <w:rPr>
                <w:szCs w:val="26"/>
              </w:rPr>
            </w:pPr>
            <w:r w:rsidRPr="001A50CD">
              <w:rPr>
                <w:szCs w:val="26"/>
                <w:lang w:val="vi-VN"/>
              </w:rPr>
              <w:t>2</w:t>
            </w:r>
          </w:p>
        </w:tc>
        <w:tc>
          <w:tcPr>
            <w:tcW w:w="1869" w:type="dxa"/>
          </w:tcPr>
          <w:p w14:paraId="40B21524" w14:textId="77777777" w:rsidR="00355BA8" w:rsidRPr="001A50CD" w:rsidRDefault="00355BA8" w:rsidP="000E4F17">
            <w:pPr>
              <w:spacing w:line="480" w:lineRule="auto"/>
              <w:rPr>
                <w:szCs w:val="26"/>
                <w:lang w:val="vi-VN"/>
              </w:rPr>
            </w:pPr>
            <w:r w:rsidRPr="001A50CD">
              <w:rPr>
                <w:szCs w:val="26"/>
                <w:lang w:val="vi-VN"/>
              </w:rPr>
              <w:t>ten_dich_vu</w:t>
            </w:r>
          </w:p>
        </w:tc>
        <w:tc>
          <w:tcPr>
            <w:tcW w:w="1869" w:type="dxa"/>
          </w:tcPr>
          <w:p w14:paraId="0AE1D86E" w14:textId="77777777" w:rsidR="00355BA8" w:rsidRPr="001A50CD" w:rsidRDefault="00355BA8" w:rsidP="000E4F17">
            <w:pPr>
              <w:spacing w:line="480" w:lineRule="auto"/>
              <w:rPr>
                <w:szCs w:val="26"/>
                <w:lang w:val="vi-VN"/>
              </w:rPr>
            </w:pPr>
            <w:r w:rsidRPr="001A50CD">
              <w:rPr>
                <w:szCs w:val="26"/>
                <w:lang w:val="vi-VN"/>
              </w:rPr>
              <w:t>varchar(255)</w:t>
            </w:r>
          </w:p>
        </w:tc>
        <w:tc>
          <w:tcPr>
            <w:tcW w:w="1869" w:type="dxa"/>
          </w:tcPr>
          <w:p w14:paraId="153898FA" w14:textId="77777777" w:rsidR="00355BA8" w:rsidRPr="001A50CD" w:rsidRDefault="00355BA8" w:rsidP="000E4F17">
            <w:pPr>
              <w:spacing w:line="480" w:lineRule="auto"/>
              <w:rPr>
                <w:szCs w:val="26"/>
              </w:rPr>
            </w:pPr>
          </w:p>
        </w:tc>
        <w:tc>
          <w:tcPr>
            <w:tcW w:w="1869" w:type="dxa"/>
          </w:tcPr>
          <w:p w14:paraId="37517E52" w14:textId="77777777" w:rsidR="00355BA8" w:rsidRPr="001A50CD" w:rsidRDefault="00355BA8" w:rsidP="000E4F17">
            <w:pPr>
              <w:spacing w:line="480" w:lineRule="auto"/>
              <w:rPr>
                <w:szCs w:val="26"/>
              </w:rPr>
            </w:pPr>
          </w:p>
        </w:tc>
      </w:tr>
      <w:tr w:rsidR="00355BA8" w:rsidRPr="001A50CD" w14:paraId="7BD952E1" w14:textId="77777777" w:rsidTr="00355BA8">
        <w:tc>
          <w:tcPr>
            <w:tcW w:w="1869" w:type="dxa"/>
          </w:tcPr>
          <w:p w14:paraId="47DF89A7" w14:textId="77777777" w:rsidR="00355BA8" w:rsidRPr="001A50CD" w:rsidRDefault="00355BA8" w:rsidP="000E4F17">
            <w:pPr>
              <w:spacing w:line="480" w:lineRule="auto"/>
              <w:rPr>
                <w:szCs w:val="26"/>
              </w:rPr>
            </w:pPr>
            <w:r w:rsidRPr="001A50CD">
              <w:rPr>
                <w:szCs w:val="26"/>
                <w:lang w:val="vi-VN"/>
              </w:rPr>
              <w:t>3</w:t>
            </w:r>
          </w:p>
        </w:tc>
        <w:tc>
          <w:tcPr>
            <w:tcW w:w="1869" w:type="dxa"/>
          </w:tcPr>
          <w:p w14:paraId="65B0B2EB" w14:textId="77777777" w:rsidR="00355BA8" w:rsidRPr="001A50CD" w:rsidRDefault="00355BA8" w:rsidP="000E4F17">
            <w:pPr>
              <w:spacing w:line="480" w:lineRule="auto"/>
              <w:rPr>
                <w:szCs w:val="26"/>
                <w:lang w:val="vi-VN"/>
              </w:rPr>
            </w:pPr>
            <w:r w:rsidRPr="001A50CD">
              <w:rPr>
                <w:szCs w:val="26"/>
                <w:lang w:val="vi-VN"/>
              </w:rPr>
              <w:t>gia_tien</w:t>
            </w:r>
          </w:p>
        </w:tc>
        <w:tc>
          <w:tcPr>
            <w:tcW w:w="1869" w:type="dxa"/>
          </w:tcPr>
          <w:p w14:paraId="46CCC6C0" w14:textId="77777777" w:rsidR="00355BA8" w:rsidRPr="001A50CD" w:rsidRDefault="00355BA8" w:rsidP="000E4F17">
            <w:pPr>
              <w:spacing w:line="480" w:lineRule="auto"/>
              <w:rPr>
                <w:szCs w:val="26"/>
                <w:lang w:val="vi-VN"/>
              </w:rPr>
            </w:pPr>
            <w:r w:rsidRPr="001A50CD">
              <w:rPr>
                <w:szCs w:val="26"/>
                <w:lang w:val="vi-VN"/>
              </w:rPr>
              <w:t>int(11)</w:t>
            </w:r>
          </w:p>
        </w:tc>
        <w:tc>
          <w:tcPr>
            <w:tcW w:w="1869" w:type="dxa"/>
          </w:tcPr>
          <w:p w14:paraId="38F18460" w14:textId="77777777" w:rsidR="00355BA8" w:rsidRPr="001A50CD" w:rsidRDefault="00355BA8" w:rsidP="000E4F17">
            <w:pPr>
              <w:spacing w:line="480" w:lineRule="auto"/>
              <w:rPr>
                <w:szCs w:val="26"/>
              </w:rPr>
            </w:pPr>
          </w:p>
        </w:tc>
        <w:tc>
          <w:tcPr>
            <w:tcW w:w="1869" w:type="dxa"/>
          </w:tcPr>
          <w:p w14:paraId="24701B70" w14:textId="77777777" w:rsidR="00355BA8" w:rsidRPr="001A50CD" w:rsidRDefault="00355BA8" w:rsidP="000E4F17">
            <w:pPr>
              <w:spacing w:line="480" w:lineRule="auto"/>
              <w:rPr>
                <w:szCs w:val="26"/>
              </w:rPr>
            </w:pPr>
          </w:p>
        </w:tc>
      </w:tr>
      <w:tr w:rsidR="00355BA8" w:rsidRPr="001A50CD" w14:paraId="61E9A6A0" w14:textId="77777777" w:rsidTr="00355BA8">
        <w:tc>
          <w:tcPr>
            <w:tcW w:w="1869" w:type="dxa"/>
          </w:tcPr>
          <w:p w14:paraId="5B4D6E9C" w14:textId="77777777" w:rsidR="00355BA8" w:rsidRPr="001A50CD" w:rsidRDefault="00355BA8" w:rsidP="000E4F17">
            <w:pPr>
              <w:spacing w:line="480" w:lineRule="auto"/>
              <w:rPr>
                <w:szCs w:val="26"/>
              </w:rPr>
            </w:pPr>
            <w:r w:rsidRPr="001A50CD">
              <w:rPr>
                <w:szCs w:val="26"/>
                <w:lang w:val="vi-VN"/>
              </w:rPr>
              <w:t>4</w:t>
            </w:r>
          </w:p>
        </w:tc>
        <w:tc>
          <w:tcPr>
            <w:tcW w:w="1869" w:type="dxa"/>
          </w:tcPr>
          <w:p w14:paraId="44992DAA" w14:textId="77777777" w:rsidR="00355BA8" w:rsidRPr="001A50CD" w:rsidRDefault="00355BA8" w:rsidP="000E4F17">
            <w:pPr>
              <w:spacing w:line="480" w:lineRule="auto"/>
              <w:rPr>
                <w:szCs w:val="26"/>
                <w:lang w:val="vi-VN"/>
              </w:rPr>
            </w:pPr>
            <w:r w:rsidRPr="001A50CD">
              <w:rPr>
                <w:szCs w:val="26"/>
                <w:lang w:val="vi-VN"/>
              </w:rPr>
              <w:t>mo_ta</w:t>
            </w:r>
          </w:p>
        </w:tc>
        <w:tc>
          <w:tcPr>
            <w:tcW w:w="1869" w:type="dxa"/>
          </w:tcPr>
          <w:p w14:paraId="4379A82D" w14:textId="77777777" w:rsidR="00355BA8" w:rsidRPr="001A50CD" w:rsidRDefault="00355BA8" w:rsidP="000E4F17">
            <w:pPr>
              <w:spacing w:line="480" w:lineRule="auto"/>
              <w:rPr>
                <w:szCs w:val="26"/>
              </w:rPr>
            </w:pPr>
            <w:r w:rsidRPr="001A50CD">
              <w:rPr>
                <w:szCs w:val="26"/>
                <w:lang w:val="vi-VN"/>
              </w:rPr>
              <w:t>text</w:t>
            </w:r>
          </w:p>
        </w:tc>
        <w:tc>
          <w:tcPr>
            <w:tcW w:w="1869" w:type="dxa"/>
          </w:tcPr>
          <w:p w14:paraId="2D35A2E3" w14:textId="77777777" w:rsidR="00355BA8" w:rsidRPr="001A50CD" w:rsidRDefault="00355BA8" w:rsidP="000E4F17">
            <w:pPr>
              <w:spacing w:line="480" w:lineRule="auto"/>
              <w:rPr>
                <w:szCs w:val="26"/>
              </w:rPr>
            </w:pPr>
          </w:p>
        </w:tc>
        <w:tc>
          <w:tcPr>
            <w:tcW w:w="1869" w:type="dxa"/>
          </w:tcPr>
          <w:p w14:paraId="7DB69E73" w14:textId="77777777" w:rsidR="00355BA8" w:rsidRPr="001A50CD" w:rsidRDefault="00355BA8" w:rsidP="000E4F17">
            <w:pPr>
              <w:spacing w:line="480" w:lineRule="auto"/>
              <w:rPr>
                <w:szCs w:val="26"/>
              </w:rPr>
            </w:pPr>
          </w:p>
        </w:tc>
      </w:tr>
    </w:tbl>
    <w:p w14:paraId="5BAA23E9" w14:textId="77777777" w:rsidR="005B5B17" w:rsidRPr="001A50CD" w:rsidRDefault="005B5B17" w:rsidP="000E4F17">
      <w:pPr>
        <w:pStyle w:val="Heading3"/>
        <w:numPr>
          <w:ilvl w:val="0"/>
          <w:numId w:val="0"/>
        </w:numPr>
        <w:spacing w:line="480" w:lineRule="auto"/>
        <w:rPr>
          <w:i/>
          <w:szCs w:val="26"/>
          <w:lang w:val="vi-VN"/>
        </w:rPr>
      </w:pPr>
    </w:p>
    <w:p w14:paraId="29308F0B" w14:textId="77777777" w:rsidR="000B55A1" w:rsidRDefault="00BD09EA" w:rsidP="001A50CD">
      <w:pPr>
        <w:pStyle w:val="Heading3"/>
        <w:numPr>
          <w:ilvl w:val="2"/>
          <w:numId w:val="6"/>
        </w:numPr>
        <w:spacing w:line="360" w:lineRule="auto"/>
        <w:rPr>
          <w:i/>
          <w:szCs w:val="26"/>
          <w:lang w:val="vi-VN"/>
        </w:rPr>
      </w:pPr>
      <w:bookmarkStart w:id="127" w:name="_Toc170889011"/>
      <w:r w:rsidRPr="001A50CD">
        <w:rPr>
          <w:i/>
          <w:szCs w:val="26"/>
          <w:lang w:val="vi-VN"/>
        </w:rPr>
        <w:t>Biểu đồ Ues Case</w:t>
      </w:r>
      <w:bookmarkEnd w:id="127"/>
    </w:p>
    <w:p w14:paraId="46EC53F7" w14:textId="77777777" w:rsidR="000E4F17" w:rsidRPr="000E4F17" w:rsidRDefault="000E4F17" w:rsidP="000E4F17">
      <w:pPr>
        <w:rPr>
          <w:lang w:val="vi-VN"/>
        </w:rPr>
      </w:pPr>
    </w:p>
    <w:p w14:paraId="735E02B2" w14:textId="77777777" w:rsidR="00355BA8" w:rsidRPr="00431E55" w:rsidRDefault="00606139" w:rsidP="00431E55">
      <w:pPr>
        <w:spacing w:line="360" w:lineRule="auto"/>
        <w:ind w:firstLine="360"/>
        <w:jc w:val="both"/>
        <w:rPr>
          <w:b/>
          <w:szCs w:val="26"/>
          <w:lang w:val="vi-VN"/>
        </w:rPr>
      </w:pPr>
      <w:r w:rsidRPr="00431E55">
        <w:rPr>
          <w:b/>
          <w:szCs w:val="26"/>
          <w:lang w:val="vi-VN"/>
        </w:rPr>
        <w:t xml:space="preserve">Lược đồ Use Case xác thực phân quyền người </w:t>
      </w:r>
      <w:r w:rsidR="00CD0229" w:rsidRPr="00431E55">
        <w:rPr>
          <w:b/>
          <w:szCs w:val="26"/>
          <w:lang w:val="vi-VN"/>
        </w:rPr>
        <w:t>dùng gồm:</w:t>
      </w:r>
    </w:p>
    <w:p w14:paraId="789A49F1" w14:textId="77777777" w:rsidR="00CD0229" w:rsidRPr="001A50CD" w:rsidRDefault="00CD0229" w:rsidP="001A50CD">
      <w:pPr>
        <w:pStyle w:val="ListParagraph"/>
        <w:numPr>
          <w:ilvl w:val="0"/>
          <w:numId w:val="10"/>
        </w:numPr>
        <w:spacing w:line="360" w:lineRule="auto"/>
        <w:jc w:val="both"/>
        <w:rPr>
          <w:szCs w:val="26"/>
          <w:lang w:val="vi-VN"/>
        </w:rPr>
      </w:pPr>
      <w:r w:rsidRPr="001A50CD">
        <w:rPr>
          <w:szCs w:val="26"/>
          <w:lang w:val="vi-VN"/>
        </w:rPr>
        <w:t>Người quản trị: Người quản trị hệ thống.</w:t>
      </w:r>
    </w:p>
    <w:p w14:paraId="52139650" w14:textId="77777777" w:rsidR="00CD0229" w:rsidRPr="001A50CD" w:rsidRDefault="00CD0229" w:rsidP="001A50CD">
      <w:pPr>
        <w:pStyle w:val="ListParagraph"/>
        <w:numPr>
          <w:ilvl w:val="0"/>
          <w:numId w:val="10"/>
        </w:numPr>
        <w:spacing w:line="360" w:lineRule="auto"/>
        <w:jc w:val="both"/>
        <w:rPr>
          <w:szCs w:val="26"/>
          <w:lang w:val="vi-VN"/>
        </w:rPr>
      </w:pPr>
      <w:r w:rsidRPr="001A50CD">
        <w:rPr>
          <w:szCs w:val="26"/>
          <w:lang w:val="vi-VN"/>
        </w:rPr>
        <w:t>Giảng viên: Giảng viên của trường ĐHTV.</w:t>
      </w:r>
    </w:p>
    <w:p w14:paraId="547A6D54" w14:textId="77777777" w:rsidR="00CD0229" w:rsidRDefault="00CD0229" w:rsidP="001A50CD">
      <w:pPr>
        <w:pStyle w:val="ListParagraph"/>
        <w:numPr>
          <w:ilvl w:val="0"/>
          <w:numId w:val="10"/>
        </w:numPr>
        <w:spacing w:line="360" w:lineRule="auto"/>
        <w:jc w:val="both"/>
        <w:rPr>
          <w:szCs w:val="26"/>
          <w:lang w:val="vi-VN"/>
        </w:rPr>
      </w:pPr>
      <w:r w:rsidRPr="001A50CD">
        <w:rPr>
          <w:szCs w:val="26"/>
          <w:lang w:val="vi-VN"/>
        </w:rPr>
        <w:t>Bác sĩ: Bác sĩ khám chữa bệnh cho giảng viên.</w:t>
      </w:r>
    </w:p>
    <w:p w14:paraId="77C1096D" w14:textId="77777777" w:rsidR="000E4F17" w:rsidRPr="001A50CD" w:rsidRDefault="000E4F17" w:rsidP="000E4F17">
      <w:pPr>
        <w:pStyle w:val="ListParagraph"/>
        <w:spacing w:line="360" w:lineRule="auto"/>
        <w:ind w:left="1080"/>
        <w:jc w:val="both"/>
        <w:rPr>
          <w:szCs w:val="26"/>
          <w:lang w:val="vi-VN"/>
        </w:rPr>
      </w:pPr>
    </w:p>
    <w:p w14:paraId="4393999A" w14:textId="77777777" w:rsidR="000E4F17" w:rsidRPr="00B215D5" w:rsidRDefault="00681E24" w:rsidP="001A50CD">
      <w:pPr>
        <w:spacing w:line="360" w:lineRule="auto"/>
        <w:jc w:val="both"/>
        <w:rPr>
          <w:b/>
          <w:szCs w:val="26"/>
          <w:lang w:val="vi-VN"/>
        </w:rPr>
      </w:pPr>
      <w:r w:rsidRPr="000E4F17">
        <w:rPr>
          <w:b/>
          <w:szCs w:val="26"/>
        </w:rPr>
        <w:lastRenderedPageBreak/>
        <w:t>Các tác nhân hệ thống:</w:t>
      </w:r>
      <w:r w:rsidRPr="000E4F17">
        <w:rPr>
          <w:b/>
          <w:szCs w:val="26"/>
          <w:lang w:val="vi-VN"/>
        </w:rPr>
        <w:t xml:space="preserve"> Hệ thống gồm 3 tác nhân.</w:t>
      </w:r>
    </w:p>
    <w:p w14:paraId="10787E4B" w14:textId="1AFC9305" w:rsidR="00681E24" w:rsidRPr="001A50CD" w:rsidRDefault="00A53D27" w:rsidP="000E4F17">
      <w:pPr>
        <w:spacing w:line="360" w:lineRule="auto"/>
        <w:ind w:firstLine="720"/>
        <w:jc w:val="both"/>
        <w:rPr>
          <w:szCs w:val="26"/>
        </w:rPr>
      </w:pPr>
      <w:r w:rsidRPr="001A50CD">
        <w:rPr>
          <w:szCs w:val="26"/>
          <w:lang w:val="vi-VN"/>
        </w:rPr>
        <w:t xml:space="preserve">- </w:t>
      </w:r>
      <w:r w:rsidR="00681E24" w:rsidRPr="001A50CD">
        <w:rPr>
          <w:szCs w:val="26"/>
        </w:rPr>
        <w:t xml:space="preserve">Tác nhân </w:t>
      </w:r>
      <w:r w:rsidR="00681E24" w:rsidRPr="001A50CD">
        <w:rPr>
          <w:szCs w:val="26"/>
          <w:lang w:val="vi-VN"/>
        </w:rPr>
        <w:t>người quản trị (admin)</w:t>
      </w:r>
      <w:r w:rsidR="00681E24" w:rsidRPr="001A50CD">
        <w:rPr>
          <w:szCs w:val="26"/>
        </w:rPr>
        <w:t>: Là người</w:t>
      </w:r>
      <w:r w:rsidR="00681E24" w:rsidRPr="001A50CD">
        <w:rPr>
          <w:szCs w:val="26"/>
          <w:lang w:val="vi-VN"/>
        </w:rPr>
        <w:t xml:space="preserve"> quản trị hệ thống, là người có quyền quản </w:t>
      </w:r>
      <w:r w:rsidRPr="001A50CD">
        <w:rPr>
          <w:szCs w:val="26"/>
          <w:lang w:val="vi-VN"/>
        </w:rPr>
        <w:t>lý cao nhất hệ thống.</w:t>
      </w:r>
      <w:r w:rsidR="00A861C7">
        <w:rPr>
          <w:szCs w:val="26"/>
          <w:lang w:val="vi-VN"/>
        </w:rPr>
        <w:t xml:space="preserve"> </w:t>
      </w:r>
      <w:r w:rsidRPr="001A50CD">
        <w:rPr>
          <w:szCs w:val="26"/>
          <w:lang w:val="vi-VN"/>
        </w:rPr>
        <w:t xml:space="preserve">Người quản trị cung cấp cho giảng viên và bác sĩ tài khoản để đăng nhập vào hệ thống, người quản trị </w:t>
      </w:r>
      <w:r w:rsidRPr="001A50CD">
        <w:rPr>
          <w:szCs w:val="26"/>
        </w:rPr>
        <w:t>có thể cập nhật, sửa đổi và xóa thông tin tài khoản của giảng viên và bác sĩ</w:t>
      </w:r>
      <w:r w:rsidRPr="001A50CD">
        <w:rPr>
          <w:szCs w:val="26"/>
          <w:lang w:val="vi-VN"/>
        </w:rPr>
        <w:t>, xem hồ sơ khám sức khỏe định kỳ của giảng viên, cập nhập các dịch vụ y tế, quản lý danh sách các vaccine, quản lý danh sách đặt lịch khám sức khỏe và đặt lịch tiêm chủng của giảng viên</w:t>
      </w:r>
    </w:p>
    <w:p w14:paraId="7991B273" w14:textId="77777777" w:rsidR="00681E24" w:rsidRPr="001A50CD" w:rsidRDefault="00681E24" w:rsidP="001A50CD">
      <w:pPr>
        <w:spacing w:line="360" w:lineRule="auto"/>
        <w:ind w:firstLine="720"/>
        <w:jc w:val="both"/>
        <w:rPr>
          <w:szCs w:val="26"/>
        </w:rPr>
      </w:pPr>
      <w:r w:rsidRPr="001A50CD">
        <w:rPr>
          <w:szCs w:val="26"/>
        </w:rPr>
        <w:t xml:space="preserve"> </w:t>
      </w:r>
      <w:r w:rsidR="00A53D27" w:rsidRPr="001A50CD">
        <w:rPr>
          <w:szCs w:val="26"/>
          <w:lang w:val="vi-VN"/>
        </w:rPr>
        <w:t xml:space="preserve">- </w:t>
      </w:r>
      <w:r w:rsidRPr="001A50CD">
        <w:rPr>
          <w:szCs w:val="26"/>
        </w:rPr>
        <w:t>Tác nhân</w:t>
      </w:r>
      <w:r w:rsidRPr="001A50CD">
        <w:rPr>
          <w:szCs w:val="26"/>
          <w:lang w:val="vi-VN"/>
        </w:rPr>
        <w:t xml:space="preserve"> bác sĩ</w:t>
      </w:r>
      <w:r w:rsidR="00A53D27" w:rsidRPr="001A50CD">
        <w:rPr>
          <w:szCs w:val="26"/>
        </w:rPr>
        <w:t>:</w:t>
      </w:r>
      <w:r w:rsidR="00A53D27" w:rsidRPr="001A50CD">
        <w:rPr>
          <w:rFonts w:eastAsia="SimSun"/>
          <w:szCs w:val="26"/>
          <w:lang w:val="vi-VN"/>
        </w:rPr>
        <w:t xml:space="preserve"> Quyền</w:t>
      </w:r>
      <w:r w:rsidR="00A53D27" w:rsidRPr="001A50CD">
        <w:rPr>
          <w:szCs w:val="26"/>
        </w:rPr>
        <w:t xml:space="preserve"> tạo hồ sơ khám sức khỏe định kỳ mới cho giảng viên sau khi khám bệnh</w:t>
      </w:r>
      <w:r w:rsidR="00A53D27" w:rsidRPr="001A50CD">
        <w:rPr>
          <w:rFonts w:eastAsia="SimSun"/>
          <w:szCs w:val="26"/>
          <w:lang w:val="vi-VN"/>
        </w:rPr>
        <w:t xml:space="preserve">, sửa, xóa hồ sơ khám sức khỏe định kỳ của giảng viên. </w:t>
      </w:r>
    </w:p>
    <w:p w14:paraId="6577D040" w14:textId="77777777" w:rsidR="00681E24" w:rsidRDefault="00A53D27" w:rsidP="001A50CD">
      <w:pPr>
        <w:spacing w:line="360" w:lineRule="auto"/>
        <w:ind w:firstLine="720"/>
        <w:jc w:val="both"/>
        <w:rPr>
          <w:szCs w:val="26"/>
          <w:lang w:val="vi-VN"/>
        </w:rPr>
      </w:pPr>
      <w:r w:rsidRPr="001A50CD">
        <w:rPr>
          <w:szCs w:val="26"/>
          <w:lang w:val="vi-VN"/>
        </w:rPr>
        <w:t xml:space="preserve">- </w:t>
      </w:r>
      <w:r w:rsidR="00681E24" w:rsidRPr="001A50CD">
        <w:rPr>
          <w:szCs w:val="26"/>
          <w:lang w:val="vi-VN"/>
        </w:rPr>
        <w:t>Tác nhân giảng viên:</w:t>
      </w:r>
      <w:r w:rsidRPr="001A50CD">
        <w:rPr>
          <w:szCs w:val="26"/>
          <w:lang w:val="vi-VN"/>
        </w:rPr>
        <w:t xml:space="preserve"> </w:t>
      </w:r>
      <w:r w:rsidRPr="001A50CD">
        <w:rPr>
          <w:rFonts w:eastAsia="SimSun"/>
          <w:szCs w:val="26"/>
          <w:lang w:val="vi-VN"/>
        </w:rPr>
        <w:t>Giảng viên có thể đăng ký lịch khám sức khỏe, đăng ký lịch tiêm chủng cho bản thân hoặc người thân trong gia đình. Giảng viên cũng có thể xem hồ sơ khám sức khỏe định kỳ của mình, thêm thông tin của người thân cần đăng ký khám hoặc tiêm chủng,</w:t>
      </w:r>
      <w:r w:rsidRPr="001A50CD">
        <w:rPr>
          <w:szCs w:val="26"/>
        </w:rPr>
        <w:t xml:space="preserve"> </w:t>
      </w:r>
      <w:r w:rsidRPr="001A50CD">
        <w:rPr>
          <w:szCs w:val="26"/>
          <w:lang w:val="vi-VN"/>
        </w:rPr>
        <w:t>g</w:t>
      </w:r>
      <w:r w:rsidRPr="001A50CD">
        <w:rPr>
          <w:szCs w:val="26"/>
        </w:rPr>
        <w:t xml:space="preserve">iảng viên có thể xem lịch khám sức khỏe đã đăng ký của bản thân và người </w:t>
      </w:r>
      <w:r w:rsidRPr="001A50CD">
        <w:rPr>
          <w:szCs w:val="26"/>
          <w:lang w:val="vi-VN"/>
        </w:rPr>
        <w:t>thân.</w:t>
      </w:r>
    </w:p>
    <w:p w14:paraId="407D056F" w14:textId="77777777" w:rsidR="000E4F17" w:rsidRDefault="000E4F17" w:rsidP="001A50CD">
      <w:pPr>
        <w:spacing w:line="360" w:lineRule="auto"/>
        <w:ind w:firstLine="720"/>
        <w:jc w:val="both"/>
        <w:rPr>
          <w:szCs w:val="26"/>
          <w:lang w:val="vi-VN"/>
        </w:rPr>
      </w:pPr>
    </w:p>
    <w:p w14:paraId="17465987" w14:textId="77777777" w:rsidR="000E4F17" w:rsidRPr="001A50CD" w:rsidRDefault="000E4F17" w:rsidP="001A50CD">
      <w:pPr>
        <w:spacing w:line="360" w:lineRule="auto"/>
        <w:ind w:firstLine="720"/>
        <w:jc w:val="both"/>
        <w:rPr>
          <w:szCs w:val="26"/>
          <w:lang w:val="vi-VN"/>
        </w:rPr>
      </w:pPr>
    </w:p>
    <w:p w14:paraId="00E56098" w14:textId="77777777" w:rsidR="00F04C7F" w:rsidRPr="001A50CD" w:rsidRDefault="00606139" w:rsidP="001A50CD">
      <w:pPr>
        <w:keepNext/>
        <w:spacing w:line="360" w:lineRule="auto"/>
        <w:rPr>
          <w:szCs w:val="26"/>
        </w:rPr>
      </w:pPr>
      <w:r w:rsidRPr="001A50CD">
        <w:rPr>
          <w:noProof/>
          <w:szCs w:val="26"/>
        </w:rPr>
        <w:drawing>
          <wp:inline distT="0" distB="0" distL="0" distR="0" wp14:anchorId="0C04BEE9" wp14:editId="2D1C9D01">
            <wp:extent cx="5904717" cy="314696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2060" cy="3241477"/>
                    </a:xfrm>
                    <a:prstGeom prst="rect">
                      <a:avLst/>
                    </a:prstGeom>
                  </pic:spPr>
                </pic:pic>
              </a:graphicData>
            </a:graphic>
          </wp:inline>
        </w:drawing>
      </w:r>
    </w:p>
    <w:p w14:paraId="7AB764CE" w14:textId="77777777" w:rsidR="00A53D27" w:rsidRPr="001A50CD" w:rsidRDefault="00A53D27" w:rsidP="001A50CD">
      <w:pPr>
        <w:pStyle w:val="Caption"/>
        <w:rPr>
          <w:szCs w:val="26"/>
          <w:lang w:val="vi-VN"/>
        </w:rPr>
      </w:pPr>
      <w:bookmarkStart w:id="128" w:name="_Toc170221699"/>
    </w:p>
    <w:p w14:paraId="68A33EE0" w14:textId="77777777" w:rsidR="00372516" w:rsidRPr="001A50CD" w:rsidRDefault="00F04C7F" w:rsidP="001A50CD">
      <w:pPr>
        <w:pStyle w:val="Caption"/>
        <w:rPr>
          <w:szCs w:val="26"/>
          <w:lang w:val="vi-VN"/>
        </w:rPr>
      </w:pPr>
      <w:r w:rsidRPr="001A50CD">
        <w:rPr>
          <w:szCs w:val="26"/>
          <w:lang w:val="vi-VN"/>
        </w:rPr>
        <w:t>Hình 3.6 Biểu đồ Ues Case</w:t>
      </w:r>
      <w:bookmarkEnd w:id="128"/>
    </w:p>
    <w:p w14:paraId="59B00F7C" w14:textId="77777777" w:rsidR="00A53D27" w:rsidRPr="001A50CD" w:rsidRDefault="00A53D27" w:rsidP="001A50CD">
      <w:pPr>
        <w:spacing w:line="360" w:lineRule="auto"/>
        <w:rPr>
          <w:szCs w:val="26"/>
          <w:lang w:val="vi-VN"/>
        </w:rPr>
      </w:pPr>
    </w:p>
    <w:p w14:paraId="524EE867" w14:textId="77777777" w:rsidR="000E4F17" w:rsidRDefault="000E4F17">
      <w:pPr>
        <w:spacing w:after="160" w:line="259" w:lineRule="auto"/>
        <w:rPr>
          <w:b/>
          <w:szCs w:val="26"/>
          <w:lang w:val="vi-VN"/>
        </w:rPr>
      </w:pPr>
      <w:r>
        <w:rPr>
          <w:b/>
          <w:szCs w:val="26"/>
          <w:lang w:val="vi-VN"/>
        </w:rPr>
        <w:br w:type="page"/>
      </w:r>
    </w:p>
    <w:p w14:paraId="3836A7E3" w14:textId="080BD038" w:rsidR="000E4F17" w:rsidRPr="00431E55" w:rsidRDefault="00372516" w:rsidP="000E4F17">
      <w:pPr>
        <w:spacing w:line="360" w:lineRule="auto"/>
        <w:ind w:firstLine="720"/>
        <w:rPr>
          <w:b/>
          <w:szCs w:val="26"/>
          <w:lang w:val="vi-VN"/>
        </w:rPr>
      </w:pPr>
      <w:r w:rsidRPr="00431E55">
        <w:rPr>
          <w:b/>
          <w:szCs w:val="26"/>
          <w:lang w:val="vi-VN"/>
        </w:rPr>
        <w:lastRenderedPageBreak/>
        <w:t xml:space="preserve">Lược đồ tuần tự đăng </w:t>
      </w:r>
      <w:r w:rsidR="00EE708F">
        <w:rPr>
          <w:b/>
          <w:szCs w:val="26"/>
          <w:lang w:val="vi-VN"/>
        </w:rPr>
        <w:t>nhập:</w:t>
      </w:r>
    </w:p>
    <w:p w14:paraId="23D37B98" w14:textId="77777777" w:rsidR="00A53D27" w:rsidRPr="001A50CD" w:rsidRDefault="00A53D27" w:rsidP="001A50CD">
      <w:pPr>
        <w:spacing w:line="360" w:lineRule="auto"/>
        <w:jc w:val="both"/>
        <w:rPr>
          <w:szCs w:val="26"/>
        </w:rPr>
      </w:pPr>
      <w:r w:rsidRPr="001A50CD">
        <w:rPr>
          <w:szCs w:val="26"/>
        </w:rPr>
        <w:t xml:space="preserve">Tập hợp các hành động và trình tự diễn ra được mô tả </w:t>
      </w:r>
      <w:r w:rsidR="001A50CD" w:rsidRPr="001A50CD">
        <w:rPr>
          <w:szCs w:val="26"/>
        </w:rPr>
        <w:t>trong sơ đồ tuần tự, gồm:</w:t>
      </w:r>
    </w:p>
    <w:p w14:paraId="03393EAE" w14:textId="77777777" w:rsidR="00A53D27" w:rsidRPr="001A50CD" w:rsidRDefault="00A53D27" w:rsidP="001A50CD">
      <w:pPr>
        <w:pStyle w:val="ListParagraph"/>
        <w:numPr>
          <w:ilvl w:val="0"/>
          <w:numId w:val="25"/>
        </w:numPr>
        <w:spacing w:line="360" w:lineRule="auto"/>
        <w:jc w:val="both"/>
        <w:rPr>
          <w:szCs w:val="26"/>
        </w:rPr>
      </w:pPr>
      <w:r w:rsidRPr="001A50CD">
        <w:rPr>
          <w:szCs w:val="26"/>
        </w:rPr>
        <w:t>Nhập thông tin tài khoản</w:t>
      </w:r>
    </w:p>
    <w:p w14:paraId="46263F20" w14:textId="77777777" w:rsidR="00A53D27" w:rsidRPr="001A50CD" w:rsidRDefault="00A53D27" w:rsidP="001A50CD">
      <w:pPr>
        <w:pStyle w:val="ListParagraph"/>
        <w:numPr>
          <w:ilvl w:val="0"/>
          <w:numId w:val="25"/>
        </w:numPr>
        <w:spacing w:line="360" w:lineRule="auto"/>
        <w:jc w:val="both"/>
        <w:rPr>
          <w:szCs w:val="26"/>
        </w:rPr>
      </w:pPr>
      <w:r w:rsidRPr="001A50CD">
        <w:rPr>
          <w:szCs w:val="26"/>
        </w:rPr>
        <w:t>Kiểm tra thông tin tài khoản và mật khẩu</w:t>
      </w:r>
    </w:p>
    <w:p w14:paraId="44508505" w14:textId="77777777" w:rsidR="00A53D27" w:rsidRPr="001A50CD" w:rsidRDefault="00A53D27" w:rsidP="001A50CD">
      <w:pPr>
        <w:pStyle w:val="ListParagraph"/>
        <w:numPr>
          <w:ilvl w:val="0"/>
          <w:numId w:val="25"/>
        </w:numPr>
        <w:spacing w:line="360" w:lineRule="auto"/>
        <w:jc w:val="both"/>
        <w:rPr>
          <w:szCs w:val="26"/>
        </w:rPr>
      </w:pPr>
      <w:r w:rsidRPr="001A50CD">
        <w:rPr>
          <w:szCs w:val="26"/>
        </w:rPr>
        <w:t>Kiểm tra trong CSDL có hợp lệ không</w:t>
      </w:r>
    </w:p>
    <w:p w14:paraId="600BEBDA" w14:textId="77777777" w:rsidR="00A53D27" w:rsidRPr="001A50CD" w:rsidRDefault="00A53D27" w:rsidP="001A50CD">
      <w:pPr>
        <w:pStyle w:val="ListParagraph"/>
        <w:numPr>
          <w:ilvl w:val="0"/>
          <w:numId w:val="25"/>
        </w:numPr>
        <w:spacing w:line="360" w:lineRule="auto"/>
        <w:jc w:val="both"/>
        <w:rPr>
          <w:szCs w:val="26"/>
        </w:rPr>
      </w:pPr>
      <w:r w:rsidRPr="001A50CD">
        <w:rPr>
          <w:szCs w:val="26"/>
        </w:rPr>
        <w:t>Thực hiện kiểm tra</w:t>
      </w:r>
    </w:p>
    <w:p w14:paraId="4463FEA2" w14:textId="77777777" w:rsidR="00A53D27" w:rsidRDefault="001A50CD" w:rsidP="001A50CD">
      <w:pPr>
        <w:pStyle w:val="ListParagraph"/>
        <w:numPr>
          <w:ilvl w:val="0"/>
          <w:numId w:val="25"/>
        </w:numPr>
        <w:spacing w:line="360" w:lineRule="auto"/>
        <w:jc w:val="both"/>
        <w:rPr>
          <w:szCs w:val="26"/>
        </w:rPr>
      </w:pPr>
      <w:r w:rsidRPr="001A50CD">
        <w:rPr>
          <w:szCs w:val="26"/>
        </w:rPr>
        <w:t>Thông báo đăng nhập thành công</w:t>
      </w:r>
      <w:r w:rsidR="00A53D27" w:rsidRPr="001A50CD">
        <w:rPr>
          <w:szCs w:val="26"/>
        </w:rPr>
        <w:t>.</w:t>
      </w:r>
    </w:p>
    <w:p w14:paraId="4B2C7108" w14:textId="77777777" w:rsidR="000E4F17" w:rsidRDefault="000E4F17" w:rsidP="000E4F17">
      <w:pPr>
        <w:pStyle w:val="ListParagraph"/>
        <w:spacing w:line="360" w:lineRule="auto"/>
        <w:jc w:val="both"/>
        <w:rPr>
          <w:szCs w:val="26"/>
        </w:rPr>
      </w:pPr>
    </w:p>
    <w:p w14:paraId="02F91421" w14:textId="77777777" w:rsidR="00101359" w:rsidRPr="00101359" w:rsidRDefault="00101359" w:rsidP="00101359">
      <w:pPr>
        <w:pStyle w:val="ListParagraph"/>
        <w:spacing w:line="360" w:lineRule="auto"/>
        <w:jc w:val="both"/>
        <w:rPr>
          <w:szCs w:val="26"/>
        </w:rPr>
      </w:pPr>
      <w:r w:rsidRPr="00101359">
        <w:rPr>
          <w:szCs w:val="26"/>
        </w:rPr>
        <w:t>Quản trị viên/Bác sĩ/Giảng viên -&gt; GD_Dangnhap: 1. Nhập thông tin tài khoản</w:t>
      </w:r>
    </w:p>
    <w:p w14:paraId="2885EFC2" w14:textId="77777777" w:rsidR="00101359" w:rsidRPr="00101359" w:rsidRDefault="00101359" w:rsidP="00101359">
      <w:pPr>
        <w:pStyle w:val="ListParagraph"/>
        <w:spacing w:line="360" w:lineRule="auto"/>
        <w:jc w:val="both"/>
        <w:rPr>
          <w:szCs w:val="26"/>
        </w:rPr>
      </w:pPr>
      <w:r w:rsidRPr="00101359">
        <w:rPr>
          <w:szCs w:val="26"/>
        </w:rPr>
        <w:t>GD_Dangnhap -&gt; Xuly_Dangnhap: 2. Kiểm tra thông tin tài khoản và mật khẩu</w:t>
      </w:r>
    </w:p>
    <w:p w14:paraId="354BC10B" w14:textId="77777777" w:rsidR="00101359" w:rsidRPr="00101359" w:rsidRDefault="00101359" w:rsidP="00101359">
      <w:pPr>
        <w:pStyle w:val="ListParagraph"/>
        <w:spacing w:line="360" w:lineRule="auto"/>
        <w:jc w:val="both"/>
        <w:rPr>
          <w:szCs w:val="26"/>
        </w:rPr>
      </w:pPr>
      <w:r w:rsidRPr="00101359">
        <w:rPr>
          <w:szCs w:val="26"/>
        </w:rPr>
        <w:t>Xuly_Dangnhap -&gt; CSDL: 3. K</w:t>
      </w:r>
      <w:r>
        <w:rPr>
          <w:szCs w:val="26"/>
        </w:rPr>
        <w:t>iểm tra trong CSDL có hay không</w:t>
      </w:r>
      <w:r>
        <w:rPr>
          <w:szCs w:val="26"/>
          <w:lang w:val="vi-VN"/>
        </w:rPr>
        <w:t xml:space="preserve"> </w:t>
      </w:r>
      <w:r w:rsidRPr="00101359">
        <w:rPr>
          <w:szCs w:val="26"/>
        </w:rPr>
        <w:t>CSDL -&gt; Xuly_Dangnhap: 4. Thực hiện kiểm tra</w:t>
      </w:r>
      <w:r w:rsidRPr="00101359">
        <w:rPr>
          <w:szCs w:val="26"/>
          <w:lang w:val="vi-VN"/>
        </w:rPr>
        <w:t xml:space="preserve"> </w:t>
      </w:r>
      <w:r w:rsidRPr="00101359">
        <w:rPr>
          <w:szCs w:val="26"/>
        </w:rPr>
        <w:t xml:space="preserve">Xuly_Dangnhap -&gt; Quản trị viên/Bác sĩ/Giảng viên: 5. Thông báo đăng nhập thành </w:t>
      </w:r>
      <w:r w:rsidRPr="00101359">
        <w:rPr>
          <w:szCs w:val="26"/>
          <w:lang w:val="vi-VN"/>
        </w:rPr>
        <w:t>công.</w:t>
      </w:r>
    </w:p>
    <w:p w14:paraId="36398C21" w14:textId="77777777" w:rsidR="00117F6F" w:rsidRPr="001A50CD" w:rsidRDefault="00117F6F" w:rsidP="001A50CD">
      <w:pPr>
        <w:keepNext/>
        <w:spacing w:after="160" w:line="360" w:lineRule="auto"/>
        <w:rPr>
          <w:noProof/>
          <w:szCs w:val="26"/>
        </w:rPr>
      </w:pPr>
    </w:p>
    <w:p w14:paraId="58C18C41" w14:textId="77777777" w:rsidR="00F04C7F" w:rsidRPr="001A50CD" w:rsidRDefault="00372516" w:rsidP="001A50CD">
      <w:pPr>
        <w:keepNext/>
        <w:spacing w:after="160" w:line="360" w:lineRule="auto"/>
        <w:rPr>
          <w:szCs w:val="26"/>
        </w:rPr>
      </w:pPr>
      <w:r w:rsidRPr="001A50CD">
        <w:rPr>
          <w:noProof/>
          <w:szCs w:val="26"/>
        </w:rPr>
        <w:drawing>
          <wp:inline distT="0" distB="0" distL="0" distR="0" wp14:anchorId="3DBFF738" wp14:editId="087C009B">
            <wp:extent cx="6228655" cy="3752603"/>
            <wp:effectExtent l="0" t="0" r="1270" b="635"/>
            <wp:docPr id="5" name="Picture 5" descr="tuan_tu_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an_tu_d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7668" cy="3770083"/>
                    </a:xfrm>
                    <a:prstGeom prst="rect">
                      <a:avLst/>
                    </a:prstGeom>
                    <a:noFill/>
                    <a:ln>
                      <a:noFill/>
                    </a:ln>
                  </pic:spPr>
                </pic:pic>
              </a:graphicData>
            </a:graphic>
          </wp:inline>
        </w:drawing>
      </w:r>
    </w:p>
    <w:p w14:paraId="142E7148" w14:textId="77777777" w:rsidR="004B2496" w:rsidRPr="001A50CD" w:rsidRDefault="00F04C7F" w:rsidP="001A50CD">
      <w:pPr>
        <w:pStyle w:val="Caption"/>
        <w:rPr>
          <w:szCs w:val="26"/>
          <w:lang w:val="vi-VN"/>
        </w:rPr>
      </w:pPr>
      <w:bookmarkStart w:id="129" w:name="_Toc170221700"/>
      <w:r w:rsidRPr="001A50CD">
        <w:rPr>
          <w:szCs w:val="26"/>
          <w:lang w:val="vi-VN"/>
        </w:rPr>
        <w:t>Hình 3.7 Biểu đồ đăng nhập tuần tự</w:t>
      </w:r>
      <w:bookmarkEnd w:id="129"/>
    </w:p>
    <w:p w14:paraId="3E3F06FC" w14:textId="50F7B22D" w:rsidR="00AE5822" w:rsidRPr="00191AD6" w:rsidRDefault="004B2496" w:rsidP="00191AD6">
      <w:pPr>
        <w:spacing w:after="160" w:line="360" w:lineRule="auto"/>
        <w:rPr>
          <w:iCs/>
          <w:szCs w:val="26"/>
          <w:lang w:val="vi-VN"/>
        </w:rPr>
      </w:pPr>
      <w:r w:rsidRPr="001A50CD">
        <w:rPr>
          <w:szCs w:val="26"/>
          <w:lang w:val="vi-VN"/>
        </w:rPr>
        <w:br w:type="page"/>
      </w:r>
    </w:p>
    <w:p w14:paraId="12FBD6B4" w14:textId="77777777" w:rsidR="00AF4014" w:rsidRPr="001A50CD" w:rsidRDefault="00472C79" w:rsidP="00472C79">
      <w:pPr>
        <w:pStyle w:val="Heading1"/>
        <w:numPr>
          <w:ilvl w:val="0"/>
          <w:numId w:val="0"/>
        </w:numPr>
        <w:tabs>
          <w:tab w:val="left" w:pos="1701"/>
        </w:tabs>
        <w:spacing w:line="360" w:lineRule="auto"/>
        <w:ind w:left="390"/>
        <w:rPr>
          <w:szCs w:val="26"/>
        </w:rPr>
      </w:pPr>
      <w:bookmarkStart w:id="130" w:name="_Toc170889012"/>
      <w:bookmarkStart w:id="131" w:name="_Toc126865588"/>
      <w:bookmarkStart w:id="132" w:name="_Toc127730518"/>
      <w:bookmarkEnd w:id="119"/>
      <w:bookmarkEnd w:id="120"/>
      <w:bookmarkEnd w:id="121"/>
      <w:r>
        <w:rPr>
          <w:szCs w:val="26"/>
          <w:lang w:val="vi-VN"/>
        </w:rPr>
        <w:lastRenderedPageBreak/>
        <w:t xml:space="preserve">CHƯƠNG 4. </w:t>
      </w:r>
      <w:r w:rsidR="00AF4014" w:rsidRPr="001A50CD">
        <w:rPr>
          <w:szCs w:val="26"/>
        </w:rPr>
        <w:t xml:space="preserve">KẾT QUẢ </w:t>
      </w:r>
      <w:r w:rsidR="00D00523" w:rsidRPr="001A50CD">
        <w:rPr>
          <w:szCs w:val="26"/>
        </w:rPr>
        <w:t>NGHIÊN CỨU</w:t>
      </w:r>
      <w:bookmarkEnd w:id="130"/>
    </w:p>
    <w:p w14:paraId="6268731B" w14:textId="77777777" w:rsidR="00AF4014" w:rsidRPr="001A50CD" w:rsidRDefault="00B215D5" w:rsidP="00B215D5">
      <w:pPr>
        <w:pStyle w:val="Heading2"/>
        <w:numPr>
          <w:ilvl w:val="0"/>
          <w:numId w:val="0"/>
        </w:numPr>
        <w:rPr>
          <w:szCs w:val="26"/>
        </w:rPr>
      </w:pPr>
      <w:r>
        <w:rPr>
          <w:szCs w:val="26"/>
        </w:rPr>
        <w:t xml:space="preserve"> </w:t>
      </w:r>
      <w:bookmarkStart w:id="133" w:name="_Toc170889013"/>
      <w:r>
        <w:rPr>
          <w:szCs w:val="26"/>
        </w:rPr>
        <w:t xml:space="preserve">4.1. </w:t>
      </w:r>
      <w:r w:rsidRPr="001A50CD">
        <w:rPr>
          <w:szCs w:val="26"/>
        </w:rPr>
        <w:t>Thiết kế giao diện</w:t>
      </w:r>
      <w:bookmarkEnd w:id="133"/>
    </w:p>
    <w:p w14:paraId="5C14CA18" w14:textId="77777777" w:rsidR="00AF4014" w:rsidRPr="001A50CD" w:rsidRDefault="00B215D5" w:rsidP="001A50CD">
      <w:pPr>
        <w:pStyle w:val="Heading3"/>
        <w:numPr>
          <w:ilvl w:val="0"/>
          <w:numId w:val="0"/>
        </w:numPr>
        <w:spacing w:before="120" w:after="120" w:line="360" w:lineRule="auto"/>
        <w:rPr>
          <w:i/>
          <w:szCs w:val="26"/>
          <w:lang w:val="vi-VN"/>
        </w:rPr>
      </w:pPr>
      <w:r>
        <w:rPr>
          <w:i/>
          <w:szCs w:val="26"/>
          <w:lang w:val="vi-VN"/>
        </w:rPr>
        <w:t xml:space="preserve"> </w:t>
      </w:r>
      <w:bookmarkStart w:id="134" w:name="_Toc170889014"/>
      <w:r>
        <w:rPr>
          <w:i/>
          <w:szCs w:val="26"/>
          <w:lang w:val="vi-VN"/>
        </w:rPr>
        <w:t>4.1.1</w:t>
      </w:r>
      <w:r w:rsidRPr="001A50CD">
        <w:rPr>
          <w:i/>
          <w:szCs w:val="26"/>
          <w:lang w:val="vi-VN"/>
        </w:rPr>
        <w:t xml:space="preserve"> Giao diện hệ thống</w:t>
      </w:r>
      <w:bookmarkEnd w:id="134"/>
    </w:p>
    <w:p w14:paraId="2499DB27" w14:textId="44DA75CC" w:rsidR="00CD0229" w:rsidRPr="001A50CD" w:rsidRDefault="00CD0229" w:rsidP="001A50CD">
      <w:pPr>
        <w:spacing w:line="360" w:lineRule="auto"/>
        <w:ind w:firstLine="720"/>
        <w:rPr>
          <w:szCs w:val="26"/>
          <w:lang w:val="vi-VN"/>
        </w:rPr>
      </w:pPr>
      <w:r w:rsidRPr="001A50CD">
        <w:rPr>
          <w:szCs w:val="26"/>
          <w:lang w:val="vi-VN"/>
        </w:rPr>
        <w:t>Giao diện hệ thống khi vừa truy cập và chưa đăng nhập vào hệ</w:t>
      </w:r>
      <w:r w:rsidR="00A861C7">
        <w:rPr>
          <w:szCs w:val="26"/>
          <w:lang w:val="vi-VN"/>
        </w:rPr>
        <w:t xml:space="preserve"> </w:t>
      </w:r>
      <w:r w:rsidRPr="001A50CD">
        <w:rPr>
          <w:szCs w:val="26"/>
          <w:lang w:val="vi-VN"/>
        </w:rPr>
        <w:t>thống.</w:t>
      </w:r>
    </w:p>
    <w:p w14:paraId="3D79383E" w14:textId="77777777" w:rsidR="00F04C7F" w:rsidRPr="001A50CD" w:rsidRDefault="009B5F5F" w:rsidP="001A50CD">
      <w:pPr>
        <w:pStyle w:val="BodyText"/>
        <w:keepNext/>
        <w:ind w:firstLine="0"/>
      </w:pPr>
      <w:r w:rsidRPr="001A50CD">
        <w:rPr>
          <w:noProof/>
          <w:lang w:val="en-US"/>
        </w:rPr>
        <w:drawing>
          <wp:inline distT="0" distB="0" distL="0" distR="0" wp14:anchorId="182FE4F2" wp14:editId="59A85D98">
            <wp:extent cx="6009524" cy="3148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4597" cy="3182736"/>
                    </a:xfrm>
                    <a:prstGeom prst="rect">
                      <a:avLst/>
                    </a:prstGeom>
                  </pic:spPr>
                </pic:pic>
              </a:graphicData>
            </a:graphic>
          </wp:inline>
        </w:drawing>
      </w:r>
    </w:p>
    <w:p w14:paraId="4356AC3D" w14:textId="3711385E" w:rsidR="00797986" w:rsidRDefault="00F04C7F" w:rsidP="00191AD6">
      <w:pPr>
        <w:pStyle w:val="Caption"/>
        <w:rPr>
          <w:szCs w:val="26"/>
          <w:lang w:val="vi-VN"/>
        </w:rPr>
      </w:pPr>
      <w:bookmarkStart w:id="135" w:name="_Toc170221701"/>
      <w:r w:rsidRPr="001A50CD">
        <w:rPr>
          <w:szCs w:val="26"/>
          <w:lang w:val="vi-VN"/>
        </w:rPr>
        <w:t>Hình 4.1 Giao diện chưa đăng nhập</w:t>
      </w:r>
      <w:bookmarkEnd w:id="135"/>
    </w:p>
    <w:p w14:paraId="2AAC4E22" w14:textId="77777777" w:rsidR="00191AD6" w:rsidRPr="00191AD6" w:rsidRDefault="00191AD6" w:rsidP="00191AD6">
      <w:pPr>
        <w:rPr>
          <w:lang w:val="vi-VN"/>
        </w:rPr>
      </w:pPr>
    </w:p>
    <w:p w14:paraId="6337C128" w14:textId="3DC6AE24" w:rsidR="00F04C7F" w:rsidRPr="00191AD6" w:rsidRDefault="00CD0229" w:rsidP="00191AD6">
      <w:pPr>
        <w:spacing w:line="360" w:lineRule="auto"/>
        <w:ind w:firstLine="720"/>
        <w:jc w:val="both"/>
        <w:rPr>
          <w:szCs w:val="26"/>
          <w:lang w:val="vi-VN"/>
        </w:rPr>
      </w:pPr>
      <w:r w:rsidRPr="001A50CD">
        <w:rPr>
          <w:szCs w:val="26"/>
          <w:lang w:val="vi-VN"/>
        </w:rPr>
        <w:t xml:space="preserve">Phần giao diện giới thiệu bệnh viện trường Đại học Trà Vinh và giới thiệu các lý do tại sao bạn nên chọn bệnh viện trường Đại học Trà </w:t>
      </w:r>
      <w:r w:rsidR="00101359">
        <w:rPr>
          <w:szCs w:val="26"/>
          <w:lang w:val="vi-VN"/>
        </w:rPr>
        <w:t>Vinh.</w:t>
      </w:r>
      <w:r w:rsidR="00101359" w:rsidRPr="00101359">
        <w:t xml:space="preserve"> </w:t>
      </w:r>
      <w:r w:rsidR="00101359" w:rsidRPr="00101359">
        <w:rPr>
          <w:szCs w:val="26"/>
          <w:lang w:val="vi-VN"/>
        </w:rPr>
        <w:t>Tổng quan về bệnh viện, quy mô, chất lượng dịch vụ, đội ngũ y bác sĩ chuyên nghiệp.</w:t>
      </w:r>
      <w:r w:rsidR="00101359" w:rsidRPr="00101359">
        <w:t xml:space="preserve"> </w:t>
      </w:r>
      <w:r w:rsidR="00101359" w:rsidRPr="00101359">
        <w:rPr>
          <w:szCs w:val="26"/>
          <w:lang w:val="vi-VN"/>
        </w:rPr>
        <w:t>Cơ sở vật chất hiện đại,</w:t>
      </w:r>
      <w:r w:rsidR="00101359">
        <w:rPr>
          <w:szCs w:val="26"/>
          <w:lang w:val="vi-VN"/>
        </w:rPr>
        <w:t xml:space="preserve"> trang thiết bị y tế tiên tiến. </w:t>
      </w:r>
      <w:r w:rsidR="00101359" w:rsidRPr="00101359">
        <w:rPr>
          <w:szCs w:val="26"/>
          <w:lang w:val="vi-VN"/>
        </w:rPr>
        <w:t>Đội ngũ y bác sĩ giàu kinh</w:t>
      </w:r>
      <w:r w:rsidR="00101359">
        <w:rPr>
          <w:szCs w:val="26"/>
          <w:lang w:val="vi-VN"/>
        </w:rPr>
        <w:t xml:space="preserve"> nghiệm, tận tâm với </w:t>
      </w:r>
      <w:r w:rsidR="007C1153">
        <w:rPr>
          <w:szCs w:val="26"/>
          <w:lang w:val="vi-VN"/>
        </w:rPr>
        <w:t>giảng viên</w:t>
      </w:r>
      <w:r w:rsidR="00101359">
        <w:rPr>
          <w:szCs w:val="26"/>
          <w:lang w:val="vi-VN"/>
        </w:rPr>
        <w:t>, minh bạch, thân thiện.</w:t>
      </w:r>
      <w:r w:rsidR="00101359" w:rsidRPr="00101359">
        <w:rPr>
          <w:szCs w:val="26"/>
          <w:lang w:val="vi-VN"/>
        </w:rPr>
        <w:t xml:space="preserve">Chất lượng dịch vụ y </w:t>
      </w:r>
      <w:r w:rsidR="00101359">
        <w:rPr>
          <w:szCs w:val="26"/>
          <w:lang w:val="vi-VN"/>
        </w:rPr>
        <w:t>tế được đảm bảo, giá cả hợp lý</w:t>
      </w:r>
      <w:r w:rsidRPr="001A50CD">
        <w:rPr>
          <w:szCs w:val="26"/>
          <w:lang w:val="vi-VN"/>
        </w:rPr>
        <w:t xml:space="preserve">. Phía cuối là phần địa chỉ và số điện thoại của bệnh viện để thuận tiện cho việc liên </w:t>
      </w:r>
      <w:r w:rsidR="00256FFE" w:rsidRPr="001A50CD">
        <w:rPr>
          <w:szCs w:val="26"/>
          <w:lang w:val="vi-VN"/>
        </w:rPr>
        <w:t>hệ và đến bệnh viện thăm khám.</w:t>
      </w:r>
      <w:r w:rsidR="00191AD6" w:rsidRPr="00191AD6">
        <w:rPr>
          <w:noProof/>
          <w:szCs w:val="26"/>
        </w:rPr>
        <w:t xml:space="preserve"> </w:t>
      </w:r>
      <w:r w:rsidR="00191AD6" w:rsidRPr="001A50CD">
        <w:rPr>
          <w:noProof/>
          <w:szCs w:val="26"/>
        </w:rPr>
        <w:drawing>
          <wp:inline distT="0" distB="0" distL="0" distR="0" wp14:anchorId="3BE25432" wp14:editId="25937955">
            <wp:extent cx="5770880" cy="19840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8121" cy="2007193"/>
                    </a:xfrm>
                    <a:prstGeom prst="rect">
                      <a:avLst/>
                    </a:prstGeom>
                  </pic:spPr>
                </pic:pic>
              </a:graphicData>
            </a:graphic>
          </wp:inline>
        </w:drawing>
      </w:r>
    </w:p>
    <w:p w14:paraId="6CFA07F3" w14:textId="77777777" w:rsidR="009B5F5F" w:rsidRPr="001A50CD" w:rsidRDefault="00F04C7F" w:rsidP="001A50CD">
      <w:pPr>
        <w:pStyle w:val="Caption"/>
        <w:rPr>
          <w:szCs w:val="26"/>
          <w:lang w:val="vi-VN"/>
        </w:rPr>
      </w:pPr>
      <w:bookmarkStart w:id="136" w:name="_Toc170221702"/>
      <w:r w:rsidRPr="001A50CD">
        <w:rPr>
          <w:szCs w:val="26"/>
          <w:lang w:val="vi-VN"/>
        </w:rPr>
        <w:t>Hình 4.</w:t>
      </w:r>
      <w:r w:rsidR="00E53018" w:rsidRPr="001A50CD">
        <w:rPr>
          <w:szCs w:val="26"/>
          <w:lang w:val="vi-VN"/>
        </w:rPr>
        <w:t>2 Giao diện giới thiệu</w:t>
      </w:r>
      <w:bookmarkEnd w:id="136"/>
    </w:p>
    <w:p w14:paraId="4F0FEF1C" w14:textId="77777777" w:rsidR="004B2496" w:rsidRPr="001A50CD" w:rsidRDefault="004B2496" w:rsidP="001A50CD">
      <w:pPr>
        <w:spacing w:line="360" w:lineRule="auto"/>
        <w:rPr>
          <w:szCs w:val="26"/>
          <w:lang w:val="vi-VN"/>
        </w:rPr>
      </w:pPr>
    </w:p>
    <w:p w14:paraId="3154EC80" w14:textId="77777777" w:rsidR="00101359" w:rsidRPr="00101359" w:rsidRDefault="00101359" w:rsidP="00B215D5">
      <w:pPr>
        <w:spacing w:line="360" w:lineRule="auto"/>
        <w:ind w:firstLine="720"/>
        <w:rPr>
          <w:szCs w:val="26"/>
          <w:lang w:val="vi-VN"/>
        </w:rPr>
      </w:pPr>
      <w:r w:rsidRPr="00101359">
        <w:rPr>
          <w:szCs w:val="26"/>
          <w:lang w:val="vi-VN"/>
        </w:rPr>
        <w:t>Thông tin liên hệ:</w:t>
      </w:r>
    </w:p>
    <w:p w14:paraId="2201B07C" w14:textId="77777777" w:rsidR="00101359" w:rsidRPr="00101359" w:rsidRDefault="00101359" w:rsidP="00B215D5">
      <w:pPr>
        <w:spacing w:line="360" w:lineRule="auto"/>
        <w:ind w:firstLine="720"/>
        <w:rPr>
          <w:szCs w:val="26"/>
          <w:lang w:val="vi-VN"/>
        </w:rPr>
      </w:pPr>
      <w:r>
        <w:rPr>
          <w:szCs w:val="26"/>
          <w:lang w:val="vi-VN"/>
        </w:rPr>
        <w:t>Địa chỉ bệnh viện, số điện thoại</w:t>
      </w:r>
      <w:r w:rsidRPr="00101359">
        <w:rPr>
          <w:szCs w:val="26"/>
          <w:lang w:val="vi-VN"/>
        </w:rPr>
        <w:t xml:space="preserve"> để </w:t>
      </w:r>
      <w:r w:rsidR="007C1153">
        <w:rPr>
          <w:szCs w:val="26"/>
          <w:lang w:val="vi-VN"/>
        </w:rPr>
        <w:t>giảng viên</w:t>
      </w:r>
      <w:r w:rsidRPr="00101359">
        <w:rPr>
          <w:szCs w:val="26"/>
          <w:lang w:val="vi-VN"/>
        </w:rPr>
        <w:t xml:space="preserve"> có thể liên hệ.</w:t>
      </w:r>
    </w:p>
    <w:p w14:paraId="35DC518D" w14:textId="77777777" w:rsidR="004B2496" w:rsidRDefault="00101359" w:rsidP="00B215D5">
      <w:pPr>
        <w:spacing w:line="360" w:lineRule="auto"/>
        <w:ind w:firstLine="720"/>
        <w:rPr>
          <w:szCs w:val="26"/>
          <w:lang w:val="vi-VN"/>
        </w:rPr>
      </w:pPr>
      <w:r w:rsidRPr="00101359">
        <w:rPr>
          <w:szCs w:val="26"/>
          <w:lang w:val="vi-VN"/>
        </w:rPr>
        <w:t xml:space="preserve">Với những thông tin trên, </w:t>
      </w:r>
      <w:r w:rsidR="007C1153">
        <w:rPr>
          <w:szCs w:val="26"/>
          <w:lang w:val="vi-VN"/>
        </w:rPr>
        <w:t>giảng viên</w:t>
      </w:r>
      <w:r w:rsidRPr="00101359">
        <w:rPr>
          <w:szCs w:val="26"/>
          <w:lang w:val="vi-VN"/>
        </w:rPr>
        <w:t xml:space="preserve"> sẽ có cái nhìn tổng quan về Bệnh viện </w:t>
      </w:r>
      <w:r w:rsidR="00AD55EF">
        <w:rPr>
          <w:szCs w:val="26"/>
          <w:lang w:val="vi-VN"/>
        </w:rPr>
        <w:t>trường</w:t>
      </w:r>
      <w:r w:rsidRPr="00101359">
        <w:rPr>
          <w:szCs w:val="26"/>
          <w:lang w:val="vi-VN"/>
        </w:rPr>
        <w:t xml:space="preserve"> </w:t>
      </w:r>
      <w:r w:rsidR="00AD55EF">
        <w:rPr>
          <w:szCs w:val="26"/>
          <w:lang w:val="vi-VN"/>
        </w:rPr>
        <w:t xml:space="preserve">ĐHTV </w:t>
      </w:r>
      <w:r w:rsidRPr="00101359">
        <w:rPr>
          <w:szCs w:val="26"/>
          <w:lang w:val="vi-VN"/>
        </w:rPr>
        <w:t>và có thể dễ dàng liên hệ để thăm khám và sử dụng các dịch vụ của bệnh viện.</w:t>
      </w:r>
    </w:p>
    <w:p w14:paraId="60315328" w14:textId="77777777" w:rsidR="000E4F17" w:rsidRPr="001A50CD" w:rsidRDefault="000E4F17" w:rsidP="00101359">
      <w:pPr>
        <w:spacing w:line="360" w:lineRule="auto"/>
        <w:rPr>
          <w:szCs w:val="26"/>
          <w:lang w:val="vi-VN"/>
        </w:rPr>
      </w:pPr>
    </w:p>
    <w:p w14:paraId="5F500391" w14:textId="77777777" w:rsidR="00E53018" w:rsidRPr="001A50CD" w:rsidRDefault="001A50CD" w:rsidP="001A50CD">
      <w:pPr>
        <w:keepNext/>
        <w:spacing w:line="360" w:lineRule="auto"/>
        <w:rPr>
          <w:szCs w:val="26"/>
        </w:rPr>
      </w:pPr>
      <w:r w:rsidRPr="001A50CD">
        <w:rPr>
          <w:noProof/>
          <w:szCs w:val="26"/>
        </w:rPr>
        <w:drawing>
          <wp:inline distT="0" distB="0" distL="0" distR="0" wp14:anchorId="0F9E14B9" wp14:editId="3E8DA957">
            <wp:extent cx="5940425" cy="2488565"/>
            <wp:effectExtent l="0" t="0" r="317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488565"/>
                    </a:xfrm>
                    <a:prstGeom prst="rect">
                      <a:avLst/>
                    </a:prstGeom>
                  </pic:spPr>
                </pic:pic>
              </a:graphicData>
            </a:graphic>
          </wp:inline>
        </w:drawing>
      </w:r>
    </w:p>
    <w:p w14:paraId="1BA5A9F2" w14:textId="77777777" w:rsidR="009B5F5F" w:rsidRPr="001A50CD" w:rsidRDefault="00E53018" w:rsidP="001A50CD">
      <w:pPr>
        <w:pStyle w:val="Caption"/>
        <w:rPr>
          <w:szCs w:val="26"/>
          <w:lang w:val="vi-VN"/>
        </w:rPr>
      </w:pPr>
      <w:bookmarkStart w:id="137" w:name="_Toc170221703"/>
      <w:r w:rsidRPr="001A50CD">
        <w:rPr>
          <w:szCs w:val="26"/>
          <w:lang w:val="vi-VN"/>
        </w:rPr>
        <w:t>Hình 4.3 Giao diện địa chỉ liên hệ</w:t>
      </w:r>
      <w:bookmarkEnd w:id="137"/>
    </w:p>
    <w:p w14:paraId="3D755B57" w14:textId="77777777" w:rsidR="00256FFE" w:rsidRPr="001A50CD" w:rsidRDefault="00256FFE" w:rsidP="001A50CD">
      <w:pPr>
        <w:spacing w:line="360" w:lineRule="auto"/>
        <w:rPr>
          <w:szCs w:val="26"/>
        </w:rPr>
      </w:pPr>
    </w:p>
    <w:p w14:paraId="5A3DFBCF" w14:textId="77777777" w:rsidR="00256FFE" w:rsidRPr="001A50CD" w:rsidRDefault="00256FFE" w:rsidP="00101359">
      <w:pPr>
        <w:spacing w:line="360" w:lineRule="auto"/>
        <w:ind w:firstLine="720"/>
        <w:jc w:val="both"/>
        <w:rPr>
          <w:szCs w:val="26"/>
          <w:lang w:val="vi-VN"/>
        </w:rPr>
      </w:pPr>
      <w:r w:rsidRPr="001A50CD">
        <w:rPr>
          <w:szCs w:val="26"/>
          <w:lang w:val="vi-VN"/>
        </w:rPr>
        <w:t>Phần dịch vụ y tế được thiết kế ngoài trang chủ khi chưa đăng nhập để giúp cho mọi người có thể xem được những dịch vụ y tế dễ dàng mà không cần</w:t>
      </w:r>
      <w:r w:rsidR="00101359">
        <w:rPr>
          <w:szCs w:val="26"/>
          <w:lang w:val="vi-VN"/>
        </w:rPr>
        <w:t xml:space="preserve"> đăng nhập cũng có thể xem được dịch vụ điều trị chuyên sâu, c</w:t>
      </w:r>
      <w:r w:rsidR="00101359" w:rsidRPr="00101359">
        <w:rPr>
          <w:szCs w:val="26"/>
          <w:lang w:val="vi-VN"/>
        </w:rPr>
        <w:t>ác chươ</w:t>
      </w:r>
      <w:r w:rsidR="00101359">
        <w:rPr>
          <w:szCs w:val="26"/>
          <w:lang w:val="vi-VN"/>
        </w:rPr>
        <w:t>ng trình khám sức khỏe định kỳ, c</w:t>
      </w:r>
      <w:r w:rsidR="00101359" w:rsidRPr="00101359">
        <w:rPr>
          <w:szCs w:val="26"/>
          <w:lang w:val="vi-VN"/>
        </w:rPr>
        <w:t xml:space="preserve">ác dịch vụ hỗ trợ như xét </w:t>
      </w:r>
      <w:r w:rsidR="00101359">
        <w:rPr>
          <w:szCs w:val="26"/>
          <w:lang w:val="vi-VN"/>
        </w:rPr>
        <w:t>nghiệm.</w:t>
      </w:r>
    </w:p>
    <w:p w14:paraId="61E5C6B6" w14:textId="7095911F" w:rsidR="00E53018" w:rsidRPr="00191AD6" w:rsidRDefault="00191AD6" w:rsidP="00191AD6">
      <w:pPr>
        <w:spacing w:line="360" w:lineRule="auto"/>
        <w:jc w:val="both"/>
        <w:rPr>
          <w:szCs w:val="26"/>
          <w:lang w:val="vi-VN"/>
        </w:rPr>
      </w:pPr>
      <w:r w:rsidRPr="001A50CD">
        <w:rPr>
          <w:noProof/>
          <w:szCs w:val="26"/>
        </w:rPr>
        <w:drawing>
          <wp:inline distT="0" distB="0" distL="0" distR="0" wp14:anchorId="5574BBB8" wp14:editId="0B182D8D">
            <wp:extent cx="5940425" cy="2659397"/>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59397"/>
                    </a:xfrm>
                    <a:prstGeom prst="rect">
                      <a:avLst/>
                    </a:prstGeom>
                  </pic:spPr>
                </pic:pic>
              </a:graphicData>
            </a:graphic>
          </wp:inline>
        </w:drawing>
      </w:r>
    </w:p>
    <w:p w14:paraId="4705312C" w14:textId="77777777" w:rsidR="000E4F17" w:rsidRDefault="000E4F17" w:rsidP="001A50CD">
      <w:pPr>
        <w:pStyle w:val="Caption"/>
        <w:rPr>
          <w:szCs w:val="26"/>
          <w:lang w:val="vi-VN"/>
        </w:rPr>
      </w:pPr>
      <w:bookmarkStart w:id="138" w:name="_Toc170221704"/>
    </w:p>
    <w:p w14:paraId="2D3C44E5" w14:textId="77777777" w:rsidR="009B5F5F" w:rsidRPr="001A50CD" w:rsidRDefault="00E53018" w:rsidP="001A50CD">
      <w:pPr>
        <w:pStyle w:val="Caption"/>
        <w:rPr>
          <w:szCs w:val="26"/>
          <w:lang w:val="vi-VN"/>
        </w:rPr>
      </w:pPr>
      <w:r w:rsidRPr="001A50CD">
        <w:rPr>
          <w:szCs w:val="26"/>
          <w:lang w:val="vi-VN"/>
        </w:rPr>
        <w:t>Hình 4.4 Phần dịch vụ y tế</w:t>
      </w:r>
      <w:bookmarkEnd w:id="138"/>
    </w:p>
    <w:p w14:paraId="7C2BCBD8" w14:textId="77777777" w:rsidR="00256FFE" w:rsidRPr="001A50CD" w:rsidRDefault="00256FFE" w:rsidP="001A50CD">
      <w:pPr>
        <w:spacing w:line="360" w:lineRule="auto"/>
        <w:rPr>
          <w:szCs w:val="26"/>
        </w:rPr>
      </w:pPr>
    </w:p>
    <w:p w14:paraId="373828B0" w14:textId="77777777" w:rsidR="00256FFE" w:rsidRDefault="00256FFE" w:rsidP="001A50CD">
      <w:pPr>
        <w:spacing w:line="360" w:lineRule="auto"/>
        <w:ind w:firstLine="720"/>
        <w:jc w:val="both"/>
        <w:rPr>
          <w:szCs w:val="26"/>
          <w:lang w:val="vi-VN"/>
        </w:rPr>
      </w:pPr>
      <w:r w:rsidRPr="001A50CD">
        <w:rPr>
          <w:szCs w:val="26"/>
          <w:lang w:val="vi-VN"/>
        </w:rPr>
        <w:t>Để đăng nhập vào tài khoản người dùng cần đăng nhập bằng Email và mật khẩu. Với bác sĩ và giảng viên thì sẽ được admin (người quản trị) cung cấp mã tài khoản để đăng nhập.</w:t>
      </w:r>
    </w:p>
    <w:p w14:paraId="007DAE4D" w14:textId="77777777" w:rsidR="00101359" w:rsidRPr="00101359" w:rsidRDefault="00101359" w:rsidP="00101359">
      <w:pPr>
        <w:spacing w:line="360" w:lineRule="auto"/>
        <w:ind w:firstLine="720"/>
        <w:jc w:val="both"/>
        <w:rPr>
          <w:szCs w:val="26"/>
          <w:lang w:val="vi-VN"/>
        </w:rPr>
      </w:pPr>
      <w:r w:rsidRPr="00101359">
        <w:rPr>
          <w:szCs w:val="26"/>
          <w:lang w:val="vi-VN"/>
        </w:rPr>
        <w:t>Quy trình đăng nhập:</w:t>
      </w:r>
    </w:p>
    <w:p w14:paraId="70946296" w14:textId="77777777" w:rsidR="00101359" w:rsidRPr="00101359" w:rsidRDefault="00101359" w:rsidP="00101359">
      <w:pPr>
        <w:spacing w:line="360" w:lineRule="auto"/>
        <w:ind w:firstLine="720"/>
        <w:jc w:val="both"/>
        <w:rPr>
          <w:szCs w:val="26"/>
          <w:lang w:val="vi-VN"/>
        </w:rPr>
      </w:pPr>
      <w:r w:rsidRPr="00101359">
        <w:rPr>
          <w:szCs w:val="26"/>
          <w:lang w:val="vi-VN"/>
        </w:rPr>
        <w:t xml:space="preserve">Bước 1: Truy </w:t>
      </w:r>
      <w:r>
        <w:rPr>
          <w:szCs w:val="26"/>
          <w:lang w:val="vi-VN"/>
        </w:rPr>
        <w:t>cập vào hệ thống</w:t>
      </w:r>
      <w:r w:rsidRPr="00101359">
        <w:rPr>
          <w:szCs w:val="26"/>
          <w:lang w:val="vi-VN"/>
        </w:rPr>
        <w:t>.</w:t>
      </w:r>
    </w:p>
    <w:p w14:paraId="0797118D" w14:textId="77777777" w:rsidR="00101359" w:rsidRPr="00101359" w:rsidRDefault="00101359" w:rsidP="00101359">
      <w:pPr>
        <w:spacing w:line="360" w:lineRule="auto"/>
        <w:ind w:firstLine="720"/>
        <w:jc w:val="both"/>
        <w:rPr>
          <w:szCs w:val="26"/>
          <w:lang w:val="vi-VN"/>
        </w:rPr>
      </w:pPr>
      <w:r w:rsidRPr="00101359">
        <w:rPr>
          <w:szCs w:val="26"/>
          <w:lang w:val="vi-VN"/>
        </w:rPr>
        <w:t xml:space="preserve">Bước </w:t>
      </w:r>
      <w:r w:rsidR="007C1153">
        <w:rPr>
          <w:szCs w:val="26"/>
          <w:lang w:val="vi-VN"/>
        </w:rPr>
        <w:t>2: Nhập địa chỉ Email vào ô "Email</w:t>
      </w:r>
      <w:r w:rsidRPr="00101359">
        <w:rPr>
          <w:szCs w:val="26"/>
          <w:lang w:val="vi-VN"/>
        </w:rPr>
        <w:t>".</w:t>
      </w:r>
    </w:p>
    <w:p w14:paraId="49891362" w14:textId="77777777" w:rsidR="00101359" w:rsidRPr="00101359" w:rsidRDefault="00101359" w:rsidP="00101359">
      <w:pPr>
        <w:spacing w:line="360" w:lineRule="auto"/>
        <w:ind w:firstLine="720"/>
        <w:jc w:val="both"/>
        <w:rPr>
          <w:szCs w:val="26"/>
          <w:lang w:val="vi-VN"/>
        </w:rPr>
      </w:pPr>
      <w:r w:rsidRPr="00101359">
        <w:rPr>
          <w:szCs w:val="26"/>
          <w:lang w:val="vi-VN"/>
        </w:rPr>
        <w:t>Bước 3: Nhập mật khẩu tương ứng vào ô "Mật khẩu".</w:t>
      </w:r>
    </w:p>
    <w:p w14:paraId="2AB9632E" w14:textId="77777777" w:rsidR="00101359" w:rsidRPr="00101359" w:rsidRDefault="00101359" w:rsidP="00101359">
      <w:pPr>
        <w:spacing w:line="360" w:lineRule="auto"/>
        <w:ind w:firstLine="720"/>
        <w:jc w:val="both"/>
        <w:rPr>
          <w:szCs w:val="26"/>
          <w:lang w:val="vi-VN"/>
        </w:rPr>
      </w:pPr>
      <w:r w:rsidRPr="00101359">
        <w:rPr>
          <w:szCs w:val="26"/>
          <w:lang w:val="vi-VN"/>
        </w:rPr>
        <w:t>Bước 4: Nhấp vào nút "Đăng nhập".</w:t>
      </w:r>
    </w:p>
    <w:p w14:paraId="251EA79E" w14:textId="77777777" w:rsidR="00101359" w:rsidRPr="001A50CD" w:rsidRDefault="00101359" w:rsidP="00101359">
      <w:pPr>
        <w:spacing w:line="360" w:lineRule="auto"/>
        <w:ind w:firstLine="720"/>
        <w:jc w:val="both"/>
        <w:rPr>
          <w:szCs w:val="26"/>
          <w:lang w:val="vi-VN"/>
        </w:rPr>
      </w:pPr>
      <w:r w:rsidRPr="00101359">
        <w:rPr>
          <w:szCs w:val="26"/>
          <w:lang w:val="vi-VN"/>
        </w:rPr>
        <w:t>Hệ thống sẽ xác minh thông tin đăng nhập. Nếu hợp lệ, người dùng sẽ được chuyển đến trang chủ của tài khoản. Nếu không hợp lệ, hệ thống sẽ hiển thị thông báo lỗi và hướng dẫn người dùng nhập lại thông tin.</w:t>
      </w:r>
    </w:p>
    <w:p w14:paraId="24110BF3" w14:textId="77777777" w:rsidR="00256FFE" w:rsidRPr="001A50CD" w:rsidRDefault="00256FFE" w:rsidP="001A50CD">
      <w:pPr>
        <w:spacing w:line="360" w:lineRule="auto"/>
        <w:jc w:val="both"/>
        <w:rPr>
          <w:szCs w:val="26"/>
          <w:lang w:val="vi-VN"/>
        </w:rPr>
      </w:pPr>
    </w:p>
    <w:p w14:paraId="3D0441EB" w14:textId="77777777" w:rsidR="00E53018" w:rsidRPr="001A50CD" w:rsidRDefault="009B5F5F" w:rsidP="001A50CD">
      <w:pPr>
        <w:keepNext/>
        <w:spacing w:line="360" w:lineRule="auto"/>
        <w:rPr>
          <w:szCs w:val="26"/>
        </w:rPr>
      </w:pPr>
      <w:r w:rsidRPr="001A50CD">
        <w:rPr>
          <w:noProof/>
          <w:szCs w:val="26"/>
        </w:rPr>
        <w:drawing>
          <wp:inline distT="0" distB="0" distL="0" distR="0" wp14:anchorId="5200B325" wp14:editId="7FE58467">
            <wp:extent cx="5939187" cy="383012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2406" cy="3845102"/>
                    </a:xfrm>
                    <a:prstGeom prst="rect">
                      <a:avLst/>
                    </a:prstGeom>
                  </pic:spPr>
                </pic:pic>
              </a:graphicData>
            </a:graphic>
          </wp:inline>
        </w:drawing>
      </w:r>
    </w:p>
    <w:p w14:paraId="6761A9A3" w14:textId="77777777" w:rsidR="000E4F17" w:rsidRDefault="000E4F17" w:rsidP="001A50CD">
      <w:pPr>
        <w:pStyle w:val="Caption"/>
        <w:rPr>
          <w:szCs w:val="26"/>
          <w:lang w:val="vi-VN"/>
        </w:rPr>
      </w:pPr>
      <w:bookmarkStart w:id="139" w:name="_Toc170221705"/>
    </w:p>
    <w:p w14:paraId="28B5C72E" w14:textId="77777777" w:rsidR="009B5F5F" w:rsidRPr="001A50CD" w:rsidRDefault="00E53018" w:rsidP="001A50CD">
      <w:pPr>
        <w:pStyle w:val="Caption"/>
        <w:rPr>
          <w:szCs w:val="26"/>
          <w:lang w:val="vi-VN"/>
        </w:rPr>
      </w:pPr>
      <w:r w:rsidRPr="001A50CD">
        <w:rPr>
          <w:szCs w:val="26"/>
          <w:lang w:val="vi-VN"/>
        </w:rPr>
        <w:t>Hình 4.5 Giao diện đăng nhập</w:t>
      </w:r>
      <w:bookmarkEnd w:id="139"/>
    </w:p>
    <w:p w14:paraId="60A6F7F1" w14:textId="77777777" w:rsidR="00AF4014" w:rsidRPr="001A50CD" w:rsidRDefault="00AD55EF" w:rsidP="001A50CD">
      <w:pPr>
        <w:pStyle w:val="Heading3"/>
        <w:numPr>
          <w:ilvl w:val="0"/>
          <w:numId w:val="0"/>
        </w:numPr>
        <w:spacing w:before="120" w:after="120" w:line="360" w:lineRule="auto"/>
        <w:rPr>
          <w:i/>
          <w:szCs w:val="26"/>
          <w:lang w:val="vi-VN"/>
        </w:rPr>
      </w:pPr>
      <w:r>
        <w:rPr>
          <w:i/>
          <w:szCs w:val="26"/>
          <w:lang w:val="vi-VN"/>
        </w:rPr>
        <w:lastRenderedPageBreak/>
        <w:t xml:space="preserve"> </w:t>
      </w:r>
      <w:bookmarkStart w:id="140" w:name="_Toc170889015"/>
      <w:r>
        <w:rPr>
          <w:i/>
          <w:szCs w:val="26"/>
          <w:lang w:val="vi-VN"/>
        </w:rPr>
        <w:t>4.1.2.</w:t>
      </w:r>
      <w:r w:rsidR="00DC3D1D" w:rsidRPr="001A50CD">
        <w:rPr>
          <w:i/>
          <w:szCs w:val="26"/>
          <w:lang w:val="vi-VN"/>
        </w:rPr>
        <w:t xml:space="preserve"> </w:t>
      </w:r>
      <w:r w:rsidR="00AE5822" w:rsidRPr="001A50CD">
        <w:rPr>
          <w:i/>
          <w:szCs w:val="26"/>
          <w:lang w:val="vi-VN"/>
        </w:rPr>
        <w:t>Giao diện đăng nhập</w:t>
      </w:r>
      <w:bookmarkEnd w:id="140"/>
    </w:p>
    <w:p w14:paraId="0082B64A" w14:textId="77777777" w:rsidR="00C7567B" w:rsidRDefault="007C1153" w:rsidP="000E4F17">
      <w:pPr>
        <w:spacing w:line="360" w:lineRule="auto"/>
        <w:ind w:firstLine="360"/>
        <w:rPr>
          <w:szCs w:val="26"/>
          <w:lang w:val="vi-VN"/>
        </w:rPr>
      </w:pPr>
      <w:r w:rsidRPr="007C1153">
        <w:rPr>
          <w:szCs w:val="26"/>
          <w:lang w:val="vi-VN"/>
        </w:rPr>
        <w:t>Đối với quản trị viên, sau khi đăng nhập thành công, hệ thống sẽ hiển thị thanh công cụ với các mục như: Bác sĩ, giảng viên, hồ sơ sức khỏe, dịch vụ y tế, đặt lịch hẹn, Vac-xin, đặt lịch tiêm chủng và đăng xuất.</w:t>
      </w:r>
    </w:p>
    <w:p w14:paraId="3197F147"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Bác sĩ: Quản trị viên có thể quản lý thông tin, hồ sơ và lịch làm việc của các bác sĩ.</w:t>
      </w:r>
    </w:p>
    <w:p w14:paraId="2D0FF3B5"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Giảng viên: Quản trị viên có thể quản lý thông tin, hồ sơ và lịch giảng dạy của các giảng viên.</w:t>
      </w:r>
    </w:p>
    <w:p w14:paraId="58052D99"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Hồ sơ sức khỏe: Quản trị viên có thể truy cập và xem hồ sơ sức khỏe của giảng viên.</w:t>
      </w:r>
    </w:p>
    <w:p w14:paraId="59B329AC"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Dịch vụ y tế: Quản trị viên có thể quản lý các dịch vụ y tế hiện có trong hệ thống.</w:t>
      </w:r>
    </w:p>
    <w:p w14:paraId="4952A0F9"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Đặt lịch hẹn: Quản trị viên có thể quản lý và theo dõi các cuộc hẹn giữa giảng viên và bác sĩ.</w:t>
      </w:r>
    </w:p>
    <w:p w14:paraId="01F6431B"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Vac-xin: Quản trị viên có thể quản lý thông tin về các loại vac-xin và tình trạng tiêm chủng của giảng viên.</w:t>
      </w:r>
    </w:p>
    <w:p w14:paraId="5F7923B2" w14:textId="77777777" w:rsidR="007C1153" w:rsidRPr="007C1153" w:rsidRDefault="007C1153" w:rsidP="007C1153">
      <w:pPr>
        <w:pStyle w:val="ListParagraph"/>
        <w:numPr>
          <w:ilvl w:val="0"/>
          <w:numId w:val="26"/>
        </w:numPr>
        <w:spacing w:line="360" w:lineRule="auto"/>
        <w:jc w:val="both"/>
        <w:rPr>
          <w:szCs w:val="26"/>
          <w:lang w:val="vi-VN"/>
        </w:rPr>
      </w:pPr>
      <w:r w:rsidRPr="007C1153">
        <w:rPr>
          <w:szCs w:val="26"/>
          <w:lang w:val="vi-VN"/>
        </w:rPr>
        <w:t>Đặt lịch tiêm chủng: Quản trị viên có thể quản lý và theo dõi lịch tiêm chủng của giảng viên.</w:t>
      </w:r>
    </w:p>
    <w:p w14:paraId="455B490B" w14:textId="77777777" w:rsidR="007C1153" w:rsidRDefault="007C1153" w:rsidP="007C1153">
      <w:pPr>
        <w:pStyle w:val="ListParagraph"/>
        <w:numPr>
          <w:ilvl w:val="0"/>
          <w:numId w:val="26"/>
        </w:numPr>
        <w:spacing w:line="360" w:lineRule="auto"/>
        <w:jc w:val="both"/>
        <w:rPr>
          <w:szCs w:val="26"/>
          <w:lang w:val="vi-VN"/>
        </w:rPr>
      </w:pPr>
      <w:r w:rsidRPr="007C1153">
        <w:rPr>
          <w:szCs w:val="26"/>
          <w:lang w:val="vi-VN"/>
        </w:rPr>
        <w:t>Đăng xuất: Quản trị viên có thể đăng xuất khỏi hệ thống.</w:t>
      </w:r>
    </w:p>
    <w:p w14:paraId="5A0E129F" w14:textId="77777777" w:rsidR="000E4F17" w:rsidRPr="007C1153" w:rsidRDefault="000E4F17" w:rsidP="000E4F17">
      <w:pPr>
        <w:pStyle w:val="ListParagraph"/>
        <w:spacing w:line="360" w:lineRule="auto"/>
        <w:jc w:val="both"/>
        <w:rPr>
          <w:szCs w:val="26"/>
          <w:lang w:val="vi-VN"/>
        </w:rPr>
      </w:pPr>
    </w:p>
    <w:p w14:paraId="68ED3F9E" w14:textId="77777777" w:rsidR="00E53018" w:rsidRPr="001A50CD" w:rsidRDefault="00256FFE" w:rsidP="001A50CD">
      <w:pPr>
        <w:pStyle w:val="BodyText"/>
        <w:keepNext/>
        <w:ind w:firstLine="397"/>
      </w:pPr>
      <w:r w:rsidRPr="001A50CD">
        <w:rPr>
          <w:noProof/>
          <w:lang w:val="en-US"/>
        </w:rPr>
        <w:drawing>
          <wp:inline distT="0" distB="0" distL="0" distR="0" wp14:anchorId="23156E30" wp14:editId="0830EA34">
            <wp:extent cx="5940014" cy="337259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6057" cy="3381701"/>
                    </a:xfrm>
                    <a:prstGeom prst="rect">
                      <a:avLst/>
                    </a:prstGeom>
                  </pic:spPr>
                </pic:pic>
              </a:graphicData>
            </a:graphic>
          </wp:inline>
        </w:drawing>
      </w:r>
    </w:p>
    <w:p w14:paraId="70AE72C7" w14:textId="77777777" w:rsidR="001C587F" w:rsidRPr="001A50CD" w:rsidRDefault="00E53018" w:rsidP="001A50CD">
      <w:pPr>
        <w:pStyle w:val="Caption"/>
        <w:rPr>
          <w:szCs w:val="26"/>
          <w:lang w:val="vi-VN"/>
        </w:rPr>
      </w:pPr>
      <w:bookmarkStart w:id="141" w:name="_Toc170221706"/>
      <w:r w:rsidRPr="001A50CD">
        <w:rPr>
          <w:szCs w:val="26"/>
          <w:lang w:val="vi-VN"/>
        </w:rPr>
        <w:t>Hình 4.6 Giao diện người quản trị (admin) khi đăng nhập</w:t>
      </w:r>
      <w:bookmarkEnd w:id="141"/>
    </w:p>
    <w:p w14:paraId="6F762916" w14:textId="77777777" w:rsidR="00C7567B" w:rsidRPr="001A50CD" w:rsidRDefault="00C7567B" w:rsidP="001A50CD">
      <w:pPr>
        <w:pStyle w:val="BodyText"/>
        <w:ind w:firstLine="397"/>
        <w:jc w:val="center"/>
      </w:pPr>
    </w:p>
    <w:p w14:paraId="2313274E" w14:textId="77777777" w:rsidR="007C1153" w:rsidRPr="007C1153" w:rsidRDefault="00C7567B" w:rsidP="007C1153">
      <w:pPr>
        <w:pStyle w:val="BodyText"/>
        <w:ind w:firstLine="397"/>
        <w:rPr>
          <w:lang w:val="vi-VN"/>
        </w:rPr>
      </w:pPr>
      <w:r w:rsidRPr="001A50CD">
        <w:rPr>
          <w:lang w:val="vi-VN"/>
        </w:rPr>
        <w:lastRenderedPageBreak/>
        <w:t>Phần</w:t>
      </w:r>
      <w:r w:rsidR="000B55A1" w:rsidRPr="001A50CD">
        <w:rPr>
          <w:lang w:val="vi-VN"/>
        </w:rPr>
        <w:t xml:space="preserve"> </w:t>
      </w:r>
      <w:r w:rsidRPr="001A50CD">
        <w:rPr>
          <w:lang w:val="vi-VN"/>
        </w:rPr>
        <w:t>gia</w:t>
      </w:r>
      <w:r w:rsidR="007C1153">
        <w:rPr>
          <w:lang w:val="vi-VN"/>
        </w:rPr>
        <w:t xml:space="preserve">o diện bác sĩ sau khi đăng nhập gồm </w:t>
      </w:r>
      <w:r w:rsidR="00681ACE">
        <w:rPr>
          <w:lang w:val="vi-VN"/>
        </w:rPr>
        <w:t>c</w:t>
      </w:r>
      <w:r w:rsidR="007C1153" w:rsidRPr="007C1153">
        <w:rPr>
          <w:lang w:val="vi-VN"/>
        </w:rPr>
        <w:t>ác mục điều hướng:</w:t>
      </w:r>
    </w:p>
    <w:p w14:paraId="30D7ADFC" w14:textId="77777777" w:rsidR="007C1153" w:rsidRPr="007C1153" w:rsidRDefault="007C1153" w:rsidP="00681ACE">
      <w:pPr>
        <w:pStyle w:val="BodyText"/>
        <w:numPr>
          <w:ilvl w:val="0"/>
          <w:numId w:val="26"/>
        </w:numPr>
        <w:rPr>
          <w:lang w:val="vi-VN"/>
        </w:rPr>
      </w:pPr>
      <w:r w:rsidRPr="007C1153">
        <w:rPr>
          <w:lang w:val="vi-VN"/>
        </w:rPr>
        <w:t>Hồ sơ sức khỏe: Chuyển đến trang quản lý hồ sơ sức khỏe của bệnh nhân.</w:t>
      </w:r>
    </w:p>
    <w:p w14:paraId="5D3A5D6F" w14:textId="77777777" w:rsidR="00C7567B" w:rsidRDefault="007C1153" w:rsidP="00681ACE">
      <w:pPr>
        <w:pStyle w:val="BodyText"/>
        <w:numPr>
          <w:ilvl w:val="0"/>
          <w:numId w:val="26"/>
        </w:numPr>
        <w:rPr>
          <w:lang w:val="vi-VN"/>
        </w:rPr>
      </w:pPr>
      <w:r w:rsidRPr="007C1153">
        <w:rPr>
          <w:lang w:val="vi-VN"/>
        </w:rPr>
        <w:t>Đăng xuất: Cho phép quản trị viên đăng xuất khỏi hệ thống.</w:t>
      </w:r>
    </w:p>
    <w:p w14:paraId="231F50B4" w14:textId="77777777" w:rsidR="00681ACE" w:rsidRPr="00681ACE" w:rsidRDefault="00681ACE" w:rsidP="00681ACE">
      <w:pPr>
        <w:pStyle w:val="BodyText"/>
        <w:ind w:firstLine="0"/>
        <w:rPr>
          <w:lang w:val="vi-VN"/>
        </w:rPr>
      </w:pPr>
      <w:r w:rsidRPr="00681ACE">
        <w:rPr>
          <w:lang w:val="vi-VN"/>
        </w:rPr>
        <w:t>Một danh sách các hồ sơ sức khỏe hiển thị các thông tin sau:</w:t>
      </w:r>
    </w:p>
    <w:p w14:paraId="0367DA04" w14:textId="77777777" w:rsidR="00681ACE" w:rsidRPr="00681ACE" w:rsidRDefault="00681ACE" w:rsidP="00681ACE">
      <w:pPr>
        <w:pStyle w:val="BodyText"/>
        <w:rPr>
          <w:lang w:val="vi-VN"/>
        </w:rPr>
      </w:pPr>
      <w:r>
        <w:rPr>
          <w:lang w:val="vi-VN"/>
        </w:rPr>
        <w:t xml:space="preserve">+ </w:t>
      </w:r>
      <w:r w:rsidRPr="00681ACE">
        <w:rPr>
          <w:lang w:val="vi-VN"/>
        </w:rPr>
        <w:t>Số hồ sơ: Mỗi hồ sơ có một số thứ tự (Hồ sơ 1, Hồ sơ 2, Hồ sơ 3, Hồ sơ 4).</w:t>
      </w:r>
    </w:p>
    <w:p w14:paraId="42239003" w14:textId="77777777" w:rsidR="00681ACE" w:rsidRPr="00681ACE" w:rsidRDefault="00681ACE" w:rsidP="00681ACE">
      <w:pPr>
        <w:pStyle w:val="BodyText"/>
        <w:rPr>
          <w:lang w:val="vi-VN"/>
        </w:rPr>
      </w:pPr>
      <w:r>
        <w:rPr>
          <w:lang w:val="vi-VN"/>
        </w:rPr>
        <w:t xml:space="preserve">+ </w:t>
      </w:r>
      <w:r w:rsidRPr="00681ACE">
        <w:rPr>
          <w:lang w:val="vi-VN"/>
        </w:rPr>
        <w:t>Bác sĩ: Tên bác sĩ chịu trách nhiệm cho hồ sơ đó (ví dụ: Bác sĩ Lâm Minh Khang).</w:t>
      </w:r>
    </w:p>
    <w:p w14:paraId="6958A4A5" w14:textId="77777777" w:rsidR="00681ACE" w:rsidRPr="00681ACE" w:rsidRDefault="00681ACE" w:rsidP="00681ACE">
      <w:pPr>
        <w:pStyle w:val="BodyText"/>
        <w:rPr>
          <w:lang w:val="vi-VN"/>
        </w:rPr>
      </w:pPr>
      <w:r>
        <w:rPr>
          <w:lang w:val="vi-VN"/>
        </w:rPr>
        <w:t xml:space="preserve">+ </w:t>
      </w:r>
      <w:r w:rsidRPr="00681ACE">
        <w:rPr>
          <w:lang w:val="vi-VN"/>
        </w:rPr>
        <w:t>Giảng viên: Tên giảng viên liên quan đến hồ sơ đó (ví dụ: Trần Khánh Duy, Võ Thành C, Nguyễn Bá Nhiệm, Võ Phước Hưng).</w:t>
      </w:r>
    </w:p>
    <w:p w14:paraId="08B13AD1" w14:textId="77777777" w:rsidR="00681ACE" w:rsidRPr="001A50CD" w:rsidRDefault="00681ACE" w:rsidP="00681ACE">
      <w:pPr>
        <w:pStyle w:val="BodyText"/>
        <w:ind w:left="720" w:firstLine="0"/>
        <w:rPr>
          <w:lang w:val="vi-VN"/>
        </w:rPr>
      </w:pPr>
      <w:r>
        <w:rPr>
          <w:lang w:val="vi-VN"/>
        </w:rPr>
        <w:t xml:space="preserve">+ </w:t>
      </w:r>
      <w:r w:rsidRPr="00681ACE">
        <w:rPr>
          <w:lang w:val="vi-VN"/>
        </w:rPr>
        <w:t>Ngày khám: Ngày khám được lên lịch cho hồ sơ đó (ví dụ: 11/04/2024).</w:t>
      </w:r>
    </w:p>
    <w:p w14:paraId="122A147C" w14:textId="77777777" w:rsidR="00E53018" w:rsidRPr="001A50CD" w:rsidRDefault="009B5F5F" w:rsidP="001A50CD">
      <w:pPr>
        <w:pStyle w:val="BodyText"/>
        <w:keepNext/>
        <w:ind w:firstLine="397"/>
      </w:pPr>
      <w:r w:rsidRPr="001A50CD">
        <w:rPr>
          <w:noProof/>
          <w:lang w:val="en-US"/>
        </w:rPr>
        <w:drawing>
          <wp:inline distT="0" distB="0" distL="0" distR="0" wp14:anchorId="57957A4C" wp14:editId="1C81924C">
            <wp:extent cx="5937864" cy="3538847"/>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8354" cy="3562978"/>
                    </a:xfrm>
                    <a:prstGeom prst="rect">
                      <a:avLst/>
                    </a:prstGeom>
                  </pic:spPr>
                </pic:pic>
              </a:graphicData>
            </a:graphic>
          </wp:inline>
        </w:drawing>
      </w:r>
    </w:p>
    <w:p w14:paraId="73608121" w14:textId="77777777" w:rsidR="00D00523" w:rsidRDefault="00E53018" w:rsidP="001A50CD">
      <w:pPr>
        <w:pStyle w:val="Caption"/>
        <w:rPr>
          <w:szCs w:val="26"/>
          <w:lang w:val="vi-VN"/>
        </w:rPr>
      </w:pPr>
      <w:bookmarkStart w:id="142" w:name="_Toc170221707"/>
      <w:r w:rsidRPr="001A50CD">
        <w:rPr>
          <w:szCs w:val="26"/>
          <w:lang w:val="vi-VN"/>
        </w:rPr>
        <w:t>Hình 4.7 Giao diện bác sĩ sau khi đăng nhập</w:t>
      </w:r>
      <w:bookmarkEnd w:id="142"/>
    </w:p>
    <w:p w14:paraId="5846D602" w14:textId="77777777" w:rsidR="000E4F17" w:rsidRPr="000E4F17" w:rsidRDefault="000E4F17" w:rsidP="000E4F17">
      <w:pPr>
        <w:rPr>
          <w:lang w:val="vi-VN"/>
        </w:rPr>
      </w:pPr>
    </w:p>
    <w:p w14:paraId="308CF0DB" w14:textId="77777777" w:rsidR="00C7567B" w:rsidRDefault="00C7567B" w:rsidP="001A50CD">
      <w:pPr>
        <w:pStyle w:val="BodyText"/>
        <w:ind w:firstLine="397"/>
        <w:rPr>
          <w:lang w:val="vi-VN"/>
        </w:rPr>
      </w:pPr>
      <w:r w:rsidRPr="001A50CD">
        <w:rPr>
          <w:lang w:val="vi-VN"/>
        </w:rPr>
        <w:t xml:space="preserve">Phần giao diện của giảng viên sau khi đăng nhập </w:t>
      </w:r>
      <w:r w:rsidR="00681ACE">
        <w:rPr>
          <w:lang w:val="vi-VN"/>
        </w:rPr>
        <w:t>gồm các mục điều hướng:</w:t>
      </w:r>
    </w:p>
    <w:p w14:paraId="2A00CB24" w14:textId="77777777" w:rsidR="00681ACE" w:rsidRPr="00681ACE" w:rsidRDefault="00681ACE" w:rsidP="00681ACE">
      <w:pPr>
        <w:pStyle w:val="BodyText"/>
        <w:rPr>
          <w:lang w:val="vi-VN"/>
        </w:rPr>
      </w:pPr>
      <w:r>
        <w:rPr>
          <w:lang w:val="vi-VN"/>
        </w:rPr>
        <w:t xml:space="preserve">- </w:t>
      </w:r>
      <w:r w:rsidRPr="00681ACE">
        <w:rPr>
          <w:lang w:val="vi-VN"/>
        </w:rPr>
        <w:t>Hồ sơ khám sức khỏe: Chuyển đến trang quản lý và xem hồ sơ khám sức k</w:t>
      </w:r>
      <w:r>
        <w:rPr>
          <w:lang w:val="vi-VN"/>
        </w:rPr>
        <w:t>hỏe của giảng viên</w:t>
      </w:r>
      <w:r w:rsidRPr="00681ACE">
        <w:rPr>
          <w:lang w:val="vi-VN"/>
        </w:rPr>
        <w:t>.</w:t>
      </w:r>
    </w:p>
    <w:p w14:paraId="7B7DE5C9" w14:textId="77777777" w:rsidR="00681ACE" w:rsidRPr="00681ACE" w:rsidRDefault="00681ACE" w:rsidP="00681ACE">
      <w:pPr>
        <w:pStyle w:val="BodyText"/>
        <w:rPr>
          <w:lang w:val="vi-VN"/>
        </w:rPr>
      </w:pPr>
      <w:r>
        <w:rPr>
          <w:lang w:val="vi-VN"/>
        </w:rPr>
        <w:t xml:space="preserve">- </w:t>
      </w:r>
      <w:r w:rsidRPr="00681ACE">
        <w:rPr>
          <w:lang w:val="vi-VN"/>
        </w:rPr>
        <w:t>Đặt lịch khám: Cho phép giảng viên đặt lịch khám sức khỏe</w:t>
      </w:r>
      <w:r>
        <w:rPr>
          <w:lang w:val="vi-VN"/>
        </w:rPr>
        <w:t xml:space="preserve"> cho bảng thân hoặc thân nhân, người thân</w:t>
      </w:r>
      <w:r w:rsidRPr="00681ACE">
        <w:rPr>
          <w:lang w:val="vi-VN"/>
        </w:rPr>
        <w:t>.</w:t>
      </w:r>
    </w:p>
    <w:p w14:paraId="27E55BB0" w14:textId="77777777" w:rsidR="00681ACE" w:rsidRPr="00681ACE" w:rsidRDefault="00681ACE" w:rsidP="00681ACE">
      <w:pPr>
        <w:pStyle w:val="BodyText"/>
        <w:rPr>
          <w:lang w:val="vi-VN"/>
        </w:rPr>
      </w:pPr>
      <w:r>
        <w:rPr>
          <w:lang w:val="vi-VN"/>
        </w:rPr>
        <w:lastRenderedPageBreak/>
        <w:t xml:space="preserve">- </w:t>
      </w:r>
      <w:r w:rsidRPr="00681ACE">
        <w:rPr>
          <w:lang w:val="vi-VN"/>
        </w:rPr>
        <w:t>Đặt lịch tiêm chủng: Giúp giảng viên lên lịch tiêm chủng các loại vac-xin cần thiết.</w:t>
      </w:r>
    </w:p>
    <w:p w14:paraId="24FB3898" w14:textId="77777777" w:rsidR="00681ACE" w:rsidRPr="00681ACE" w:rsidRDefault="00681ACE" w:rsidP="00681ACE">
      <w:pPr>
        <w:pStyle w:val="BodyText"/>
        <w:rPr>
          <w:lang w:val="vi-VN"/>
        </w:rPr>
      </w:pPr>
      <w:r>
        <w:rPr>
          <w:lang w:val="vi-VN"/>
        </w:rPr>
        <w:t xml:space="preserve">- </w:t>
      </w:r>
      <w:r w:rsidRPr="00681ACE">
        <w:rPr>
          <w:lang w:val="vi-VN"/>
        </w:rPr>
        <w:t>Thân nhân: Quản lý thông tin sức khỏe và các lịch hẹn liên quan đến thân nhân của giảng viên.</w:t>
      </w:r>
    </w:p>
    <w:p w14:paraId="54B6E7E6" w14:textId="77777777" w:rsidR="00681ACE" w:rsidRDefault="00681ACE" w:rsidP="00681ACE">
      <w:pPr>
        <w:pStyle w:val="BodyText"/>
        <w:rPr>
          <w:lang w:val="vi-VN"/>
        </w:rPr>
      </w:pPr>
      <w:r>
        <w:rPr>
          <w:lang w:val="vi-VN"/>
        </w:rPr>
        <w:t xml:space="preserve">- </w:t>
      </w:r>
      <w:r w:rsidRPr="00681ACE">
        <w:rPr>
          <w:lang w:val="vi-VN"/>
        </w:rPr>
        <w:t>Đăng xuất: Cho phép giảng viên đăng xuất khỏi hệ thống.</w:t>
      </w:r>
    </w:p>
    <w:p w14:paraId="07EB43BE" w14:textId="77777777" w:rsidR="00681ACE" w:rsidRPr="00681ACE" w:rsidRDefault="00681ACE" w:rsidP="00681ACE">
      <w:pPr>
        <w:pStyle w:val="BodyText"/>
        <w:rPr>
          <w:lang w:val="vi-VN"/>
        </w:rPr>
      </w:pPr>
      <w:r>
        <w:t xml:space="preserve">Giao diện này cho phép giảng viên dễ dàng quản lý các thông tin và lịch hẹn liên quan đến sức khỏe của bản thân và thân nhân. Các chức năng cơ bản như xem hồ sơ khám sức khỏe, đặt lịch khám, đặt lịch tiêm chủng, quản lý thông tin thân nhân và đăng xuất khỏi hệ </w:t>
      </w:r>
      <w:r>
        <w:rPr>
          <w:lang w:val="vi-VN"/>
        </w:rPr>
        <w:t>thống.</w:t>
      </w:r>
    </w:p>
    <w:p w14:paraId="679273B0" w14:textId="77777777" w:rsidR="00E53018" w:rsidRPr="001A50CD" w:rsidRDefault="009B5F5F" w:rsidP="001A50CD">
      <w:pPr>
        <w:pStyle w:val="BodyText"/>
        <w:keepNext/>
        <w:ind w:firstLine="397"/>
      </w:pPr>
      <w:r w:rsidRPr="001A50CD">
        <w:rPr>
          <w:noProof/>
          <w:lang w:val="en-US"/>
        </w:rPr>
        <w:drawing>
          <wp:inline distT="0" distB="0" distL="0" distR="0" wp14:anchorId="31D63B89" wp14:editId="02B6CD04">
            <wp:extent cx="5940180" cy="26363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6318" cy="2656798"/>
                    </a:xfrm>
                    <a:prstGeom prst="rect">
                      <a:avLst/>
                    </a:prstGeom>
                  </pic:spPr>
                </pic:pic>
              </a:graphicData>
            </a:graphic>
          </wp:inline>
        </w:drawing>
      </w:r>
    </w:p>
    <w:p w14:paraId="786D1275" w14:textId="77777777" w:rsidR="009B5F5F" w:rsidRDefault="00E53018" w:rsidP="001A50CD">
      <w:pPr>
        <w:pStyle w:val="Caption"/>
        <w:rPr>
          <w:szCs w:val="26"/>
          <w:lang w:val="vi-VN"/>
        </w:rPr>
      </w:pPr>
      <w:bookmarkStart w:id="143" w:name="_Toc170221708"/>
      <w:r w:rsidRPr="001A50CD">
        <w:rPr>
          <w:szCs w:val="26"/>
          <w:lang w:val="vi-VN"/>
        </w:rPr>
        <w:t>Hình 4.8 Giao diện giảng viên sau khi đăng nhập</w:t>
      </w:r>
      <w:bookmarkEnd w:id="143"/>
    </w:p>
    <w:p w14:paraId="0B6A0573" w14:textId="77777777" w:rsidR="000E4F17" w:rsidRPr="000E4F17" w:rsidRDefault="000E4F17" w:rsidP="000E4F17">
      <w:pPr>
        <w:rPr>
          <w:lang w:val="vi-VN"/>
        </w:rPr>
      </w:pPr>
    </w:p>
    <w:p w14:paraId="7D5FB276" w14:textId="77777777" w:rsidR="00AD55EF" w:rsidRDefault="00AD55EF" w:rsidP="00AD55EF">
      <w:pPr>
        <w:pStyle w:val="Heading2"/>
        <w:numPr>
          <w:ilvl w:val="0"/>
          <w:numId w:val="0"/>
        </w:numPr>
        <w:rPr>
          <w:szCs w:val="26"/>
        </w:rPr>
      </w:pPr>
      <w:r>
        <w:rPr>
          <w:szCs w:val="26"/>
        </w:rPr>
        <w:t xml:space="preserve"> </w:t>
      </w:r>
      <w:bookmarkStart w:id="144" w:name="_Toc170889016"/>
      <w:r>
        <w:rPr>
          <w:szCs w:val="26"/>
        </w:rPr>
        <w:t>4.2.</w:t>
      </w:r>
      <w:r w:rsidR="00DC3D1D" w:rsidRPr="001A50CD">
        <w:rPr>
          <w:szCs w:val="26"/>
        </w:rPr>
        <w:t xml:space="preserve"> </w:t>
      </w:r>
      <w:r w:rsidR="007A31B1" w:rsidRPr="001A50CD">
        <w:rPr>
          <w:szCs w:val="26"/>
        </w:rPr>
        <w:t>Giao diện chức năng</w:t>
      </w:r>
      <w:bookmarkEnd w:id="144"/>
    </w:p>
    <w:p w14:paraId="5B4E6714" w14:textId="0D500882" w:rsidR="00AF4014" w:rsidRPr="00AD55EF" w:rsidRDefault="00AD55EF" w:rsidP="00AD55EF">
      <w:pPr>
        <w:pStyle w:val="Heading2"/>
        <w:numPr>
          <w:ilvl w:val="0"/>
          <w:numId w:val="0"/>
        </w:numPr>
        <w:rPr>
          <w:szCs w:val="26"/>
        </w:rPr>
      </w:pPr>
      <w:bookmarkStart w:id="145" w:name="_Toc170889017"/>
      <w:r w:rsidRPr="00AD55EF">
        <w:rPr>
          <w:rStyle w:val="Heading3Char"/>
          <w:b/>
          <w:i/>
        </w:rPr>
        <w:t>4.2.1.</w:t>
      </w:r>
      <w:r w:rsidR="00A861C7">
        <w:rPr>
          <w:szCs w:val="26"/>
        </w:rPr>
        <w:t xml:space="preserve"> </w:t>
      </w:r>
      <w:r w:rsidR="00DC3D1D" w:rsidRPr="001A50CD">
        <w:rPr>
          <w:i/>
          <w:szCs w:val="26"/>
        </w:rPr>
        <w:t>Giao diện trang quản trị</w:t>
      </w:r>
      <w:bookmarkEnd w:id="145"/>
    </w:p>
    <w:p w14:paraId="69D5612D" w14:textId="77777777" w:rsidR="00681ACE" w:rsidRDefault="00681ACE" w:rsidP="00681ACE">
      <w:pPr>
        <w:pStyle w:val="BodyText"/>
        <w:keepNext/>
        <w:ind w:firstLine="397"/>
      </w:pPr>
      <w:r>
        <w:t>Trang quản trị sau khi đăng nhập vào hệ thống sẽ cung cấp cho người quản trị quyền truy cập và thực hiện nhiều chức năng quản lý khác nhau. Các chức năng chính bao gồm:</w:t>
      </w:r>
    </w:p>
    <w:p w14:paraId="39FDDF4D" w14:textId="77777777" w:rsidR="00681ACE" w:rsidRDefault="00681ACE" w:rsidP="00681ACE">
      <w:pPr>
        <w:pStyle w:val="BodyText"/>
        <w:keepNext/>
        <w:ind w:firstLine="397"/>
      </w:pPr>
      <w:r>
        <w:t>Thêm tài khoản bác sĩ và giảng viên:</w:t>
      </w:r>
      <w:r>
        <w:rPr>
          <w:lang w:val="vi-VN"/>
        </w:rPr>
        <w:t xml:space="preserve"> </w:t>
      </w:r>
      <w:r>
        <w:t>Người quản trị có thể tạo tài khoản mới cho các bác sĩ và giảng viên. Khi bác sĩ hoặc giảng viên muốn đăng nhập vào hệ thống, họ phải sử dụng tài khoản được cung cấp bởi người quản trị.</w:t>
      </w:r>
    </w:p>
    <w:p w14:paraId="5B6C72A6" w14:textId="77777777" w:rsidR="00681ACE" w:rsidRDefault="00681ACE" w:rsidP="00681ACE">
      <w:pPr>
        <w:pStyle w:val="BodyText"/>
        <w:keepNext/>
        <w:ind w:firstLine="397"/>
      </w:pPr>
      <w:r>
        <w:t>Hồ sơ khám sức khỏe:</w:t>
      </w:r>
      <w:r>
        <w:rPr>
          <w:lang w:val="vi-VN"/>
        </w:rPr>
        <w:t xml:space="preserve"> </w:t>
      </w:r>
      <w:r>
        <w:t xml:space="preserve">Người quản trị có thể truy cập và xem hồ sơ khám sức khỏe của bệnh nhân. Tuy nhiên, quyền hạn của người quản trị bị giới hạn ở việc chỉ xem hồ sơ, </w:t>
      </w:r>
      <w:r>
        <w:lastRenderedPageBreak/>
        <w:t>không có quyền chỉnh sửa hay xóa thông tin trong hồ sơ này.</w:t>
      </w:r>
    </w:p>
    <w:p w14:paraId="6A7736CC" w14:textId="77777777" w:rsidR="00681ACE" w:rsidRDefault="00681ACE" w:rsidP="00681ACE">
      <w:pPr>
        <w:pStyle w:val="BodyText"/>
        <w:keepNext/>
        <w:ind w:firstLine="397"/>
      </w:pPr>
      <w:r>
        <w:t>Dịch vụ y tế:</w:t>
      </w:r>
      <w:r>
        <w:rPr>
          <w:lang w:val="vi-VN"/>
        </w:rPr>
        <w:t xml:space="preserve"> </w:t>
      </w:r>
      <w:r>
        <w:t>Người quản trị có thể quản lý các dịch vụ y tế được cung cấp trong bệnh viện, bao gồm</w:t>
      </w:r>
      <w:r>
        <w:rPr>
          <w:lang w:val="vi-VN"/>
        </w:rPr>
        <w:t xml:space="preserve"> </w:t>
      </w:r>
      <w:r>
        <w:t>việc thêm mới, chỉnh sửa hoặc xóa các dịch vụ này.</w:t>
      </w:r>
    </w:p>
    <w:p w14:paraId="7A7E30E8" w14:textId="77777777" w:rsidR="00681ACE" w:rsidRDefault="00681ACE" w:rsidP="00681ACE">
      <w:pPr>
        <w:pStyle w:val="BodyText"/>
        <w:keepNext/>
        <w:ind w:firstLine="397"/>
      </w:pPr>
      <w:r>
        <w:t>Đặt lịch khám:</w:t>
      </w:r>
      <w:r>
        <w:rPr>
          <w:lang w:val="vi-VN"/>
        </w:rPr>
        <w:t xml:space="preserve"> </w:t>
      </w:r>
      <w:r>
        <w:t>Người quản trị có thể quản lý các lịch khám sức khỏe cho bệnh nhân, bao gồm chỉnh sửa hoặc xóa lịch khám.</w:t>
      </w:r>
    </w:p>
    <w:p w14:paraId="56273DB3" w14:textId="77777777" w:rsidR="00681ACE" w:rsidRDefault="00681ACE" w:rsidP="00681ACE">
      <w:pPr>
        <w:pStyle w:val="BodyText"/>
        <w:keepNext/>
        <w:ind w:firstLine="397"/>
      </w:pPr>
      <w:r>
        <w:t>Các loại vaccine:</w:t>
      </w:r>
      <w:r>
        <w:rPr>
          <w:lang w:val="vi-VN"/>
        </w:rPr>
        <w:t xml:space="preserve"> </w:t>
      </w:r>
      <w:r>
        <w:t>Người quản trị có thể quản lý thông tin về các loại vaccine, bao gồm việc thêm mới, cập nhật hoặc xóa thông tin về các loại vaccine hiện có.</w:t>
      </w:r>
    </w:p>
    <w:p w14:paraId="3A76DAF6" w14:textId="77777777" w:rsidR="00681ACE" w:rsidRDefault="00681ACE" w:rsidP="00681ACE">
      <w:pPr>
        <w:pStyle w:val="BodyText"/>
        <w:keepNext/>
        <w:ind w:firstLine="397"/>
      </w:pPr>
      <w:r>
        <w:t>Lịch tiêm chủng:</w:t>
      </w:r>
      <w:r>
        <w:rPr>
          <w:lang w:val="vi-VN"/>
        </w:rPr>
        <w:t xml:space="preserve"> </w:t>
      </w:r>
      <w:r>
        <w:t>Người quản trị có thể quản lý lịch tiêm chủng cho bệnh nhân, bao gồm việc thay đổi hoặc hủy bỏ các buổi tiêm chủng.</w:t>
      </w:r>
    </w:p>
    <w:p w14:paraId="7CBAEE86" w14:textId="77777777" w:rsidR="00681ACE" w:rsidRDefault="00681ACE" w:rsidP="00681ACE">
      <w:pPr>
        <w:pStyle w:val="BodyText"/>
        <w:keepNext/>
        <w:ind w:firstLine="397"/>
      </w:pPr>
      <w:r>
        <w:t>Đăng xuất:</w:t>
      </w:r>
      <w:r>
        <w:rPr>
          <w:lang w:val="vi-VN"/>
        </w:rPr>
        <w:t xml:space="preserve"> </w:t>
      </w:r>
      <w:r>
        <w:t>Người quản trị có thể đăng xuất khỏi hệ thống sau khi hoàn thành các tác vụ quản lý.</w:t>
      </w:r>
    </w:p>
    <w:p w14:paraId="2A5D7EBF" w14:textId="77777777" w:rsidR="000E4F17" w:rsidRDefault="00681ACE" w:rsidP="00681ACE">
      <w:pPr>
        <w:pStyle w:val="BodyText"/>
        <w:keepNext/>
        <w:ind w:firstLine="397"/>
      </w:pPr>
      <w:r>
        <w:t>Người quản trị có quyền thực hiện tất cả các chức năng quản lý bao gồm thêm mới, chỉnh sửa hoặc xóa các thông tin liên quan đến tài khoản, dịch vụ y tế, đặt lịch khám, vaccine và lịch tiêm chủng. Tuy nhiên, đối với hồ sơ khám sức khỏe, người quản trị chỉ có quyền xem hồ sơ và không được phép chỉnh sửa hay xóa thông tin trong hồ sơ này.</w:t>
      </w:r>
    </w:p>
    <w:p w14:paraId="5FD426CC" w14:textId="77777777" w:rsidR="000E4F17" w:rsidRDefault="000E4F17" w:rsidP="00681ACE">
      <w:pPr>
        <w:pStyle w:val="BodyText"/>
        <w:keepNext/>
        <w:ind w:firstLine="397"/>
      </w:pPr>
    </w:p>
    <w:p w14:paraId="68E14FE6" w14:textId="77777777" w:rsidR="00E53018" w:rsidRPr="001A50CD" w:rsidRDefault="0089546C" w:rsidP="00681ACE">
      <w:pPr>
        <w:pStyle w:val="BodyText"/>
        <w:keepNext/>
        <w:ind w:firstLine="397"/>
      </w:pPr>
      <w:r w:rsidRPr="001A50CD">
        <w:rPr>
          <w:noProof/>
          <w:lang w:val="en-US"/>
        </w:rPr>
        <w:drawing>
          <wp:inline distT="0" distB="0" distL="0" distR="0" wp14:anchorId="39E3C88D" wp14:editId="7291A89B">
            <wp:extent cx="5939289" cy="3408218"/>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3069" cy="3416125"/>
                    </a:xfrm>
                    <a:prstGeom prst="rect">
                      <a:avLst/>
                    </a:prstGeom>
                  </pic:spPr>
                </pic:pic>
              </a:graphicData>
            </a:graphic>
          </wp:inline>
        </w:drawing>
      </w:r>
    </w:p>
    <w:p w14:paraId="26C32B0F" w14:textId="7E7EC82C" w:rsidR="0089546C" w:rsidRDefault="00E53018" w:rsidP="001A50CD">
      <w:pPr>
        <w:pStyle w:val="Caption"/>
        <w:rPr>
          <w:szCs w:val="26"/>
          <w:lang w:val="vi-VN"/>
        </w:rPr>
      </w:pPr>
      <w:bookmarkStart w:id="146" w:name="_Toc170221709"/>
      <w:r w:rsidRPr="001A50CD">
        <w:rPr>
          <w:szCs w:val="26"/>
          <w:lang w:val="vi-VN"/>
        </w:rPr>
        <w:t xml:space="preserve">Hình 4.9 </w:t>
      </w:r>
      <w:r w:rsidR="00F57A80">
        <w:rPr>
          <w:szCs w:val="26"/>
          <w:lang w:val="vi-VN"/>
        </w:rPr>
        <w:t>B</w:t>
      </w:r>
      <w:r w:rsidRPr="001A50CD">
        <w:rPr>
          <w:szCs w:val="26"/>
          <w:lang w:val="vi-VN"/>
        </w:rPr>
        <w:t>ác sĩ</w:t>
      </w:r>
      <w:bookmarkEnd w:id="146"/>
    </w:p>
    <w:p w14:paraId="2857A5A2" w14:textId="77777777" w:rsidR="000E4F17" w:rsidRPr="000E4F17" w:rsidRDefault="000E4F17" w:rsidP="000E4F17">
      <w:pPr>
        <w:rPr>
          <w:lang w:val="vi-VN"/>
        </w:rPr>
      </w:pPr>
    </w:p>
    <w:p w14:paraId="457A00C2" w14:textId="77777777" w:rsidR="0050591C" w:rsidRDefault="0050591C" w:rsidP="001A50CD">
      <w:pPr>
        <w:pStyle w:val="BodyText"/>
        <w:ind w:firstLine="397"/>
        <w:rPr>
          <w:lang w:val="vi-VN"/>
        </w:rPr>
      </w:pPr>
      <w:r w:rsidRPr="001A50CD">
        <w:rPr>
          <w:lang w:val="vi-VN"/>
        </w:rPr>
        <w:lastRenderedPageBreak/>
        <w:t>Ở mục bác sĩ người quản trị có quyền thêm mới, chỉnh sửa, xóa thông tin bác sĩ. Người quản trị thêm các thông tin của bác sĩ như: tên bác sĩ, email, số điện thoại, giới tính, ngày sinh, địa chỉ.</w:t>
      </w:r>
    </w:p>
    <w:p w14:paraId="747BE233" w14:textId="77777777" w:rsidR="00CF78E3" w:rsidRPr="00CF78E3" w:rsidRDefault="00CF78E3" w:rsidP="00CF78E3">
      <w:pPr>
        <w:pStyle w:val="BodyText"/>
        <w:ind w:firstLine="397"/>
        <w:rPr>
          <w:lang w:val="vi-VN"/>
        </w:rPr>
      </w:pPr>
      <w:r>
        <w:rPr>
          <w:lang w:val="vi-VN"/>
        </w:rPr>
        <w:t xml:space="preserve">- </w:t>
      </w:r>
      <w:r w:rsidRPr="00CF78E3">
        <w:rPr>
          <w:lang w:val="vi-VN"/>
        </w:rPr>
        <w:t>Tên bác sĩ: Tên đầy đủ của bác sĩ để dễ dàng nhận diện và liên lạc.</w:t>
      </w:r>
    </w:p>
    <w:p w14:paraId="4FA1A28E" w14:textId="77777777" w:rsidR="00CF78E3" w:rsidRPr="00CF78E3" w:rsidRDefault="00CF78E3" w:rsidP="00CF78E3">
      <w:pPr>
        <w:pStyle w:val="BodyText"/>
        <w:ind w:firstLine="397"/>
        <w:rPr>
          <w:lang w:val="vi-VN"/>
        </w:rPr>
      </w:pPr>
      <w:r>
        <w:rPr>
          <w:lang w:val="vi-VN"/>
        </w:rPr>
        <w:t xml:space="preserve">- </w:t>
      </w:r>
      <w:r w:rsidRPr="00CF78E3">
        <w:rPr>
          <w:lang w:val="vi-VN"/>
        </w:rPr>
        <w:t>Email: Địa chỉ email của bác sĩ, sử dụng để gửi thông báo và liên lạc công việc.</w:t>
      </w:r>
    </w:p>
    <w:p w14:paraId="06E60E50" w14:textId="77777777" w:rsidR="00CF78E3" w:rsidRPr="00CF78E3" w:rsidRDefault="00CF78E3" w:rsidP="00CF78E3">
      <w:pPr>
        <w:pStyle w:val="BodyText"/>
        <w:ind w:firstLine="397"/>
        <w:rPr>
          <w:lang w:val="vi-VN"/>
        </w:rPr>
      </w:pPr>
      <w:r>
        <w:rPr>
          <w:lang w:val="vi-VN"/>
        </w:rPr>
        <w:t xml:space="preserve">- </w:t>
      </w:r>
      <w:r w:rsidRPr="00CF78E3">
        <w:rPr>
          <w:lang w:val="vi-VN"/>
        </w:rPr>
        <w:t>Số điện thoại: Số điện thoại di động hoặc số điện thoại bàn để liên hệ trực tiếp khi cần thiết.</w:t>
      </w:r>
    </w:p>
    <w:p w14:paraId="42BFB5AE" w14:textId="77777777" w:rsidR="00CF78E3" w:rsidRPr="00CF78E3" w:rsidRDefault="00CF78E3" w:rsidP="00CF78E3">
      <w:pPr>
        <w:pStyle w:val="BodyText"/>
        <w:ind w:firstLine="397"/>
        <w:rPr>
          <w:lang w:val="vi-VN"/>
        </w:rPr>
      </w:pPr>
      <w:r>
        <w:rPr>
          <w:lang w:val="vi-VN"/>
        </w:rPr>
        <w:t xml:space="preserve">- </w:t>
      </w:r>
      <w:r w:rsidRPr="00CF78E3">
        <w:rPr>
          <w:lang w:val="vi-VN"/>
        </w:rPr>
        <w:t xml:space="preserve">Giới tính: Giới tính của bác sĩ </w:t>
      </w:r>
      <w:r>
        <w:rPr>
          <w:lang w:val="vi-VN"/>
        </w:rPr>
        <w:t>(nam, nữ)</w:t>
      </w:r>
      <w:r w:rsidRPr="00CF78E3">
        <w:rPr>
          <w:lang w:val="vi-VN"/>
        </w:rPr>
        <w:t>.</w:t>
      </w:r>
    </w:p>
    <w:p w14:paraId="4FA9AAE7" w14:textId="77777777" w:rsidR="00CF78E3" w:rsidRPr="00CF78E3" w:rsidRDefault="00CF78E3" w:rsidP="00CF78E3">
      <w:pPr>
        <w:pStyle w:val="BodyText"/>
        <w:ind w:firstLine="397"/>
        <w:rPr>
          <w:lang w:val="vi-VN"/>
        </w:rPr>
      </w:pPr>
      <w:r>
        <w:rPr>
          <w:lang w:val="vi-VN"/>
        </w:rPr>
        <w:t xml:space="preserve">- </w:t>
      </w:r>
      <w:r w:rsidRPr="00CF78E3">
        <w:rPr>
          <w:lang w:val="vi-VN"/>
        </w:rPr>
        <w:t>Ngày sinh: Ngày, tháng, năm sinh của bác sĩ, thông tin này giúp xá</w:t>
      </w:r>
      <w:r>
        <w:rPr>
          <w:lang w:val="vi-VN"/>
        </w:rPr>
        <w:t>c định tuổi của bác sĩ</w:t>
      </w:r>
      <w:r w:rsidRPr="00CF78E3">
        <w:rPr>
          <w:lang w:val="vi-VN"/>
        </w:rPr>
        <w:t>.</w:t>
      </w:r>
    </w:p>
    <w:p w14:paraId="3B0E3FD4" w14:textId="77777777" w:rsidR="00CF78E3" w:rsidRDefault="00CF78E3" w:rsidP="00CF78E3">
      <w:pPr>
        <w:pStyle w:val="BodyText"/>
        <w:ind w:firstLine="397"/>
        <w:rPr>
          <w:lang w:val="vi-VN"/>
        </w:rPr>
      </w:pPr>
      <w:r>
        <w:rPr>
          <w:lang w:val="vi-VN"/>
        </w:rPr>
        <w:t xml:space="preserve">- </w:t>
      </w:r>
      <w:r w:rsidRPr="00CF78E3">
        <w:rPr>
          <w:lang w:val="vi-VN"/>
        </w:rPr>
        <w:t>Địa chỉ: Địa chỉ nơi ở hoặc nơi làm việc của bác sĩ.</w:t>
      </w:r>
    </w:p>
    <w:p w14:paraId="2CB36EAD" w14:textId="77777777" w:rsidR="000E4F17" w:rsidRPr="001A50CD" w:rsidRDefault="000E4F17" w:rsidP="00CF78E3">
      <w:pPr>
        <w:pStyle w:val="BodyText"/>
        <w:ind w:firstLine="397"/>
        <w:rPr>
          <w:lang w:val="vi-VN"/>
        </w:rPr>
      </w:pPr>
    </w:p>
    <w:p w14:paraId="7AA9A156" w14:textId="77777777" w:rsidR="00E53018" w:rsidRPr="001A50CD" w:rsidRDefault="00460947" w:rsidP="001A50CD">
      <w:pPr>
        <w:pStyle w:val="BodyText"/>
        <w:keepNext/>
        <w:ind w:firstLine="397"/>
      </w:pPr>
      <w:r w:rsidRPr="001A50CD">
        <w:rPr>
          <w:noProof/>
          <w:lang w:val="en-US"/>
        </w:rPr>
        <w:drawing>
          <wp:inline distT="0" distB="0" distL="0" distR="0" wp14:anchorId="58FE3BEB" wp14:editId="2C4D78B8">
            <wp:extent cx="6092042" cy="3099435"/>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343" cy="3111290"/>
                    </a:xfrm>
                    <a:prstGeom prst="rect">
                      <a:avLst/>
                    </a:prstGeom>
                  </pic:spPr>
                </pic:pic>
              </a:graphicData>
            </a:graphic>
          </wp:inline>
        </w:drawing>
      </w:r>
    </w:p>
    <w:p w14:paraId="589F4CD0" w14:textId="743ED35A" w:rsidR="00460947" w:rsidRDefault="00E53018" w:rsidP="001A50CD">
      <w:pPr>
        <w:pStyle w:val="Caption"/>
        <w:rPr>
          <w:szCs w:val="26"/>
          <w:lang w:val="vi-VN"/>
        </w:rPr>
      </w:pPr>
      <w:bookmarkStart w:id="147" w:name="_Toc170221710"/>
      <w:r w:rsidRPr="001A50CD">
        <w:rPr>
          <w:szCs w:val="26"/>
          <w:lang w:val="vi-VN"/>
        </w:rPr>
        <w:t xml:space="preserve">Hình 4.10 </w:t>
      </w:r>
      <w:r w:rsidR="00F57A80">
        <w:rPr>
          <w:szCs w:val="26"/>
          <w:lang w:val="vi-VN"/>
        </w:rPr>
        <w:t>T</w:t>
      </w:r>
      <w:r w:rsidRPr="001A50CD">
        <w:rPr>
          <w:szCs w:val="26"/>
          <w:lang w:val="vi-VN"/>
        </w:rPr>
        <w:t>hêm bác sĩ</w:t>
      </w:r>
      <w:bookmarkEnd w:id="147"/>
    </w:p>
    <w:p w14:paraId="7252A90B" w14:textId="77777777" w:rsidR="000E4F17" w:rsidRPr="000E4F17" w:rsidRDefault="000E4F17" w:rsidP="000E4F17">
      <w:pPr>
        <w:rPr>
          <w:lang w:val="vi-VN"/>
        </w:rPr>
      </w:pPr>
    </w:p>
    <w:p w14:paraId="682BF0E5" w14:textId="77777777" w:rsidR="00CF78E3" w:rsidRDefault="00CF78E3" w:rsidP="00CF78E3">
      <w:pPr>
        <w:pStyle w:val="BodyText"/>
        <w:keepNext/>
        <w:ind w:firstLine="397"/>
        <w:jc w:val="left"/>
        <w:rPr>
          <w:lang w:val="vi-VN"/>
        </w:rPr>
      </w:pPr>
      <w:r w:rsidRPr="00CF78E3">
        <w:rPr>
          <w:lang w:val="vi-VN"/>
        </w:rPr>
        <w:t xml:space="preserve">Trong hệ thống quản lý, mục giảng viên cũng tương tự như mục bác sĩ, bao gồm các chức năng cơ bản như thêm mới, chỉnh sửa và </w:t>
      </w:r>
      <w:r>
        <w:rPr>
          <w:lang w:val="vi-VN"/>
        </w:rPr>
        <w:t>n</w:t>
      </w:r>
      <w:r>
        <w:t>gười quản trị có thể xóa thông tin giảng viên khỏi hệ thống</w:t>
      </w:r>
      <w:r w:rsidRPr="00CF78E3">
        <w:rPr>
          <w:lang w:val="vi-VN"/>
        </w:rPr>
        <w:t>.</w:t>
      </w:r>
      <w:r w:rsidRPr="00CF78E3">
        <w:t xml:space="preserve"> </w:t>
      </w:r>
      <w:r>
        <w:t>Sau khi nhập thông tin giảng viên, hệ thống sẽ tự động hiển thị dữ</w:t>
      </w:r>
      <w:r>
        <w:rPr>
          <w:lang w:val="vi-VN"/>
        </w:rPr>
        <w:t xml:space="preserve"> </w:t>
      </w:r>
      <w:r>
        <w:lastRenderedPageBreak/>
        <w:t>liệu dưới dạng bảng với các cột tương ứng với từng trường thông tin đã nhập</w:t>
      </w:r>
      <w:r>
        <w:rPr>
          <w:lang w:val="vi-VN"/>
        </w:rPr>
        <w:t xml:space="preserve"> như:</w:t>
      </w:r>
    </w:p>
    <w:p w14:paraId="78C58297" w14:textId="77777777" w:rsidR="00CF78E3" w:rsidRPr="00CF78E3" w:rsidRDefault="0078590A" w:rsidP="00CF78E3">
      <w:pPr>
        <w:pStyle w:val="BodyText"/>
        <w:keepNext/>
        <w:ind w:left="397" w:firstLine="0"/>
        <w:rPr>
          <w:lang w:val="vi-VN"/>
        </w:rPr>
      </w:pPr>
      <w:r>
        <w:rPr>
          <w:lang w:val="vi-VN"/>
        </w:rPr>
        <w:t xml:space="preserve">- </w:t>
      </w:r>
      <w:r w:rsidR="00CF78E3" w:rsidRPr="00CF78E3">
        <w:rPr>
          <w:lang w:val="vi-VN"/>
        </w:rPr>
        <w:t>Tên giảng viên: Tên đầy đủ của giảng viên để dễ dàng nhận diện và liên lạc.</w:t>
      </w:r>
    </w:p>
    <w:p w14:paraId="4C2FCF4B" w14:textId="77777777" w:rsidR="00CF78E3" w:rsidRPr="00CF78E3" w:rsidRDefault="0078590A" w:rsidP="00CF78E3">
      <w:pPr>
        <w:pStyle w:val="BodyText"/>
        <w:keepNext/>
        <w:ind w:left="397" w:firstLine="0"/>
        <w:rPr>
          <w:lang w:val="vi-VN"/>
        </w:rPr>
      </w:pPr>
      <w:r>
        <w:rPr>
          <w:lang w:val="vi-VN"/>
        </w:rPr>
        <w:t xml:space="preserve">- </w:t>
      </w:r>
      <w:r w:rsidR="00CF78E3" w:rsidRPr="00CF78E3">
        <w:rPr>
          <w:lang w:val="vi-VN"/>
        </w:rPr>
        <w:t>Email: Địa chỉ email của giảng viên, sử dụng để gửi thông báo.</w:t>
      </w:r>
    </w:p>
    <w:p w14:paraId="61305493" w14:textId="77777777" w:rsidR="00CF78E3" w:rsidRPr="00CF78E3" w:rsidRDefault="0078590A" w:rsidP="0078590A">
      <w:pPr>
        <w:pStyle w:val="BodyText"/>
        <w:keepNext/>
        <w:ind w:firstLine="397"/>
        <w:rPr>
          <w:lang w:val="vi-VN"/>
        </w:rPr>
      </w:pPr>
      <w:r>
        <w:rPr>
          <w:lang w:val="vi-VN"/>
        </w:rPr>
        <w:t xml:space="preserve">- </w:t>
      </w:r>
      <w:r w:rsidR="00CF78E3" w:rsidRPr="00CF78E3">
        <w:rPr>
          <w:lang w:val="vi-VN"/>
        </w:rPr>
        <w:t>Số điện thoại: Số điện thoại di động hoặc số điện thoại bàn để liên hệ trực tiếp khi cần thiết.</w:t>
      </w:r>
    </w:p>
    <w:p w14:paraId="16296D90" w14:textId="77777777" w:rsidR="00CF78E3" w:rsidRPr="00CF78E3" w:rsidRDefault="0078590A" w:rsidP="00CF78E3">
      <w:pPr>
        <w:pStyle w:val="BodyText"/>
        <w:keepNext/>
        <w:ind w:left="397" w:firstLine="0"/>
        <w:rPr>
          <w:lang w:val="vi-VN"/>
        </w:rPr>
      </w:pPr>
      <w:r>
        <w:rPr>
          <w:lang w:val="vi-VN"/>
        </w:rPr>
        <w:t xml:space="preserve">- </w:t>
      </w:r>
      <w:r w:rsidR="00CF78E3" w:rsidRPr="00CF78E3">
        <w:rPr>
          <w:lang w:val="vi-VN"/>
        </w:rPr>
        <w:t>Giới tính: Giới tính của giảng viên (nam, nữ</w:t>
      </w:r>
      <w:r w:rsidR="00CF78E3">
        <w:rPr>
          <w:lang w:val="vi-VN"/>
        </w:rPr>
        <w:t>)</w:t>
      </w:r>
      <w:r w:rsidR="00CF78E3" w:rsidRPr="00CF78E3">
        <w:rPr>
          <w:lang w:val="vi-VN"/>
        </w:rPr>
        <w:t>.</w:t>
      </w:r>
    </w:p>
    <w:p w14:paraId="4E5CDED7" w14:textId="77777777" w:rsidR="00CF78E3" w:rsidRPr="00CF78E3" w:rsidRDefault="0078590A" w:rsidP="00CF78E3">
      <w:pPr>
        <w:pStyle w:val="BodyText"/>
        <w:keepNext/>
        <w:ind w:left="397" w:firstLine="0"/>
        <w:rPr>
          <w:lang w:val="vi-VN"/>
        </w:rPr>
      </w:pPr>
      <w:r>
        <w:rPr>
          <w:lang w:val="vi-VN"/>
        </w:rPr>
        <w:t xml:space="preserve">- </w:t>
      </w:r>
      <w:r w:rsidR="00CF78E3" w:rsidRPr="00CF78E3">
        <w:rPr>
          <w:lang w:val="vi-VN"/>
        </w:rPr>
        <w:t>Ngày sinh: Ngày, tháng, năm sinh của giảng viên, thông tin này giúp xác định tuổi</w:t>
      </w:r>
      <w:r w:rsidR="00CE3AD8">
        <w:rPr>
          <w:lang w:val="vi-VN"/>
        </w:rPr>
        <w:t xml:space="preserve"> </w:t>
      </w:r>
      <w:r w:rsidR="00CF78E3">
        <w:rPr>
          <w:lang w:val="vi-VN"/>
        </w:rPr>
        <w:t>của giảng viên</w:t>
      </w:r>
      <w:r w:rsidR="00CF78E3" w:rsidRPr="00CF78E3">
        <w:rPr>
          <w:lang w:val="vi-VN"/>
        </w:rPr>
        <w:t>.</w:t>
      </w:r>
    </w:p>
    <w:p w14:paraId="5BDDBA6A" w14:textId="43150F83" w:rsidR="00191AD6" w:rsidRDefault="00191AD6" w:rsidP="000E4F17">
      <w:pPr>
        <w:pStyle w:val="BodyText"/>
        <w:keepNext/>
        <w:tabs>
          <w:tab w:val="left" w:pos="6820"/>
        </w:tabs>
        <w:ind w:left="397" w:firstLine="0"/>
        <w:rPr>
          <w:lang w:val="vi-VN"/>
        </w:rPr>
      </w:pPr>
      <w:r w:rsidRPr="001A50CD">
        <w:rPr>
          <w:noProof/>
          <w:lang w:val="en-US"/>
        </w:rPr>
        <w:drawing>
          <wp:anchor distT="0" distB="0" distL="114300" distR="114300" simplePos="0" relativeHeight="251724800" behindDoc="1" locked="0" layoutInCell="1" allowOverlap="1" wp14:anchorId="331CF639" wp14:editId="71916CCE">
            <wp:simplePos x="0" y="0"/>
            <wp:positionH relativeFrom="margin">
              <wp:posOffset>82550</wp:posOffset>
            </wp:positionH>
            <wp:positionV relativeFrom="paragraph">
              <wp:posOffset>426085</wp:posOffset>
            </wp:positionV>
            <wp:extent cx="6174740" cy="33293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4740" cy="3329305"/>
                    </a:xfrm>
                    <a:prstGeom prst="rect">
                      <a:avLst/>
                    </a:prstGeom>
                  </pic:spPr>
                </pic:pic>
              </a:graphicData>
            </a:graphic>
            <wp14:sizeRelH relativeFrom="margin">
              <wp14:pctWidth>0</wp14:pctWidth>
            </wp14:sizeRelH>
            <wp14:sizeRelV relativeFrom="margin">
              <wp14:pctHeight>0</wp14:pctHeight>
            </wp14:sizeRelV>
          </wp:anchor>
        </w:drawing>
      </w:r>
      <w:r w:rsidR="0078590A">
        <w:rPr>
          <w:lang w:val="vi-VN"/>
        </w:rPr>
        <w:t xml:space="preserve">- </w:t>
      </w:r>
      <w:r w:rsidR="00CF78E3" w:rsidRPr="00CF78E3">
        <w:rPr>
          <w:lang w:val="vi-VN"/>
        </w:rPr>
        <w:t>Địa chỉ: Địa chỉ nơi ở hoặc nơi làm việc của giảng viên.</w:t>
      </w:r>
    </w:p>
    <w:p w14:paraId="3EB5817E" w14:textId="77777777" w:rsidR="00191AD6" w:rsidRPr="00191AD6" w:rsidRDefault="00191AD6" w:rsidP="00191AD6">
      <w:pPr>
        <w:rPr>
          <w:lang w:val="vi-VN"/>
        </w:rPr>
      </w:pPr>
    </w:p>
    <w:p w14:paraId="2EE9432F" w14:textId="71B9C196" w:rsidR="00191AD6" w:rsidRDefault="00191AD6" w:rsidP="00191AD6">
      <w:pPr>
        <w:spacing w:after="160" w:line="259" w:lineRule="auto"/>
        <w:jc w:val="center"/>
        <w:rPr>
          <w:szCs w:val="26"/>
          <w:lang w:val="vi-VN"/>
        </w:rPr>
      </w:pPr>
      <w:bookmarkStart w:id="148" w:name="_Toc170221711"/>
      <w:r w:rsidRPr="001A50CD">
        <w:rPr>
          <w:szCs w:val="26"/>
          <w:lang w:val="vi-VN"/>
        </w:rPr>
        <w:t>Hình 4.11 Thêm thông tin giảng viên</w:t>
      </w:r>
      <w:bookmarkEnd w:id="148"/>
    </w:p>
    <w:p w14:paraId="26521A8A" w14:textId="0DA00FB9" w:rsidR="00191AD6" w:rsidRPr="00191AD6" w:rsidRDefault="00191AD6" w:rsidP="00191AD6">
      <w:pPr>
        <w:tabs>
          <w:tab w:val="left" w:pos="3369"/>
        </w:tabs>
        <w:rPr>
          <w:lang w:val="vi-VN"/>
        </w:rPr>
      </w:pPr>
    </w:p>
    <w:p w14:paraId="05330F43" w14:textId="77777777" w:rsidR="00191AD6" w:rsidRPr="00191AD6" w:rsidRDefault="00191AD6" w:rsidP="00191AD6">
      <w:pPr>
        <w:rPr>
          <w:lang w:val="vi-VN"/>
        </w:rPr>
      </w:pPr>
    </w:p>
    <w:p w14:paraId="4867AD76" w14:textId="166A3D3A" w:rsidR="00191AD6" w:rsidRPr="00191AD6" w:rsidRDefault="00191AD6" w:rsidP="00191AD6">
      <w:pPr>
        <w:rPr>
          <w:lang w:val="vi-VN"/>
        </w:rPr>
      </w:pPr>
      <w:r w:rsidRPr="001A50CD">
        <w:rPr>
          <w:noProof/>
        </w:rPr>
        <w:lastRenderedPageBreak/>
        <w:drawing>
          <wp:inline distT="0" distB="0" distL="0" distR="0" wp14:anchorId="04BBA41A" wp14:editId="5DA51029">
            <wp:extent cx="6252393" cy="38128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4748" cy="3857000"/>
                    </a:xfrm>
                    <a:prstGeom prst="rect">
                      <a:avLst/>
                    </a:prstGeom>
                  </pic:spPr>
                </pic:pic>
              </a:graphicData>
            </a:graphic>
          </wp:inline>
        </w:drawing>
      </w:r>
    </w:p>
    <w:p w14:paraId="56594A46" w14:textId="583333B7" w:rsidR="00E53018" w:rsidRPr="001A50CD" w:rsidRDefault="00E53018" w:rsidP="000E4F17">
      <w:pPr>
        <w:pStyle w:val="Caption"/>
      </w:pPr>
    </w:p>
    <w:p w14:paraId="3A833A05" w14:textId="77777777" w:rsidR="0078590A" w:rsidRDefault="00E53018" w:rsidP="0078590A">
      <w:pPr>
        <w:pStyle w:val="Caption"/>
        <w:rPr>
          <w:szCs w:val="26"/>
          <w:lang w:val="vi-VN"/>
        </w:rPr>
      </w:pPr>
      <w:bookmarkStart w:id="149" w:name="_Toc170221712"/>
      <w:r w:rsidRPr="001A50CD">
        <w:rPr>
          <w:szCs w:val="26"/>
          <w:lang w:val="vi-VN"/>
        </w:rPr>
        <w:t>Hình 4.12 Danh sách giảng viên</w:t>
      </w:r>
      <w:bookmarkEnd w:id="149"/>
    </w:p>
    <w:p w14:paraId="57559C72" w14:textId="77777777" w:rsidR="00E3385A" w:rsidRPr="00E3385A" w:rsidRDefault="00E3385A" w:rsidP="000E4F17">
      <w:pPr>
        <w:tabs>
          <w:tab w:val="left" w:pos="2323"/>
        </w:tabs>
        <w:rPr>
          <w:lang w:val="vi-VN"/>
        </w:rPr>
      </w:pPr>
    </w:p>
    <w:p w14:paraId="0A5F97F6" w14:textId="77777777" w:rsidR="0078590A" w:rsidRDefault="00AD56D4" w:rsidP="00CE3AD8">
      <w:pPr>
        <w:pStyle w:val="BodyText"/>
        <w:ind w:firstLine="397"/>
        <w:rPr>
          <w:lang w:val="vi-VN"/>
        </w:rPr>
      </w:pPr>
      <w:r w:rsidRPr="001A50CD">
        <w:rPr>
          <w:lang w:val="vi-VN"/>
        </w:rPr>
        <w:t xml:space="preserve">Mục hồ sơ khám sức khỏe khi bác sĩ nhập hồ sơ của </w:t>
      </w:r>
      <w:r w:rsidR="00D91421" w:rsidRPr="001A50CD">
        <w:rPr>
          <w:lang w:val="vi-VN"/>
        </w:rPr>
        <w:t xml:space="preserve">khám định kỳ của giảng viên khi được lưu đồng thời hồ sơ khám sức khỏe sẽ hiển thị trên trang của người quản trị và trên trang của giảng viên. Người quản trị có quyền xem hồ sơ khám sức </w:t>
      </w:r>
      <w:r w:rsidR="0078590A">
        <w:rPr>
          <w:lang w:val="vi-VN"/>
        </w:rPr>
        <w:t>khỏe, xem đầy đủ các thông tin như:</w:t>
      </w:r>
    </w:p>
    <w:p w14:paraId="105563FB" w14:textId="77777777" w:rsidR="0078590A" w:rsidRPr="0078590A" w:rsidRDefault="0078590A" w:rsidP="00CE3AD8">
      <w:pPr>
        <w:pStyle w:val="BodyText"/>
        <w:ind w:firstLine="397"/>
        <w:rPr>
          <w:lang w:val="vi-VN"/>
        </w:rPr>
      </w:pPr>
      <w:r>
        <w:rPr>
          <w:lang w:val="vi-VN"/>
        </w:rPr>
        <w:t xml:space="preserve">- </w:t>
      </w:r>
      <w:r w:rsidRPr="0078590A">
        <w:rPr>
          <w:lang w:val="vi-VN"/>
        </w:rPr>
        <w:t>Thông tin cơ bản: Họ tên, tuổi, giới tính,...</w:t>
      </w:r>
    </w:p>
    <w:p w14:paraId="36E93CB8" w14:textId="77777777" w:rsidR="0078590A" w:rsidRPr="0078590A" w:rsidRDefault="0078590A" w:rsidP="00CE3AD8">
      <w:pPr>
        <w:pStyle w:val="BodyText"/>
        <w:ind w:firstLine="397"/>
        <w:rPr>
          <w:lang w:val="vi-VN"/>
        </w:rPr>
      </w:pPr>
      <w:r>
        <w:rPr>
          <w:lang w:val="vi-VN"/>
        </w:rPr>
        <w:t xml:space="preserve">- </w:t>
      </w:r>
      <w:r w:rsidRPr="0078590A">
        <w:rPr>
          <w:lang w:val="vi-VN"/>
        </w:rPr>
        <w:t>Chỉ số sức khỏe: Cân nặng, chiều cao, thị lực, huyết áp,...</w:t>
      </w:r>
    </w:p>
    <w:p w14:paraId="2CCB42F3" w14:textId="77777777" w:rsidR="0078590A" w:rsidRPr="0078590A" w:rsidRDefault="0078590A" w:rsidP="00CE3AD8">
      <w:pPr>
        <w:pStyle w:val="BodyText"/>
        <w:ind w:firstLine="397"/>
        <w:rPr>
          <w:lang w:val="vi-VN"/>
        </w:rPr>
      </w:pPr>
      <w:r>
        <w:rPr>
          <w:lang w:val="vi-VN"/>
        </w:rPr>
        <w:t xml:space="preserve">- </w:t>
      </w:r>
      <w:r w:rsidRPr="0078590A">
        <w:rPr>
          <w:lang w:val="vi-VN"/>
        </w:rPr>
        <w:t>Kết quả khám: Hô hấp, tim mạch, tiêu hóa, thần kinh,...</w:t>
      </w:r>
    </w:p>
    <w:p w14:paraId="0CD43188" w14:textId="77777777" w:rsidR="00F35D6F" w:rsidRDefault="0078590A" w:rsidP="00CE3AD8">
      <w:pPr>
        <w:pStyle w:val="BodyText"/>
        <w:ind w:firstLine="397"/>
        <w:rPr>
          <w:lang w:val="vi-VN"/>
        </w:rPr>
      </w:pPr>
      <w:r>
        <w:rPr>
          <w:lang w:val="vi-VN"/>
        </w:rPr>
        <w:t xml:space="preserve">- </w:t>
      </w:r>
      <w:r w:rsidRPr="0078590A">
        <w:rPr>
          <w:lang w:val="vi-VN"/>
        </w:rPr>
        <w:t>Chẩn đoán (nếu có).</w:t>
      </w:r>
    </w:p>
    <w:p w14:paraId="437CEC4C" w14:textId="77777777" w:rsidR="0078590A" w:rsidRDefault="0078590A" w:rsidP="00CE3AD8">
      <w:pPr>
        <w:pStyle w:val="BodyText"/>
        <w:ind w:firstLine="397"/>
        <w:rPr>
          <w:lang w:val="vi-VN"/>
        </w:rPr>
      </w:pPr>
      <w:r>
        <w:rPr>
          <w:lang w:val="vi-VN"/>
        </w:rPr>
        <w:t>Khi b</w:t>
      </w:r>
      <w:r w:rsidRPr="0078590A">
        <w:rPr>
          <w:lang w:val="vi-VN"/>
        </w:rPr>
        <w:t xml:space="preserve">ác sĩ nhập thông tin khám sức khỏe định </w:t>
      </w:r>
      <w:r>
        <w:rPr>
          <w:lang w:val="vi-VN"/>
        </w:rPr>
        <w:t xml:space="preserve">kỳ của giảng viên vào hệ thống khi lưu dữ liệu thì dữ </w:t>
      </w:r>
      <w:r w:rsidR="00CE3AD8">
        <w:rPr>
          <w:lang w:val="vi-VN"/>
        </w:rPr>
        <w:t>liệu sẽ tự động hiển thị lên trang của người quản trị ở mục hồ sơ khám sức khỏe</w:t>
      </w:r>
      <w:r w:rsidRPr="0078590A">
        <w:rPr>
          <w:lang w:val="vi-VN"/>
        </w:rPr>
        <w:t>.</w:t>
      </w:r>
      <w:r w:rsidR="00CE3AD8">
        <w:rPr>
          <w:lang w:val="vi-VN"/>
        </w:rPr>
        <w:t xml:space="preserve"> Người quản trị có thể dễ dàng theo dõi và xem thông tin hồ sơ.</w:t>
      </w:r>
    </w:p>
    <w:p w14:paraId="2A81FACC" w14:textId="77777777" w:rsidR="00CE3AD8" w:rsidRPr="001A50CD" w:rsidRDefault="00CE3AD8" w:rsidP="00CE3AD8">
      <w:pPr>
        <w:pStyle w:val="BodyText"/>
        <w:ind w:firstLine="397"/>
        <w:rPr>
          <w:lang w:val="vi-VN"/>
        </w:rPr>
      </w:pPr>
    </w:p>
    <w:p w14:paraId="577F401F" w14:textId="77777777" w:rsidR="00E53018" w:rsidRPr="001A50CD" w:rsidRDefault="0089546C" w:rsidP="001A50CD">
      <w:pPr>
        <w:pStyle w:val="BodyText"/>
        <w:keepNext/>
        <w:ind w:firstLine="397"/>
      </w:pPr>
      <w:r w:rsidRPr="001A50CD">
        <w:rPr>
          <w:noProof/>
          <w:lang w:val="en-US"/>
        </w:rPr>
        <w:lastRenderedPageBreak/>
        <w:drawing>
          <wp:inline distT="0" distB="0" distL="0" distR="0" wp14:anchorId="5E052C5A" wp14:editId="07835E14">
            <wp:extent cx="6166026" cy="37352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1820" cy="3750863"/>
                    </a:xfrm>
                    <a:prstGeom prst="rect">
                      <a:avLst/>
                    </a:prstGeom>
                  </pic:spPr>
                </pic:pic>
              </a:graphicData>
            </a:graphic>
          </wp:inline>
        </w:drawing>
      </w:r>
    </w:p>
    <w:p w14:paraId="47CBC133" w14:textId="77777777" w:rsidR="00CE3AD8" w:rsidRDefault="00CE3AD8" w:rsidP="001A50CD">
      <w:pPr>
        <w:pStyle w:val="Caption"/>
        <w:rPr>
          <w:szCs w:val="26"/>
          <w:lang w:val="vi-VN"/>
        </w:rPr>
      </w:pPr>
      <w:bookmarkStart w:id="150" w:name="_Toc170221713"/>
    </w:p>
    <w:p w14:paraId="6EBF967E" w14:textId="77777777" w:rsidR="00790B12" w:rsidRPr="001A50CD" w:rsidRDefault="00E53018" w:rsidP="001A50CD">
      <w:pPr>
        <w:pStyle w:val="Caption"/>
        <w:rPr>
          <w:szCs w:val="26"/>
          <w:lang w:val="vi-VN"/>
        </w:rPr>
      </w:pPr>
      <w:r w:rsidRPr="001A50CD">
        <w:rPr>
          <w:szCs w:val="26"/>
          <w:lang w:val="vi-VN"/>
        </w:rPr>
        <w:t>Hình 4.13 Danh sách hồ sơ khám sức khỏe</w:t>
      </w:r>
      <w:bookmarkEnd w:id="150"/>
    </w:p>
    <w:p w14:paraId="46FD5F3A" w14:textId="77777777" w:rsidR="005459E1" w:rsidRPr="001A50CD" w:rsidRDefault="005459E1" w:rsidP="001A50CD">
      <w:pPr>
        <w:spacing w:line="360" w:lineRule="auto"/>
        <w:rPr>
          <w:szCs w:val="26"/>
          <w:lang w:val="vi-VN"/>
        </w:rPr>
      </w:pPr>
    </w:p>
    <w:p w14:paraId="013B0CDD" w14:textId="77777777" w:rsidR="00CE3AD8" w:rsidRDefault="00CE3AD8" w:rsidP="001A50CD">
      <w:pPr>
        <w:pStyle w:val="BodyText"/>
        <w:keepNext/>
        <w:ind w:firstLine="397"/>
        <w:rPr>
          <w:noProof/>
          <w:lang w:val="en-US"/>
        </w:rPr>
      </w:pPr>
    </w:p>
    <w:p w14:paraId="51693720" w14:textId="77777777" w:rsidR="00E53018" w:rsidRPr="001A50CD" w:rsidRDefault="0089546C" w:rsidP="001A50CD">
      <w:pPr>
        <w:pStyle w:val="BodyText"/>
        <w:keepNext/>
        <w:ind w:firstLine="397"/>
      </w:pPr>
      <w:r w:rsidRPr="001A50CD">
        <w:rPr>
          <w:noProof/>
          <w:lang w:val="en-US"/>
        </w:rPr>
        <w:drawing>
          <wp:inline distT="0" distB="0" distL="0" distR="0" wp14:anchorId="55BCCF86" wp14:editId="4772329A">
            <wp:extent cx="5939385" cy="368347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2976" cy="3698110"/>
                    </a:xfrm>
                    <a:prstGeom prst="rect">
                      <a:avLst/>
                    </a:prstGeom>
                  </pic:spPr>
                </pic:pic>
              </a:graphicData>
            </a:graphic>
          </wp:inline>
        </w:drawing>
      </w:r>
    </w:p>
    <w:p w14:paraId="4C74B359" w14:textId="77777777" w:rsidR="00810256" w:rsidRDefault="00E53018" w:rsidP="001A50CD">
      <w:pPr>
        <w:pStyle w:val="Caption"/>
        <w:rPr>
          <w:szCs w:val="26"/>
          <w:lang w:val="vi-VN"/>
        </w:rPr>
      </w:pPr>
      <w:bookmarkStart w:id="151" w:name="_Toc170221714"/>
      <w:r w:rsidRPr="001A50CD">
        <w:rPr>
          <w:szCs w:val="26"/>
          <w:lang w:val="vi-VN"/>
        </w:rPr>
        <w:t>Hình 4.14 Xem hồ sơ</w:t>
      </w:r>
      <w:bookmarkEnd w:id="151"/>
    </w:p>
    <w:p w14:paraId="341131C7" w14:textId="77777777" w:rsidR="000E4F17" w:rsidRPr="000E4F17" w:rsidRDefault="000E4F17" w:rsidP="000E4F17">
      <w:pPr>
        <w:rPr>
          <w:lang w:val="vi-VN"/>
        </w:rPr>
      </w:pPr>
    </w:p>
    <w:p w14:paraId="12AF6DF9" w14:textId="77777777" w:rsidR="00D91421" w:rsidRDefault="00D91421" w:rsidP="001A50CD">
      <w:pPr>
        <w:pStyle w:val="BodyText"/>
        <w:ind w:firstLine="397"/>
        <w:rPr>
          <w:lang w:val="vi-VN"/>
        </w:rPr>
      </w:pPr>
      <w:r w:rsidRPr="001A50CD">
        <w:rPr>
          <w:lang w:val="vi-VN"/>
        </w:rPr>
        <w:t xml:space="preserve">Tiếp theo phần dịch vụ y tế người quản trị cũng có đây đủ các chức năng thêm mới, chỉnh sửa, xóa. </w:t>
      </w:r>
      <w:r w:rsidR="00CE3AD8" w:rsidRPr="00CE3AD8">
        <w:rPr>
          <w:lang w:val="vi-VN"/>
        </w:rPr>
        <w:t>Khi có các dịch vụ y tế mới, người quản trị sẽ cập nhật và thêm mới các thông tin này vào hệ thống.</w:t>
      </w:r>
    </w:p>
    <w:p w14:paraId="6F1A924A" w14:textId="77777777" w:rsidR="00CE3AD8" w:rsidRDefault="00CE3AD8" w:rsidP="001A50CD">
      <w:pPr>
        <w:pStyle w:val="BodyText"/>
        <w:ind w:firstLine="397"/>
        <w:rPr>
          <w:lang w:val="vi-VN"/>
        </w:rPr>
      </w:pPr>
      <w:r>
        <w:rPr>
          <w:lang w:val="vi-VN"/>
        </w:rPr>
        <w:t>Các thông tin dịch vụ sức khỏe được cập nhập gồm:</w:t>
      </w:r>
    </w:p>
    <w:p w14:paraId="696B20DC" w14:textId="77777777" w:rsidR="00CE3AD8" w:rsidRDefault="00CE3AD8" w:rsidP="00CE3AD8">
      <w:pPr>
        <w:pStyle w:val="BodyText"/>
        <w:ind w:left="720" w:firstLine="0"/>
        <w:rPr>
          <w:lang w:val="vi-VN"/>
        </w:rPr>
      </w:pPr>
      <w:r>
        <w:rPr>
          <w:lang w:val="vi-VN"/>
        </w:rPr>
        <w:t>- Tên các loại dịch vụ y tế: Để giảng viên có thể dễ dàng lựa chọn các dịch vụ y tế</w:t>
      </w:r>
    </w:p>
    <w:p w14:paraId="4DD87B0D" w14:textId="77777777" w:rsidR="00CE3AD8" w:rsidRDefault="00CE3AD8" w:rsidP="00CE3AD8">
      <w:pPr>
        <w:pStyle w:val="BodyText"/>
        <w:ind w:firstLine="0"/>
        <w:rPr>
          <w:lang w:val="vi-VN"/>
        </w:rPr>
      </w:pPr>
      <w:r>
        <w:rPr>
          <w:lang w:val="vi-VN"/>
        </w:rPr>
        <w:t>Cần thiết và phù hợp với tình trạng của bản thân hoặc thân nhân, gia đình.</w:t>
      </w:r>
    </w:p>
    <w:p w14:paraId="04F5877B" w14:textId="77777777" w:rsidR="00CE3AD8" w:rsidRDefault="00CE3AD8" w:rsidP="00CE3AD8">
      <w:pPr>
        <w:pStyle w:val="BodyText"/>
        <w:rPr>
          <w:lang w:val="vi-VN"/>
        </w:rPr>
      </w:pPr>
      <w:r>
        <w:rPr>
          <w:lang w:val="vi-VN"/>
        </w:rPr>
        <w:t>- Giá tiền: Việc cập nhập đầy đủ giá tiền để có tính nhất quán với giá tiền trên hệ thống và giá tiền dịch vụ y tế ở bệnh viện. Tránh trường hợp nhầm lẫn dễ gây hiểu lầm, cũng giúp giảng viên có thể lựa chọn được dịch vụ y tế phù hợp với kinh tế của mình.</w:t>
      </w:r>
    </w:p>
    <w:p w14:paraId="5A5B206C" w14:textId="77777777" w:rsidR="00CE3AD8" w:rsidRPr="001A50CD" w:rsidRDefault="00CE3AD8" w:rsidP="00CE3AD8">
      <w:pPr>
        <w:pStyle w:val="BodyText"/>
        <w:rPr>
          <w:lang w:val="vi-VN"/>
        </w:rPr>
      </w:pPr>
    </w:p>
    <w:p w14:paraId="74F7A58D" w14:textId="77777777" w:rsidR="00E53018" w:rsidRPr="001A50CD" w:rsidRDefault="0089546C" w:rsidP="001A50CD">
      <w:pPr>
        <w:pStyle w:val="BodyText"/>
        <w:keepNext/>
        <w:ind w:firstLine="397"/>
      </w:pPr>
      <w:r w:rsidRPr="001A50CD">
        <w:rPr>
          <w:noProof/>
          <w:lang w:val="en-US"/>
        </w:rPr>
        <w:drawing>
          <wp:inline distT="0" distB="0" distL="0" distR="0" wp14:anchorId="030C1F82" wp14:editId="03215E60">
            <wp:extent cx="5939790" cy="3648974"/>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5950" cy="3658902"/>
                    </a:xfrm>
                    <a:prstGeom prst="rect">
                      <a:avLst/>
                    </a:prstGeom>
                  </pic:spPr>
                </pic:pic>
              </a:graphicData>
            </a:graphic>
          </wp:inline>
        </w:drawing>
      </w:r>
    </w:p>
    <w:p w14:paraId="495AE301" w14:textId="348F699D" w:rsidR="00E3385A" w:rsidRPr="00191AD6" w:rsidRDefault="00E53018" w:rsidP="00191AD6">
      <w:pPr>
        <w:pStyle w:val="Caption"/>
        <w:rPr>
          <w:szCs w:val="26"/>
          <w:lang w:val="vi-VN"/>
        </w:rPr>
      </w:pPr>
      <w:bookmarkStart w:id="152" w:name="_Toc170221715"/>
      <w:r w:rsidRPr="001A50CD">
        <w:rPr>
          <w:szCs w:val="26"/>
          <w:lang w:val="vi-VN"/>
        </w:rPr>
        <w:t>Hình 4.15 Dịch vụ y tế</w:t>
      </w:r>
      <w:bookmarkEnd w:id="152"/>
    </w:p>
    <w:p w14:paraId="3EC38750" w14:textId="4D908E3D" w:rsidR="00191AD6" w:rsidRDefault="00E3385A" w:rsidP="00E3385A">
      <w:pPr>
        <w:pStyle w:val="BodyText"/>
        <w:keepNext/>
        <w:ind w:firstLine="397"/>
        <w:rPr>
          <w:lang w:val="vi-VN"/>
        </w:rPr>
      </w:pPr>
      <w:r w:rsidRPr="00E3385A">
        <w:rPr>
          <w:lang w:val="vi-VN"/>
        </w:rPr>
        <w:t>Đối với mục đặt lịch khám sức khỏe, khi giảng viên đặt lịch cho chính mình hoặc cho người thân trong gia đình, lịch hẹn này sẽ được hiển thị trên trang của người quản trị trong mục đặt lịch khám sức khỏe. Người quản trị có quyền chỉnh sửa và xóa các lịch h</w:t>
      </w:r>
      <w:r>
        <w:rPr>
          <w:lang w:val="vi-VN"/>
        </w:rPr>
        <w:t>ẹn đã được đặt.</w:t>
      </w:r>
    </w:p>
    <w:p w14:paraId="52EC47EF" w14:textId="0A46AD40" w:rsidR="00E3385A" w:rsidRPr="00191AD6" w:rsidRDefault="00191AD6" w:rsidP="00191AD6">
      <w:pPr>
        <w:spacing w:after="160" w:line="259" w:lineRule="auto"/>
        <w:rPr>
          <w:szCs w:val="26"/>
          <w:lang w:val="vi-VN"/>
        </w:rPr>
      </w:pPr>
      <w:r>
        <w:rPr>
          <w:lang w:val="vi-VN"/>
        </w:rPr>
        <w:br w:type="page"/>
      </w:r>
    </w:p>
    <w:p w14:paraId="6E2ADBC1" w14:textId="77777777" w:rsidR="00E3385A" w:rsidRPr="00E3385A" w:rsidRDefault="00E3385A" w:rsidP="00E3385A">
      <w:pPr>
        <w:pStyle w:val="BodyText"/>
        <w:keepNext/>
        <w:ind w:firstLine="397"/>
        <w:rPr>
          <w:lang w:val="vi-VN"/>
        </w:rPr>
      </w:pPr>
      <w:r w:rsidRPr="00E3385A">
        <w:rPr>
          <w:lang w:val="vi-VN"/>
        </w:rPr>
        <w:lastRenderedPageBreak/>
        <w:t xml:space="preserve">Các thông tin quan trọng trong mục </w:t>
      </w:r>
      <w:r>
        <w:rPr>
          <w:lang w:val="vi-VN"/>
        </w:rPr>
        <w:t>đặt lịch khám sức khỏe bao gồm:</w:t>
      </w:r>
    </w:p>
    <w:p w14:paraId="7D3D7731" w14:textId="77777777" w:rsidR="00E3385A" w:rsidRPr="00E3385A" w:rsidRDefault="00E3385A" w:rsidP="00E3385A">
      <w:pPr>
        <w:pStyle w:val="BodyText"/>
        <w:keepNext/>
        <w:rPr>
          <w:lang w:val="vi-VN"/>
        </w:rPr>
      </w:pPr>
      <w:r>
        <w:rPr>
          <w:lang w:val="vi-VN"/>
        </w:rPr>
        <w:t xml:space="preserve">- </w:t>
      </w:r>
      <w:r w:rsidRPr="00E3385A">
        <w:rPr>
          <w:lang w:val="vi-VN"/>
        </w:rPr>
        <w:t>Khách hàng: Tên giảng viên hoặc người thân trong gia đình.</w:t>
      </w:r>
    </w:p>
    <w:p w14:paraId="3A128B36" w14:textId="77777777" w:rsidR="00E3385A" w:rsidRPr="00E3385A" w:rsidRDefault="00E3385A" w:rsidP="00E3385A">
      <w:pPr>
        <w:pStyle w:val="BodyText"/>
        <w:keepNext/>
        <w:rPr>
          <w:lang w:val="vi-VN"/>
        </w:rPr>
      </w:pPr>
      <w:r>
        <w:rPr>
          <w:lang w:val="vi-VN"/>
        </w:rPr>
        <w:t xml:space="preserve">- </w:t>
      </w:r>
      <w:r w:rsidRPr="00E3385A">
        <w:rPr>
          <w:lang w:val="vi-VN"/>
        </w:rPr>
        <w:t>Dịch vụ: Loại dịch vụ y tế được đặt lịch khám.</w:t>
      </w:r>
    </w:p>
    <w:p w14:paraId="74736C8F" w14:textId="70A756B5" w:rsidR="00E3385A" w:rsidRDefault="00E3385A" w:rsidP="00E3385A">
      <w:pPr>
        <w:pStyle w:val="BodyText"/>
        <w:keepNext/>
        <w:rPr>
          <w:lang w:val="vi-VN"/>
        </w:rPr>
      </w:pPr>
      <w:r>
        <w:rPr>
          <w:lang w:val="vi-VN"/>
        </w:rPr>
        <w:t xml:space="preserve">- </w:t>
      </w:r>
      <w:r w:rsidRPr="00E3385A">
        <w:rPr>
          <w:lang w:val="vi-VN"/>
        </w:rPr>
        <w:t>Giờ khám: Thời gian cụ thể cho cuộc hẹn khám sức khỏe.</w:t>
      </w:r>
    </w:p>
    <w:p w14:paraId="0B1890E7" w14:textId="28C660DC" w:rsidR="00E3385A" w:rsidRDefault="00E3385A" w:rsidP="00E3385A">
      <w:pPr>
        <w:pStyle w:val="BodyText"/>
        <w:keepNext/>
        <w:rPr>
          <w:lang w:val="vi-VN"/>
        </w:rPr>
      </w:pPr>
      <w:r>
        <w:rPr>
          <w:lang w:val="vi-VN"/>
        </w:rPr>
        <w:t>- Trạng thái: Trạng thái hiện tại khi đặt lịch.</w:t>
      </w:r>
    </w:p>
    <w:p w14:paraId="487BB793" w14:textId="09CF0B34" w:rsidR="00E3385A" w:rsidRPr="00E3385A" w:rsidRDefault="00191AD6" w:rsidP="00E3385A">
      <w:pPr>
        <w:pStyle w:val="BodyText"/>
        <w:keepNext/>
        <w:rPr>
          <w:lang w:val="vi-VN"/>
        </w:rPr>
      </w:pPr>
      <w:r w:rsidRPr="001A50CD">
        <w:rPr>
          <w:noProof/>
          <w:lang w:val="en-US"/>
        </w:rPr>
        <w:drawing>
          <wp:anchor distT="0" distB="0" distL="114300" distR="114300" simplePos="0" relativeHeight="251729920" behindDoc="1" locked="0" layoutInCell="1" allowOverlap="1" wp14:anchorId="06629D7B" wp14:editId="2EE026BC">
            <wp:simplePos x="0" y="0"/>
            <wp:positionH relativeFrom="margin">
              <wp:align>left</wp:align>
            </wp:positionH>
            <wp:positionV relativeFrom="page">
              <wp:posOffset>2676525</wp:posOffset>
            </wp:positionV>
            <wp:extent cx="5753100" cy="31623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53100" cy="3162300"/>
                    </a:xfrm>
                    <a:prstGeom prst="rect">
                      <a:avLst/>
                    </a:prstGeom>
                  </pic:spPr>
                </pic:pic>
              </a:graphicData>
            </a:graphic>
            <wp14:sizeRelH relativeFrom="margin">
              <wp14:pctWidth>0</wp14:pctWidth>
            </wp14:sizeRelH>
            <wp14:sizeRelV relativeFrom="margin">
              <wp14:pctHeight>0</wp14:pctHeight>
            </wp14:sizeRelV>
          </wp:anchor>
        </w:drawing>
      </w:r>
    </w:p>
    <w:p w14:paraId="0BC3FFF6" w14:textId="77777777" w:rsidR="00191AD6" w:rsidRDefault="00191AD6" w:rsidP="00191AD6">
      <w:pPr>
        <w:pStyle w:val="Caption"/>
        <w:rPr>
          <w:noProof/>
          <w:szCs w:val="26"/>
        </w:rPr>
      </w:pPr>
      <w:r w:rsidRPr="001A50CD">
        <w:rPr>
          <w:szCs w:val="26"/>
          <w:lang w:val="vi-VN"/>
        </w:rPr>
        <w:t>Hình 4.16 Quản lý đặt lịch khám sức khỏe</w:t>
      </w:r>
      <w:r>
        <w:rPr>
          <w:noProof/>
          <w:szCs w:val="26"/>
        </w:rPr>
        <w:t xml:space="preserve"> </w:t>
      </w:r>
    </w:p>
    <w:p w14:paraId="5039E7D0" w14:textId="77777777" w:rsidR="00514323" w:rsidRPr="00514323" w:rsidRDefault="00514323" w:rsidP="00514323">
      <w:pPr>
        <w:rPr>
          <w:lang w:val="vi-VN"/>
        </w:rPr>
      </w:pPr>
    </w:p>
    <w:p w14:paraId="587F08D4" w14:textId="77777777" w:rsidR="00514323" w:rsidRDefault="00CA3499" w:rsidP="001A50CD">
      <w:pPr>
        <w:pStyle w:val="BodyText"/>
        <w:ind w:firstLine="397"/>
        <w:rPr>
          <w:lang w:val="vi-VN"/>
        </w:rPr>
      </w:pPr>
      <w:r w:rsidRPr="001A50CD">
        <w:rPr>
          <w:lang w:val="vi-VN"/>
        </w:rPr>
        <w:t>Giống như ở mục dịch vụ y tế thì phần Vac-xin cũng tươn</w:t>
      </w:r>
      <w:r w:rsidR="00E3385A">
        <w:rPr>
          <w:lang w:val="vi-VN"/>
        </w:rPr>
        <w:t>g tự, người quản trị cũng có quyền cập nhập</w:t>
      </w:r>
      <w:r w:rsidRPr="001A50CD">
        <w:rPr>
          <w:lang w:val="vi-VN"/>
        </w:rPr>
        <w:t xml:space="preserve"> thêm, chỉnh sửa</w:t>
      </w:r>
      <w:r w:rsidR="00514323">
        <w:t xml:space="preserve"> thay đổi bất kỳ thông tin nào của Vắc-xin đã được lưu trữ trong hệ thống để đảm cập nhật</w:t>
      </w:r>
      <w:r w:rsidR="00514323">
        <w:rPr>
          <w:lang w:val="vi-VN"/>
        </w:rPr>
        <w:t xml:space="preserve"> chính xác các loại vaccine</w:t>
      </w:r>
      <w:r w:rsidRPr="001A50CD">
        <w:rPr>
          <w:lang w:val="vi-VN"/>
        </w:rPr>
        <w:t xml:space="preserve"> và xóa</w:t>
      </w:r>
      <w:r w:rsidR="00514323">
        <w:rPr>
          <w:lang w:val="vi-VN"/>
        </w:rPr>
        <w:t xml:space="preserve"> thông tin các loại vaccine không còn được sử dụng</w:t>
      </w:r>
      <w:r w:rsidRPr="001A50CD">
        <w:rPr>
          <w:lang w:val="vi-VN"/>
        </w:rPr>
        <w:t xml:space="preserve">. </w:t>
      </w:r>
      <w:r w:rsidR="00E3385A">
        <w:t>Người quản trị sẽ nhập đầy đủ các thông tin cần thiết về vaccine, bao gồm:</w:t>
      </w:r>
      <w:r w:rsidR="00514323">
        <w:rPr>
          <w:lang w:val="vi-VN"/>
        </w:rPr>
        <w:t xml:space="preserve"> </w:t>
      </w:r>
    </w:p>
    <w:p w14:paraId="1C8286EF" w14:textId="77777777" w:rsidR="00514323" w:rsidRPr="00514323" w:rsidRDefault="00514323" w:rsidP="00514323">
      <w:pPr>
        <w:pStyle w:val="BodyText"/>
        <w:ind w:firstLine="397"/>
        <w:rPr>
          <w:lang w:val="vi-VN"/>
        </w:rPr>
      </w:pPr>
      <w:r>
        <w:rPr>
          <w:lang w:val="vi-VN"/>
        </w:rPr>
        <w:t xml:space="preserve">- </w:t>
      </w:r>
      <w:r w:rsidRPr="00514323">
        <w:rPr>
          <w:lang w:val="vi-VN"/>
        </w:rPr>
        <w:t>Các loại vaccine cần tiêm: Danh sách các loại vaccine có sẵn.</w:t>
      </w:r>
    </w:p>
    <w:p w14:paraId="567F311A" w14:textId="77777777" w:rsidR="00514323" w:rsidRPr="00514323" w:rsidRDefault="00514323" w:rsidP="00514323">
      <w:pPr>
        <w:pStyle w:val="BodyText"/>
        <w:ind w:firstLine="397"/>
        <w:rPr>
          <w:lang w:val="vi-VN"/>
        </w:rPr>
      </w:pPr>
      <w:r>
        <w:rPr>
          <w:lang w:val="vi-VN"/>
        </w:rPr>
        <w:t xml:space="preserve">- </w:t>
      </w:r>
      <w:r w:rsidRPr="00514323">
        <w:rPr>
          <w:lang w:val="vi-VN"/>
        </w:rPr>
        <w:t>Tên khoa học: Tên khoa học của từng loại vaccine.</w:t>
      </w:r>
    </w:p>
    <w:p w14:paraId="688B87B6" w14:textId="77777777" w:rsidR="00514323" w:rsidRPr="00514323" w:rsidRDefault="00514323" w:rsidP="00514323">
      <w:pPr>
        <w:pStyle w:val="BodyText"/>
        <w:ind w:firstLine="397"/>
        <w:rPr>
          <w:lang w:val="vi-VN"/>
        </w:rPr>
      </w:pPr>
      <w:r>
        <w:rPr>
          <w:lang w:val="vi-VN"/>
        </w:rPr>
        <w:t xml:space="preserve">- </w:t>
      </w:r>
      <w:r w:rsidRPr="00514323">
        <w:rPr>
          <w:lang w:val="vi-VN"/>
        </w:rPr>
        <w:t>Nhà sản xuất: Thông tin về nhà sản xuất của vaccine.</w:t>
      </w:r>
    </w:p>
    <w:p w14:paraId="4BE24614" w14:textId="77777777" w:rsidR="00514323" w:rsidRPr="00514323" w:rsidRDefault="00514323" w:rsidP="00514323">
      <w:pPr>
        <w:pStyle w:val="BodyText"/>
        <w:ind w:firstLine="397"/>
        <w:rPr>
          <w:lang w:val="vi-VN"/>
        </w:rPr>
      </w:pPr>
      <w:r>
        <w:rPr>
          <w:lang w:val="vi-VN"/>
        </w:rPr>
        <w:t xml:space="preserve">- </w:t>
      </w:r>
      <w:r w:rsidRPr="00514323">
        <w:rPr>
          <w:lang w:val="vi-VN"/>
        </w:rPr>
        <w:t>Đối tượng tiêm: Các đối tượng phù hợp để tiêm vaccine.</w:t>
      </w:r>
    </w:p>
    <w:p w14:paraId="42A75BDC" w14:textId="77777777" w:rsidR="00514323" w:rsidRPr="00514323" w:rsidRDefault="00514323" w:rsidP="00514323">
      <w:pPr>
        <w:pStyle w:val="BodyText"/>
        <w:ind w:firstLine="397"/>
        <w:rPr>
          <w:lang w:val="vi-VN"/>
        </w:rPr>
      </w:pPr>
      <w:r>
        <w:rPr>
          <w:lang w:val="vi-VN"/>
        </w:rPr>
        <w:t xml:space="preserve">- </w:t>
      </w:r>
      <w:r w:rsidRPr="00514323">
        <w:rPr>
          <w:lang w:val="vi-VN"/>
        </w:rPr>
        <w:t>Liệu trình: Liệu trình tiêm chủng, bao gồm số mũi tiêm và khoảng cách giữa các mũi.</w:t>
      </w:r>
    </w:p>
    <w:p w14:paraId="297BE4A9" w14:textId="77777777" w:rsidR="00514323" w:rsidRPr="001A50CD" w:rsidRDefault="00514323" w:rsidP="00514323">
      <w:pPr>
        <w:pStyle w:val="BodyText"/>
        <w:ind w:firstLine="397"/>
        <w:rPr>
          <w:lang w:val="vi-VN"/>
        </w:rPr>
      </w:pPr>
      <w:r>
        <w:rPr>
          <w:lang w:val="vi-VN"/>
        </w:rPr>
        <w:lastRenderedPageBreak/>
        <w:t xml:space="preserve">- </w:t>
      </w:r>
      <w:r w:rsidRPr="00514323">
        <w:rPr>
          <w:lang w:val="vi-VN"/>
        </w:rPr>
        <w:t>Giá bán: Giá bán của từng loại vaccine.</w:t>
      </w:r>
    </w:p>
    <w:p w14:paraId="10FFE3CA" w14:textId="77777777" w:rsidR="00E53018" w:rsidRPr="001A50CD" w:rsidRDefault="00810256" w:rsidP="001A50CD">
      <w:pPr>
        <w:pStyle w:val="BodyText"/>
        <w:keepNext/>
        <w:ind w:firstLine="397"/>
      </w:pPr>
      <w:r w:rsidRPr="001A50CD">
        <w:rPr>
          <w:noProof/>
          <w:lang w:val="en-US"/>
        </w:rPr>
        <w:drawing>
          <wp:inline distT="0" distB="0" distL="0" distR="0" wp14:anchorId="5E8E8A17" wp14:editId="1D548D4B">
            <wp:extent cx="6027655" cy="4459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4905" cy="4487419"/>
                    </a:xfrm>
                    <a:prstGeom prst="rect">
                      <a:avLst/>
                    </a:prstGeom>
                  </pic:spPr>
                </pic:pic>
              </a:graphicData>
            </a:graphic>
          </wp:inline>
        </w:drawing>
      </w:r>
    </w:p>
    <w:p w14:paraId="43D27F4B" w14:textId="77777777" w:rsidR="00790B12" w:rsidRDefault="00E53018" w:rsidP="001A50CD">
      <w:pPr>
        <w:pStyle w:val="Caption"/>
        <w:rPr>
          <w:szCs w:val="26"/>
          <w:lang w:val="vi-VN"/>
        </w:rPr>
      </w:pPr>
      <w:bookmarkStart w:id="153" w:name="_Toc170221717"/>
      <w:r w:rsidRPr="001A50CD">
        <w:rPr>
          <w:szCs w:val="26"/>
          <w:lang w:val="vi-VN"/>
        </w:rPr>
        <w:t>Hình 4.17 Quản lý vaccine</w:t>
      </w:r>
      <w:bookmarkEnd w:id="153"/>
    </w:p>
    <w:p w14:paraId="7D6A41F3" w14:textId="77777777" w:rsidR="009B529F" w:rsidRPr="009B529F" w:rsidRDefault="009B529F" w:rsidP="009B529F">
      <w:pPr>
        <w:rPr>
          <w:lang w:val="vi-VN"/>
        </w:rPr>
      </w:pPr>
    </w:p>
    <w:p w14:paraId="70710215" w14:textId="2495242F" w:rsidR="00514323" w:rsidRDefault="00514323" w:rsidP="001A50CD">
      <w:pPr>
        <w:pStyle w:val="BodyText"/>
        <w:keepNext/>
        <w:ind w:firstLine="397"/>
        <w:rPr>
          <w:lang w:val="vi-VN"/>
        </w:rPr>
      </w:pPr>
      <w:r w:rsidRPr="00514323">
        <w:rPr>
          <w:lang w:val="vi-VN"/>
        </w:rPr>
        <w:t xml:space="preserve">Tiếp theo, ở mục đặt lịch tiêm chủng, khi giảng viên đặt lịch tiêm chủng cho chính mình hoặc cho người thân trong gia đình, lịch hẹn này sẽ được hiển thị trên trang của người quản trị trong mục đặt lịch tiêm chủng. Người quản trị có quyền chỉnh </w:t>
      </w:r>
      <w:r>
        <w:rPr>
          <w:lang w:val="vi-VN"/>
        </w:rPr>
        <w:t xml:space="preserve">sửa và xóa các lịch hẹn đã được </w:t>
      </w:r>
      <w:r w:rsidRPr="00514323">
        <w:rPr>
          <w:lang w:val="vi-VN"/>
        </w:rPr>
        <w:t>đặt.</w:t>
      </w:r>
      <w:r>
        <w:rPr>
          <w:lang w:val="vi-VN"/>
        </w:rPr>
        <w:t xml:space="preserve"> Cũng giống như ở phần đặt lịch khám sức khẻo thì ở phần đặt lịch tiêm chủng này sẽ hiển thị các thông tin tương tự như:</w:t>
      </w:r>
      <w:r w:rsidR="00A861C7">
        <w:rPr>
          <w:lang w:val="vi-VN"/>
        </w:rPr>
        <w:t xml:space="preserve">   </w:t>
      </w:r>
    </w:p>
    <w:p w14:paraId="3A69D4BE" w14:textId="77777777" w:rsidR="00514323" w:rsidRPr="00E3385A" w:rsidRDefault="00514323" w:rsidP="00514323">
      <w:pPr>
        <w:pStyle w:val="BodyText"/>
        <w:keepNext/>
        <w:rPr>
          <w:lang w:val="vi-VN"/>
        </w:rPr>
      </w:pPr>
      <w:r>
        <w:rPr>
          <w:lang w:val="vi-VN"/>
        </w:rPr>
        <w:t xml:space="preserve"> - </w:t>
      </w:r>
      <w:r w:rsidRPr="00E3385A">
        <w:rPr>
          <w:lang w:val="vi-VN"/>
        </w:rPr>
        <w:t>Khách hàng: Tên giảng viên hoặc người thân trong gia đình.</w:t>
      </w:r>
    </w:p>
    <w:p w14:paraId="09135345" w14:textId="77777777" w:rsidR="00514323" w:rsidRPr="00E3385A" w:rsidRDefault="00514323" w:rsidP="00514323">
      <w:pPr>
        <w:pStyle w:val="BodyText"/>
        <w:keepNext/>
        <w:rPr>
          <w:lang w:val="vi-VN"/>
        </w:rPr>
      </w:pPr>
      <w:r>
        <w:rPr>
          <w:lang w:val="vi-VN"/>
        </w:rPr>
        <w:t>- Loại vắc xin</w:t>
      </w:r>
      <w:r w:rsidRPr="00E3385A">
        <w:rPr>
          <w:lang w:val="vi-VN"/>
        </w:rPr>
        <w:t xml:space="preserve">: Loại </w:t>
      </w:r>
      <w:r>
        <w:rPr>
          <w:lang w:val="vi-VN"/>
        </w:rPr>
        <w:t>Vaccin được giảng viên đăng ký tiêm.</w:t>
      </w:r>
    </w:p>
    <w:p w14:paraId="456E342A" w14:textId="77777777" w:rsidR="00514323" w:rsidRDefault="00514323" w:rsidP="00514323">
      <w:pPr>
        <w:pStyle w:val="BodyText"/>
        <w:keepNext/>
        <w:rPr>
          <w:lang w:val="vi-VN"/>
        </w:rPr>
      </w:pPr>
      <w:r>
        <w:rPr>
          <w:lang w:val="vi-VN"/>
        </w:rPr>
        <w:t xml:space="preserve">- </w:t>
      </w:r>
      <w:r w:rsidRPr="00E3385A">
        <w:rPr>
          <w:lang w:val="vi-VN"/>
        </w:rPr>
        <w:t>Giờ khám: Thời gian c</w:t>
      </w:r>
      <w:r>
        <w:rPr>
          <w:lang w:val="vi-VN"/>
        </w:rPr>
        <w:t>ụ thể cho cuộc hẹn tiêm</w:t>
      </w:r>
      <w:r w:rsidRPr="00E3385A">
        <w:rPr>
          <w:lang w:val="vi-VN"/>
        </w:rPr>
        <w:t>.</w:t>
      </w:r>
    </w:p>
    <w:p w14:paraId="2FD40EA5" w14:textId="77777777" w:rsidR="00514323" w:rsidRDefault="00514323" w:rsidP="00514323">
      <w:pPr>
        <w:pStyle w:val="BodyText"/>
        <w:keepNext/>
        <w:rPr>
          <w:lang w:val="vi-VN"/>
        </w:rPr>
      </w:pPr>
      <w:r>
        <w:rPr>
          <w:lang w:val="vi-VN"/>
        </w:rPr>
        <w:t>- Ngày khám: Ngày giảng viên đến khám để thực hiện tiêm chủng.</w:t>
      </w:r>
    </w:p>
    <w:p w14:paraId="75428C2E" w14:textId="77777777" w:rsidR="00514323" w:rsidRDefault="00514323" w:rsidP="00514323">
      <w:pPr>
        <w:pStyle w:val="BodyText"/>
        <w:keepNext/>
        <w:rPr>
          <w:lang w:val="vi-VN"/>
        </w:rPr>
      </w:pPr>
      <w:r>
        <w:rPr>
          <w:lang w:val="vi-VN"/>
        </w:rPr>
        <w:t>- Trạng thái: Trạng thái hiện tại khi đặt lịch.</w:t>
      </w:r>
    </w:p>
    <w:p w14:paraId="1508C26A" w14:textId="77777777" w:rsidR="00514323" w:rsidRPr="00160775" w:rsidRDefault="00514323" w:rsidP="00160775">
      <w:pPr>
        <w:spacing w:after="160" w:line="259" w:lineRule="auto"/>
        <w:rPr>
          <w:szCs w:val="26"/>
          <w:lang w:val="vi-VN"/>
        </w:rPr>
      </w:pPr>
      <w:r>
        <w:rPr>
          <w:lang w:val="vi-VN"/>
        </w:rPr>
        <w:br w:type="page"/>
      </w:r>
    </w:p>
    <w:p w14:paraId="0C17202C" w14:textId="77777777" w:rsidR="00E53018" w:rsidRPr="001A50CD" w:rsidRDefault="00810256" w:rsidP="001A50CD">
      <w:pPr>
        <w:pStyle w:val="BodyText"/>
        <w:keepNext/>
        <w:ind w:firstLine="397"/>
      </w:pPr>
      <w:r w:rsidRPr="001A50CD">
        <w:rPr>
          <w:noProof/>
          <w:lang w:val="en-US"/>
        </w:rPr>
        <w:lastRenderedPageBreak/>
        <w:drawing>
          <wp:inline distT="0" distB="0" distL="0" distR="0" wp14:anchorId="4FBD302A" wp14:editId="27EDA4C2">
            <wp:extent cx="6000263" cy="320902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9165" cy="3251225"/>
                    </a:xfrm>
                    <a:prstGeom prst="rect">
                      <a:avLst/>
                    </a:prstGeom>
                  </pic:spPr>
                </pic:pic>
              </a:graphicData>
            </a:graphic>
          </wp:inline>
        </w:drawing>
      </w:r>
    </w:p>
    <w:p w14:paraId="6E39EC48" w14:textId="77777777" w:rsidR="009B529F" w:rsidRDefault="009B529F" w:rsidP="009B529F">
      <w:pPr>
        <w:pStyle w:val="Caption"/>
        <w:tabs>
          <w:tab w:val="left" w:pos="3125"/>
          <w:tab w:val="center" w:pos="5037"/>
        </w:tabs>
        <w:jc w:val="left"/>
        <w:rPr>
          <w:szCs w:val="26"/>
          <w:lang w:val="vi-VN"/>
        </w:rPr>
      </w:pPr>
      <w:bookmarkStart w:id="154" w:name="_Toc170221718"/>
      <w:r>
        <w:rPr>
          <w:szCs w:val="26"/>
          <w:lang w:val="vi-VN"/>
        </w:rPr>
        <w:tab/>
      </w:r>
    </w:p>
    <w:p w14:paraId="3F2A7E1E" w14:textId="77777777" w:rsidR="00810256" w:rsidRDefault="009B529F" w:rsidP="009B529F">
      <w:pPr>
        <w:pStyle w:val="Caption"/>
        <w:tabs>
          <w:tab w:val="left" w:pos="3125"/>
          <w:tab w:val="center" w:pos="5037"/>
        </w:tabs>
        <w:jc w:val="left"/>
        <w:rPr>
          <w:szCs w:val="26"/>
          <w:lang w:val="vi-VN"/>
        </w:rPr>
      </w:pPr>
      <w:r>
        <w:rPr>
          <w:szCs w:val="26"/>
          <w:lang w:val="vi-VN"/>
        </w:rPr>
        <w:tab/>
      </w:r>
      <w:r w:rsidR="00E53018" w:rsidRPr="001A50CD">
        <w:rPr>
          <w:szCs w:val="26"/>
          <w:lang w:val="vi-VN"/>
        </w:rPr>
        <w:t>Hình</w:t>
      </w:r>
      <w:r w:rsidR="00514323">
        <w:rPr>
          <w:szCs w:val="26"/>
          <w:lang w:val="vi-VN"/>
        </w:rPr>
        <w:t xml:space="preserve"> </w:t>
      </w:r>
      <w:r w:rsidR="00E53018" w:rsidRPr="001A50CD">
        <w:rPr>
          <w:szCs w:val="26"/>
          <w:lang w:val="vi-VN"/>
        </w:rPr>
        <w:t>4.18 Quản lý lịch tiêm chủng</w:t>
      </w:r>
      <w:bookmarkEnd w:id="154"/>
    </w:p>
    <w:p w14:paraId="5C351765" w14:textId="77777777" w:rsidR="009B529F" w:rsidRPr="009B529F" w:rsidRDefault="009B529F" w:rsidP="009B529F">
      <w:pPr>
        <w:rPr>
          <w:lang w:val="vi-VN"/>
        </w:rPr>
      </w:pPr>
    </w:p>
    <w:p w14:paraId="7BCF5701" w14:textId="77777777" w:rsidR="00AF4014" w:rsidRPr="001A50CD" w:rsidRDefault="00DC3D1D" w:rsidP="001A50CD">
      <w:pPr>
        <w:pStyle w:val="Heading3"/>
        <w:numPr>
          <w:ilvl w:val="0"/>
          <w:numId w:val="0"/>
        </w:numPr>
        <w:spacing w:before="120" w:after="120" w:line="360" w:lineRule="auto"/>
        <w:rPr>
          <w:i/>
          <w:szCs w:val="26"/>
          <w:lang w:val="vi-VN"/>
        </w:rPr>
      </w:pPr>
      <w:bookmarkStart w:id="155" w:name="_Toc170889018"/>
      <w:r w:rsidRPr="001A50CD">
        <w:rPr>
          <w:i/>
          <w:szCs w:val="26"/>
          <w:lang w:val="vi-VN"/>
        </w:rPr>
        <w:t xml:space="preserve">4.2.2. </w:t>
      </w:r>
      <w:r w:rsidR="007A31B1" w:rsidRPr="001A50CD">
        <w:rPr>
          <w:i/>
          <w:szCs w:val="26"/>
          <w:lang w:val="vi-VN"/>
        </w:rPr>
        <w:t>Giao diện trang trang giảng viên</w:t>
      </w:r>
      <w:bookmarkEnd w:id="155"/>
    </w:p>
    <w:p w14:paraId="5C49AEFB" w14:textId="77777777" w:rsidR="00CA3499" w:rsidRDefault="00CA3499" w:rsidP="001A50CD">
      <w:pPr>
        <w:spacing w:line="360" w:lineRule="auto"/>
        <w:ind w:firstLine="720"/>
        <w:jc w:val="both"/>
        <w:rPr>
          <w:szCs w:val="26"/>
          <w:lang w:val="vi-VN"/>
        </w:rPr>
      </w:pPr>
      <w:r w:rsidRPr="001A50CD">
        <w:rPr>
          <w:szCs w:val="26"/>
          <w:lang w:val="vi-VN"/>
        </w:rPr>
        <w:t>Trang giảng viên khi đăng nhập</w:t>
      </w:r>
      <w:r w:rsidR="001B6E74">
        <w:rPr>
          <w:szCs w:val="26"/>
          <w:lang w:val="vi-VN"/>
        </w:rPr>
        <w:t xml:space="preserve"> vào giảng viên sẽ được nhìn thấy hiển thị </w:t>
      </w:r>
      <w:r w:rsidRPr="001A50CD">
        <w:rPr>
          <w:szCs w:val="26"/>
          <w:lang w:val="vi-VN"/>
        </w:rPr>
        <w:t>các mục</w:t>
      </w:r>
      <w:r w:rsidR="001B6E74">
        <w:rPr>
          <w:szCs w:val="26"/>
          <w:lang w:val="vi-VN"/>
        </w:rPr>
        <w:t xml:space="preserve"> sau</w:t>
      </w:r>
      <w:r w:rsidRPr="001A50CD">
        <w:rPr>
          <w:szCs w:val="26"/>
          <w:lang w:val="vi-VN"/>
        </w:rPr>
        <w:t>: Hồ sơ khám sức khỏe, đặt lịch khám sức khỏe, đặt lịch tiêm chủng, thân nhân và đăng xuất hệ thống.</w:t>
      </w:r>
    </w:p>
    <w:p w14:paraId="11CAC980" w14:textId="77777777" w:rsidR="00514323" w:rsidRPr="00514323" w:rsidRDefault="001B6E74" w:rsidP="00514323">
      <w:pPr>
        <w:spacing w:line="360" w:lineRule="auto"/>
        <w:ind w:firstLine="720"/>
        <w:jc w:val="both"/>
        <w:rPr>
          <w:szCs w:val="26"/>
          <w:lang w:val="vi-VN"/>
        </w:rPr>
      </w:pPr>
      <w:r>
        <w:rPr>
          <w:szCs w:val="26"/>
          <w:lang w:val="vi-VN"/>
        </w:rPr>
        <w:t xml:space="preserve">- </w:t>
      </w:r>
      <w:r w:rsidR="00514323" w:rsidRPr="00514323">
        <w:rPr>
          <w:szCs w:val="26"/>
          <w:lang w:val="vi-VN"/>
        </w:rPr>
        <w:t>Hồ sơ khám sức khỏe: Xem và quản lý hồ sơ khám sức khỏe cá nh</w:t>
      </w:r>
      <w:r w:rsidR="00514323">
        <w:rPr>
          <w:szCs w:val="26"/>
          <w:lang w:val="vi-VN"/>
        </w:rPr>
        <w:t>ân</w:t>
      </w:r>
      <w:r w:rsidR="00514323" w:rsidRPr="00514323">
        <w:rPr>
          <w:szCs w:val="26"/>
          <w:lang w:val="vi-VN"/>
        </w:rPr>
        <w:t>.</w:t>
      </w:r>
    </w:p>
    <w:p w14:paraId="2BA0DFB6" w14:textId="77777777" w:rsidR="00514323" w:rsidRPr="00514323" w:rsidRDefault="001B6E74" w:rsidP="00514323">
      <w:pPr>
        <w:spacing w:line="360" w:lineRule="auto"/>
        <w:ind w:firstLine="720"/>
        <w:jc w:val="both"/>
        <w:rPr>
          <w:szCs w:val="26"/>
          <w:lang w:val="vi-VN"/>
        </w:rPr>
      </w:pPr>
      <w:r>
        <w:rPr>
          <w:szCs w:val="26"/>
          <w:lang w:val="vi-VN"/>
        </w:rPr>
        <w:t xml:space="preserve">- </w:t>
      </w:r>
      <w:r w:rsidR="00514323" w:rsidRPr="00514323">
        <w:rPr>
          <w:szCs w:val="26"/>
          <w:lang w:val="vi-VN"/>
        </w:rPr>
        <w:t>Đặt lịch khám sức khỏe: Đặt lịch hẹn khám sức khỏe cho chính mình hoặc cho người thân trong gia đình.</w:t>
      </w:r>
    </w:p>
    <w:p w14:paraId="55B30309" w14:textId="77777777" w:rsidR="00514323" w:rsidRPr="00514323" w:rsidRDefault="001B6E74" w:rsidP="00514323">
      <w:pPr>
        <w:spacing w:line="360" w:lineRule="auto"/>
        <w:ind w:firstLine="720"/>
        <w:jc w:val="both"/>
        <w:rPr>
          <w:szCs w:val="26"/>
          <w:lang w:val="vi-VN"/>
        </w:rPr>
      </w:pPr>
      <w:r>
        <w:rPr>
          <w:szCs w:val="26"/>
          <w:lang w:val="vi-VN"/>
        </w:rPr>
        <w:t xml:space="preserve">- </w:t>
      </w:r>
      <w:r w:rsidR="00514323" w:rsidRPr="00514323">
        <w:rPr>
          <w:szCs w:val="26"/>
          <w:lang w:val="vi-VN"/>
        </w:rPr>
        <w:t>Đặt lịch tiêm chủng: Đặt lịch hẹn tiêm chủng cho chính mình hoặc cho người thân trong gia đình.</w:t>
      </w:r>
    </w:p>
    <w:p w14:paraId="4F8859C5" w14:textId="77777777" w:rsidR="00514323" w:rsidRPr="00514323" w:rsidRDefault="001B6E74" w:rsidP="00514323">
      <w:pPr>
        <w:spacing w:line="360" w:lineRule="auto"/>
        <w:ind w:firstLine="720"/>
        <w:jc w:val="both"/>
        <w:rPr>
          <w:szCs w:val="26"/>
          <w:lang w:val="vi-VN"/>
        </w:rPr>
      </w:pPr>
      <w:r>
        <w:rPr>
          <w:szCs w:val="26"/>
          <w:lang w:val="vi-VN"/>
        </w:rPr>
        <w:t xml:space="preserve">- </w:t>
      </w:r>
      <w:r w:rsidR="00514323" w:rsidRPr="00514323">
        <w:rPr>
          <w:szCs w:val="26"/>
          <w:lang w:val="vi-VN"/>
        </w:rPr>
        <w:t xml:space="preserve">Thân nhân: Quản lý thông tin </w:t>
      </w:r>
      <w:r>
        <w:rPr>
          <w:szCs w:val="26"/>
          <w:lang w:val="vi-VN"/>
        </w:rPr>
        <w:t>của các thành viên gia đình, gồm thêm mới:</w:t>
      </w:r>
      <w:r w:rsidR="00514323" w:rsidRPr="00514323">
        <w:rPr>
          <w:szCs w:val="26"/>
          <w:lang w:val="vi-VN"/>
        </w:rPr>
        <w:t xml:space="preserve"> chỉnh sửa, hoặc xóa thông tin.</w:t>
      </w:r>
    </w:p>
    <w:p w14:paraId="3CE8AAD1" w14:textId="77777777" w:rsidR="00514323" w:rsidRPr="001A50CD" w:rsidRDefault="001B6E74" w:rsidP="00514323">
      <w:pPr>
        <w:spacing w:line="360" w:lineRule="auto"/>
        <w:ind w:firstLine="720"/>
        <w:jc w:val="both"/>
        <w:rPr>
          <w:szCs w:val="26"/>
          <w:lang w:val="vi-VN"/>
        </w:rPr>
      </w:pPr>
      <w:r>
        <w:rPr>
          <w:szCs w:val="26"/>
          <w:lang w:val="vi-VN"/>
        </w:rPr>
        <w:t xml:space="preserve">- </w:t>
      </w:r>
      <w:r w:rsidR="00514323" w:rsidRPr="00514323">
        <w:rPr>
          <w:szCs w:val="26"/>
          <w:lang w:val="vi-VN"/>
        </w:rPr>
        <w:t>Đăng xuất h</w:t>
      </w:r>
      <w:r>
        <w:rPr>
          <w:szCs w:val="26"/>
          <w:lang w:val="vi-VN"/>
        </w:rPr>
        <w:t>ệ thống: Thoát khỏi hệ thống khi đã hoàn tất</w:t>
      </w:r>
      <w:r w:rsidR="00514323" w:rsidRPr="00514323">
        <w:rPr>
          <w:szCs w:val="26"/>
          <w:lang w:val="vi-VN"/>
        </w:rPr>
        <w:t>.</w:t>
      </w:r>
    </w:p>
    <w:p w14:paraId="44EDDC02" w14:textId="77777777" w:rsidR="00CA3499" w:rsidRPr="001A50CD" w:rsidRDefault="00CA3499" w:rsidP="001A50CD">
      <w:pPr>
        <w:spacing w:line="360" w:lineRule="auto"/>
        <w:rPr>
          <w:szCs w:val="26"/>
          <w:lang w:val="vi-VN"/>
        </w:rPr>
      </w:pPr>
    </w:p>
    <w:p w14:paraId="741E0886" w14:textId="77777777" w:rsidR="00E53018" w:rsidRPr="001A50CD" w:rsidRDefault="00E40671" w:rsidP="001A50CD">
      <w:pPr>
        <w:keepNext/>
        <w:spacing w:line="360" w:lineRule="auto"/>
        <w:rPr>
          <w:szCs w:val="26"/>
        </w:rPr>
      </w:pPr>
      <w:r w:rsidRPr="001A50CD">
        <w:rPr>
          <w:noProof/>
          <w:szCs w:val="26"/>
        </w:rPr>
        <w:lastRenderedPageBreak/>
        <w:drawing>
          <wp:inline distT="0" distB="0" distL="0" distR="0" wp14:anchorId="62D676B9" wp14:editId="589585A6">
            <wp:extent cx="5939127" cy="35909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3780" cy="3605830"/>
                    </a:xfrm>
                    <a:prstGeom prst="rect">
                      <a:avLst/>
                    </a:prstGeom>
                  </pic:spPr>
                </pic:pic>
              </a:graphicData>
            </a:graphic>
          </wp:inline>
        </w:drawing>
      </w:r>
    </w:p>
    <w:p w14:paraId="3F39E7AD" w14:textId="77777777" w:rsidR="009B529F" w:rsidRDefault="009B529F" w:rsidP="001A50CD">
      <w:pPr>
        <w:pStyle w:val="Caption"/>
        <w:rPr>
          <w:szCs w:val="26"/>
          <w:lang w:val="vi-VN"/>
        </w:rPr>
      </w:pPr>
      <w:bookmarkStart w:id="156" w:name="_Toc170221719"/>
    </w:p>
    <w:p w14:paraId="2B79C060" w14:textId="77777777" w:rsidR="009B5F5F" w:rsidRPr="001A50CD" w:rsidRDefault="00E53018" w:rsidP="001A50CD">
      <w:pPr>
        <w:pStyle w:val="Caption"/>
        <w:rPr>
          <w:szCs w:val="26"/>
          <w:lang w:val="vi-VN"/>
        </w:rPr>
      </w:pPr>
      <w:r w:rsidRPr="001A50CD">
        <w:rPr>
          <w:szCs w:val="26"/>
          <w:lang w:val="vi-VN"/>
        </w:rPr>
        <w:t xml:space="preserve">Hình 4.19 </w:t>
      </w:r>
      <w:r w:rsidR="0088009E" w:rsidRPr="001A50CD">
        <w:rPr>
          <w:szCs w:val="26"/>
          <w:lang w:val="vi-VN"/>
        </w:rPr>
        <w:t>Trang giảng viên</w:t>
      </w:r>
      <w:bookmarkEnd w:id="156"/>
    </w:p>
    <w:p w14:paraId="78D5E542" w14:textId="77777777" w:rsidR="00CA3499" w:rsidRPr="001A50CD" w:rsidRDefault="00CA3499" w:rsidP="001A50CD">
      <w:pPr>
        <w:spacing w:line="360" w:lineRule="auto"/>
        <w:rPr>
          <w:szCs w:val="26"/>
          <w:lang w:val="vi-VN"/>
        </w:rPr>
      </w:pPr>
    </w:p>
    <w:p w14:paraId="40C912A2" w14:textId="77777777" w:rsidR="00BD6940" w:rsidRDefault="001B6E74" w:rsidP="001B6E74">
      <w:pPr>
        <w:spacing w:line="360" w:lineRule="auto"/>
        <w:ind w:firstLine="720"/>
        <w:rPr>
          <w:szCs w:val="26"/>
          <w:lang w:val="vi-VN"/>
        </w:rPr>
      </w:pPr>
      <w:r w:rsidRPr="001B6E74">
        <w:rPr>
          <w:szCs w:val="26"/>
          <w:lang w:val="vi-VN"/>
        </w:rPr>
        <w:t>Trong mục hồ sơ khám sức khỏe, khi giảng viên đi khám sức khỏe định kỳ và bác sĩ nhập thông tin vào hệ thống, hồ sơ này sẽ được hiển thị trên trang của giảng viên. Giảng viên sẽ có quyền truy cập và xem hồ sơ khám sức khỏe của mình, giúp họ thuận tiện theo dõi tình trạng sức khỏe.</w:t>
      </w:r>
    </w:p>
    <w:p w14:paraId="7CDC9BDA" w14:textId="77777777" w:rsidR="001B6E74" w:rsidRDefault="001B6E74" w:rsidP="001B6E74">
      <w:pPr>
        <w:spacing w:line="360" w:lineRule="auto"/>
        <w:ind w:firstLine="720"/>
        <w:rPr>
          <w:szCs w:val="26"/>
          <w:lang w:val="vi-VN"/>
        </w:rPr>
      </w:pPr>
      <w:r>
        <w:rPr>
          <w:szCs w:val="26"/>
          <w:lang w:val="vi-VN"/>
        </w:rPr>
        <w:t xml:space="preserve">Khi clip vào xem thông tin hồ sơ khám sức khỏe định kỳ giảng viên sẽ xem được các thông tin sức khỏe như sau: </w:t>
      </w:r>
    </w:p>
    <w:p w14:paraId="3653F394"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Tên giảng viên: Tên đầy đủ của giảng viên.</w:t>
      </w:r>
    </w:p>
    <w:p w14:paraId="4DB4587F"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Tên bác sĩ: Tên bác sĩ đã thực hiện khám sức khỏe.</w:t>
      </w:r>
    </w:p>
    <w:p w14:paraId="1AB3D0E9"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Ngày khám: Ngày giảng viên đã đi khám sức khỏe.</w:t>
      </w:r>
    </w:p>
    <w:p w14:paraId="7F624D23"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Chiều cao: Chiều cao của giảng viên.</w:t>
      </w:r>
    </w:p>
    <w:p w14:paraId="79363764"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Cân nặng: Trọng lượng cơ thể của giảng viên.</w:t>
      </w:r>
    </w:p>
    <w:p w14:paraId="2FF7E4F3"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BMI: Chỉ số khối cơ thể.</w:t>
      </w:r>
    </w:p>
    <w:p w14:paraId="54170E3A"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Tuần hoàn: Tình trạng hệ tuần hoàn.</w:t>
      </w:r>
    </w:p>
    <w:p w14:paraId="138999A5"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Hô hấp: Tình trạng hệ hô hấp.</w:t>
      </w:r>
    </w:p>
    <w:p w14:paraId="20D808DD"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Tiêu hóa: Tình trạng hệ tiêu hóa.</w:t>
      </w:r>
    </w:p>
    <w:p w14:paraId="1AD8C96C"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Thận: Tình trạng sức khỏe của thận.</w:t>
      </w:r>
    </w:p>
    <w:p w14:paraId="09B4047C"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lastRenderedPageBreak/>
        <w:t>Nội tiết: Tình trạng hệ nội tiết.</w:t>
      </w:r>
    </w:p>
    <w:p w14:paraId="5A1CD120"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Xương: Tình trạng hệ xương khớp.</w:t>
      </w:r>
    </w:p>
    <w:p w14:paraId="1E8FAECA"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Thần kinh: Tình trạng hệ thần kinh.</w:t>
      </w:r>
    </w:p>
    <w:p w14:paraId="09314005"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Ngoại khoa: Kết quả khám ngoại khoa.</w:t>
      </w:r>
    </w:p>
    <w:p w14:paraId="4171C1FA"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Sản khoa: Kết quả khám sản khoa.</w:t>
      </w:r>
    </w:p>
    <w:p w14:paraId="442B7C92"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Mắt:</w:t>
      </w:r>
    </w:p>
    <w:p w14:paraId="5356C454" w14:textId="77777777" w:rsidR="002024CE" w:rsidRPr="002024CE" w:rsidRDefault="002024CE" w:rsidP="002024CE">
      <w:pPr>
        <w:pStyle w:val="ListParagraph"/>
        <w:numPr>
          <w:ilvl w:val="0"/>
          <w:numId w:val="31"/>
        </w:numPr>
        <w:spacing w:line="360" w:lineRule="auto"/>
        <w:jc w:val="both"/>
        <w:rPr>
          <w:szCs w:val="26"/>
          <w:lang w:val="vi-VN"/>
        </w:rPr>
      </w:pPr>
      <w:r w:rsidRPr="002024CE">
        <w:rPr>
          <w:szCs w:val="26"/>
          <w:lang w:val="vi-VN"/>
        </w:rPr>
        <w:t>Mắt trái không kính</w:t>
      </w:r>
    </w:p>
    <w:p w14:paraId="42B6BBCF" w14:textId="77777777" w:rsidR="002024CE" w:rsidRPr="002024CE" w:rsidRDefault="002024CE" w:rsidP="002024CE">
      <w:pPr>
        <w:pStyle w:val="ListParagraph"/>
        <w:numPr>
          <w:ilvl w:val="0"/>
          <w:numId w:val="31"/>
        </w:numPr>
        <w:spacing w:line="360" w:lineRule="auto"/>
        <w:jc w:val="both"/>
        <w:rPr>
          <w:szCs w:val="26"/>
          <w:lang w:val="vi-VN"/>
        </w:rPr>
      </w:pPr>
      <w:r w:rsidRPr="002024CE">
        <w:rPr>
          <w:szCs w:val="26"/>
          <w:lang w:val="vi-VN"/>
        </w:rPr>
        <w:t>Mắt phải không kính</w:t>
      </w:r>
    </w:p>
    <w:p w14:paraId="774FC040" w14:textId="77777777" w:rsidR="002024CE" w:rsidRPr="002024CE" w:rsidRDefault="002024CE" w:rsidP="002024CE">
      <w:pPr>
        <w:pStyle w:val="ListParagraph"/>
        <w:numPr>
          <w:ilvl w:val="0"/>
          <w:numId w:val="31"/>
        </w:numPr>
        <w:spacing w:line="360" w:lineRule="auto"/>
        <w:jc w:val="both"/>
        <w:rPr>
          <w:szCs w:val="26"/>
          <w:lang w:val="vi-VN"/>
        </w:rPr>
      </w:pPr>
      <w:r w:rsidRPr="002024CE">
        <w:rPr>
          <w:szCs w:val="26"/>
          <w:lang w:val="vi-VN"/>
        </w:rPr>
        <w:t>Mắt trái có kính</w:t>
      </w:r>
    </w:p>
    <w:p w14:paraId="498F3F1A" w14:textId="77777777" w:rsidR="002024CE" w:rsidRPr="002024CE" w:rsidRDefault="002024CE" w:rsidP="002024CE">
      <w:pPr>
        <w:pStyle w:val="ListParagraph"/>
        <w:numPr>
          <w:ilvl w:val="0"/>
          <w:numId w:val="31"/>
        </w:numPr>
        <w:spacing w:line="360" w:lineRule="auto"/>
        <w:jc w:val="both"/>
        <w:rPr>
          <w:szCs w:val="26"/>
          <w:lang w:val="vi-VN"/>
        </w:rPr>
      </w:pPr>
      <w:r w:rsidRPr="002024CE">
        <w:rPr>
          <w:szCs w:val="26"/>
          <w:lang w:val="vi-VN"/>
        </w:rPr>
        <w:t>Mắt phải có kính</w:t>
      </w:r>
    </w:p>
    <w:p w14:paraId="177498FF"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Các bệnh về mắt: Bất kỳ bệnh lý nào liên quan đến mắt.</w:t>
      </w:r>
    </w:p>
    <w:p w14:paraId="6F1E2C3A"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Tai mũi họng: Tình trạng sức khỏe của tai, mũi và họng.</w:t>
      </w:r>
    </w:p>
    <w:p w14:paraId="739392BF"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Tai trái: Tình trạng sức khỏe tai trái.</w:t>
      </w:r>
    </w:p>
    <w:p w14:paraId="7F7195F4"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Tai phải: Tình trạng sức khỏe tai phải.</w:t>
      </w:r>
    </w:p>
    <w:p w14:paraId="4392B97C"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Bệnh về tai: Bất kỳ bệnh lý nào liên quan đến tai.</w:t>
      </w:r>
    </w:p>
    <w:p w14:paraId="6EE2B006"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Răng hàm mặt: Tình trạng sức khỏe của răng, hàm và mặt.</w:t>
      </w:r>
    </w:p>
    <w:p w14:paraId="0987B831"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Hàm trên</w:t>
      </w:r>
    </w:p>
    <w:p w14:paraId="36B1D365"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Hàm dưới</w:t>
      </w:r>
    </w:p>
    <w:p w14:paraId="5F0787E1"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Bệnh về răng: Bất kỳ bệnh lý nào liên quan đến răng.</w:t>
      </w:r>
    </w:p>
    <w:p w14:paraId="3EF4B9CD" w14:textId="77777777" w:rsidR="002024CE" w:rsidRPr="002024CE" w:rsidRDefault="002024CE" w:rsidP="002024CE">
      <w:pPr>
        <w:pStyle w:val="ListParagraph"/>
        <w:numPr>
          <w:ilvl w:val="0"/>
          <w:numId w:val="30"/>
        </w:numPr>
        <w:spacing w:line="360" w:lineRule="auto"/>
        <w:jc w:val="both"/>
        <w:rPr>
          <w:szCs w:val="26"/>
          <w:lang w:val="vi-VN"/>
        </w:rPr>
      </w:pPr>
      <w:r w:rsidRPr="002024CE">
        <w:rPr>
          <w:szCs w:val="26"/>
          <w:lang w:val="vi-VN"/>
        </w:rPr>
        <w:t>Da liễu: Tình trạng sức khỏe da liễu.</w:t>
      </w:r>
    </w:p>
    <w:p w14:paraId="4D88B900" w14:textId="77777777" w:rsidR="002024CE" w:rsidRDefault="002024CE" w:rsidP="002024CE">
      <w:pPr>
        <w:pStyle w:val="ListParagraph"/>
        <w:numPr>
          <w:ilvl w:val="0"/>
          <w:numId w:val="30"/>
        </w:numPr>
        <w:spacing w:line="360" w:lineRule="auto"/>
        <w:jc w:val="both"/>
        <w:rPr>
          <w:szCs w:val="26"/>
          <w:lang w:val="vi-VN"/>
        </w:rPr>
      </w:pPr>
      <w:r w:rsidRPr="002024CE">
        <w:rPr>
          <w:szCs w:val="26"/>
          <w:lang w:val="vi-VN"/>
        </w:rPr>
        <w:t>Tiền sử bệnh (nếu có): Bất kỳ tiền sử bệnh lý nào của giảng viên.</w:t>
      </w:r>
    </w:p>
    <w:p w14:paraId="112E1270" w14:textId="77777777" w:rsidR="002024CE" w:rsidRDefault="002024CE" w:rsidP="002024CE">
      <w:pPr>
        <w:spacing w:line="360" w:lineRule="auto"/>
        <w:jc w:val="both"/>
        <w:rPr>
          <w:szCs w:val="26"/>
          <w:lang w:val="vi-VN"/>
        </w:rPr>
      </w:pPr>
      <w:r>
        <w:rPr>
          <w:szCs w:val="26"/>
          <w:lang w:val="vi-VN"/>
        </w:rPr>
        <w:t xml:space="preserve">Và các lần khám sức khỏe định kỳ của giảng viên sẽ điều được hệ thống lưu trữ. </w:t>
      </w:r>
    </w:p>
    <w:p w14:paraId="2F861992" w14:textId="77777777" w:rsidR="002024CE" w:rsidRPr="002024CE" w:rsidRDefault="002024CE" w:rsidP="002024CE">
      <w:pPr>
        <w:spacing w:line="360" w:lineRule="auto"/>
        <w:jc w:val="both"/>
        <w:rPr>
          <w:szCs w:val="26"/>
          <w:lang w:val="vi-VN"/>
        </w:rPr>
      </w:pPr>
    </w:p>
    <w:p w14:paraId="468FC96F" w14:textId="77777777" w:rsidR="0088009E" w:rsidRPr="001A50CD" w:rsidRDefault="00CA3499" w:rsidP="001A50CD">
      <w:pPr>
        <w:keepNext/>
        <w:spacing w:line="360" w:lineRule="auto"/>
        <w:rPr>
          <w:szCs w:val="26"/>
        </w:rPr>
      </w:pPr>
      <w:r w:rsidRPr="001A50CD">
        <w:rPr>
          <w:noProof/>
          <w:szCs w:val="26"/>
        </w:rPr>
        <w:drawing>
          <wp:inline distT="0" distB="0" distL="0" distR="0" wp14:anchorId="7B352777" wp14:editId="4137EB3A">
            <wp:extent cx="5970414" cy="1647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5527" cy="1701490"/>
                    </a:xfrm>
                    <a:prstGeom prst="rect">
                      <a:avLst/>
                    </a:prstGeom>
                  </pic:spPr>
                </pic:pic>
              </a:graphicData>
            </a:graphic>
          </wp:inline>
        </w:drawing>
      </w:r>
    </w:p>
    <w:p w14:paraId="152F8789" w14:textId="77777777" w:rsidR="002024CE" w:rsidRDefault="002024CE" w:rsidP="001A50CD">
      <w:pPr>
        <w:pStyle w:val="Caption"/>
        <w:rPr>
          <w:szCs w:val="26"/>
          <w:lang w:val="vi-VN"/>
        </w:rPr>
      </w:pPr>
      <w:bookmarkStart w:id="157" w:name="_Toc170221720"/>
    </w:p>
    <w:p w14:paraId="5B6F4EF0" w14:textId="77777777" w:rsidR="00CA3499" w:rsidRPr="001A50CD" w:rsidRDefault="0088009E" w:rsidP="001A50CD">
      <w:pPr>
        <w:pStyle w:val="Caption"/>
        <w:rPr>
          <w:szCs w:val="26"/>
          <w:lang w:val="vi-VN"/>
        </w:rPr>
      </w:pPr>
      <w:r w:rsidRPr="001A50CD">
        <w:rPr>
          <w:szCs w:val="26"/>
          <w:lang w:val="vi-VN"/>
        </w:rPr>
        <w:t>Hình 4.20 Xem hồ sơ khám sức khỏe</w:t>
      </w:r>
      <w:bookmarkEnd w:id="157"/>
    </w:p>
    <w:p w14:paraId="5834218E" w14:textId="77777777" w:rsidR="00BD6940" w:rsidRPr="001A50CD" w:rsidRDefault="00BD6940" w:rsidP="001A50CD">
      <w:pPr>
        <w:spacing w:line="360" w:lineRule="auto"/>
        <w:rPr>
          <w:szCs w:val="26"/>
          <w:lang w:val="vi-VN"/>
        </w:rPr>
      </w:pPr>
    </w:p>
    <w:p w14:paraId="62F832A7" w14:textId="77777777" w:rsidR="00BD6940" w:rsidRDefault="002024CE" w:rsidP="002024CE">
      <w:pPr>
        <w:spacing w:line="360" w:lineRule="auto"/>
        <w:ind w:firstLine="720"/>
      </w:pPr>
      <w:r>
        <w:lastRenderedPageBreak/>
        <w:t>Ở mục đặt lịch khám sức khỏe, giảng viên có quyền đặt lịch cho chính bản thân và cho người thân trong gia đình.</w:t>
      </w:r>
    </w:p>
    <w:p w14:paraId="66BC2A59" w14:textId="77777777" w:rsidR="00160775" w:rsidRPr="001A50CD" w:rsidRDefault="00160775" w:rsidP="002024CE">
      <w:pPr>
        <w:spacing w:line="360" w:lineRule="auto"/>
        <w:ind w:firstLine="720"/>
        <w:rPr>
          <w:szCs w:val="26"/>
          <w:lang w:val="vi-VN"/>
        </w:rPr>
      </w:pPr>
    </w:p>
    <w:p w14:paraId="5BB197EF" w14:textId="77777777" w:rsidR="0088009E" w:rsidRPr="001A50CD" w:rsidRDefault="00433A2F" w:rsidP="001A50CD">
      <w:pPr>
        <w:keepNext/>
        <w:spacing w:line="360" w:lineRule="auto"/>
        <w:rPr>
          <w:szCs w:val="26"/>
        </w:rPr>
      </w:pPr>
      <w:r w:rsidRPr="001A50CD">
        <w:rPr>
          <w:noProof/>
          <w:szCs w:val="26"/>
        </w:rPr>
        <w:drawing>
          <wp:inline distT="0" distB="0" distL="0" distR="0" wp14:anchorId="1947F899" wp14:editId="7918C7F7">
            <wp:extent cx="5939847" cy="32090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64057" cy="3222107"/>
                    </a:xfrm>
                    <a:prstGeom prst="rect">
                      <a:avLst/>
                    </a:prstGeom>
                  </pic:spPr>
                </pic:pic>
              </a:graphicData>
            </a:graphic>
          </wp:inline>
        </w:drawing>
      </w:r>
    </w:p>
    <w:p w14:paraId="471E927A" w14:textId="77777777" w:rsidR="009B529F" w:rsidRDefault="009B529F" w:rsidP="001A50CD">
      <w:pPr>
        <w:pStyle w:val="Caption"/>
        <w:rPr>
          <w:szCs w:val="26"/>
          <w:lang w:val="vi-VN"/>
        </w:rPr>
      </w:pPr>
      <w:bookmarkStart w:id="158" w:name="_Toc170221721"/>
    </w:p>
    <w:p w14:paraId="7AE62650" w14:textId="77777777" w:rsidR="00433A2F" w:rsidRPr="001A50CD" w:rsidRDefault="0088009E" w:rsidP="001A50CD">
      <w:pPr>
        <w:pStyle w:val="Caption"/>
        <w:rPr>
          <w:szCs w:val="26"/>
          <w:lang w:val="vi-VN"/>
        </w:rPr>
      </w:pPr>
      <w:r w:rsidRPr="001A50CD">
        <w:rPr>
          <w:szCs w:val="26"/>
          <w:lang w:val="vi-VN"/>
        </w:rPr>
        <w:t>Hình 4.21 Đặt lịch khám bệnh</w:t>
      </w:r>
      <w:bookmarkEnd w:id="158"/>
    </w:p>
    <w:p w14:paraId="6A58BCA7" w14:textId="77777777" w:rsidR="002024CE" w:rsidRDefault="002024CE" w:rsidP="002024CE">
      <w:pPr>
        <w:keepNext/>
        <w:spacing w:line="360" w:lineRule="auto"/>
        <w:rPr>
          <w:szCs w:val="26"/>
          <w:lang w:val="vi-VN"/>
        </w:rPr>
      </w:pPr>
    </w:p>
    <w:p w14:paraId="694A3A97" w14:textId="77777777" w:rsidR="002024CE" w:rsidRPr="002024CE" w:rsidRDefault="002024CE" w:rsidP="002024CE">
      <w:pPr>
        <w:keepNext/>
        <w:spacing w:line="360" w:lineRule="auto"/>
        <w:ind w:firstLine="720"/>
        <w:rPr>
          <w:szCs w:val="26"/>
          <w:lang w:val="vi-VN"/>
        </w:rPr>
      </w:pPr>
      <w:r w:rsidRPr="002024CE">
        <w:rPr>
          <w:szCs w:val="26"/>
          <w:lang w:val="vi-VN"/>
        </w:rPr>
        <w:t>Khi đăng ký đặt lịch khám sức khỏe cho chính bản thân hoặc người thân, giảng viên có thể chọn các dịch vụ y tế cần khám, ngày và giờ khám thích hợp. Việc đăng ký trực tuyến giúp giảng viên tiết kiệm thời gian, không cần phải đến bệnh viện để chờ đợi lâu để đặt lịch.</w:t>
      </w:r>
    </w:p>
    <w:p w14:paraId="5FB6B095" w14:textId="77777777" w:rsidR="002024CE" w:rsidRDefault="002024CE" w:rsidP="002024CE">
      <w:pPr>
        <w:keepNext/>
        <w:spacing w:line="360" w:lineRule="auto"/>
        <w:ind w:firstLine="720"/>
        <w:rPr>
          <w:szCs w:val="26"/>
          <w:lang w:val="vi-VN"/>
        </w:rPr>
      </w:pPr>
      <w:r w:rsidRPr="002024CE">
        <w:rPr>
          <w:szCs w:val="26"/>
          <w:lang w:val="vi-VN"/>
        </w:rPr>
        <w:t>Khi đến ngày hẹn, giảng viên chỉ cần đến đúng giờ đã đặt trước đó mà không cần phải chờ đợi lâu, giúp tiết kiệm thời gian và tăng tính tiện lợi trong quá trình khám sức khỏe. Điều này cũng giúp hạn chế tối đa sự chồng chéo và đảm bảo tính chính xác trong quản lý lịch hẹn của giảng viên và hệ thống y tế.</w:t>
      </w:r>
    </w:p>
    <w:p w14:paraId="7EA13C63" w14:textId="77777777" w:rsidR="002024CE" w:rsidRDefault="002024CE" w:rsidP="002024CE">
      <w:pPr>
        <w:keepNext/>
        <w:spacing w:line="360" w:lineRule="auto"/>
        <w:ind w:firstLine="720"/>
        <w:rPr>
          <w:szCs w:val="26"/>
          <w:lang w:val="vi-VN"/>
        </w:rPr>
      </w:pPr>
      <w:r>
        <w:rPr>
          <w:szCs w:val="26"/>
          <w:lang w:val="vi-VN"/>
        </w:rPr>
        <w:t>Để đặt lịch khám giảng viên cần nhập những thông tin cần thiết sau:</w:t>
      </w:r>
    </w:p>
    <w:p w14:paraId="0A969043"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Người khám: Bản thân hoặc thân nhân, người thân.</w:t>
      </w:r>
    </w:p>
    <w:p w14:paraId="4D291C34"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 xml:space="preserve">Dịch vụ y tế: Chọn loại dịch vụ y tế cần khám. </w:t>
      </w:r>
    </w:p>
    <w:p w14:paraId="3D2BC3C4"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Ngày khám: Chọn ngày muốn khám sức khỏe.</w:t>
      </w:r>
    </w:p>
    <w:p w14:paraId="53021DFA" w14:textId="77777777" w:rsidR="002024CE" w:rsidRPr="000C4A69" w:rsidRDefault="000C4A69" w:rsidP="000C4A69">
      <w:pPr>
        <w:pStyle w:val="ListParagraph"/>
        <w:keepNext/>
        <w:numPr>
          <w:ilvl w:val="0"/>
          <w:numId w:val="32"/>
        </w:numPr>
        <w:spacing w:line="360" w:lineRule="auto"/>
        <w:rPr>
          <w:szCs w:val="26"/>
          <w:lang w:val="vi-VN"/>
        </w:rPr>
      </w:pPr>
      <w:r w:rsidRPr="000C4A69">
        <w:rPr>
          <w:szCs w:val="26"/>
          <w:lang w:val="vi-VN"/>
        </w:rPr>
        <w:t>Giờ khám: Chọn giờ trong ngày để đặt lịch hẹn khám.</w:t>
      </w:r>
    </w:p>
    <w:p w14:paraId="1344EF9E" w14:textId="77777777" w:rsidR="002024CE" w:rsidRDefault="000C4A69" w:rsidP="000C4A69">
      <w:pPr>
        <w:spacing w:after="160" w:line="259" w:lineRule="auto"/>
        <w:ind w:firstLine="720"/>
        <w:rPr>
          <w:szCs w:val="26"/>
          <w:lang w:val="vi-VN"/>
        </w:rPr>
      </w:pPr>
      <w:r>
        <w:rPr>
          <w:szCs w:val="26"/>
          <w:lang w:val="vi-VN"/>
        </w:rPr>
        <w:t>Khi nhập đầy đủ các thông tin cần thiết thì giảng viên cần lưu thông tin để thông tin được lưu vào hệ thống.</w:t>
      </w:r>
    </w:p>
    <w:p w14:paraId="56A9342C" w14:textId="77777777" w:rsidR="0088009E" w:rsidRPr="001A50CD" w:rsidRDefault="00433A2F" w:rsidP="002024CE">
      <w:pPr>
        <w:keepNext/>
        <w:spacing w:line="360" w:lineRule="auto"/>
        <w:rPr>
          <w:szCs w:val="26"/>
        </w:rPr>
      </w:pPr>
      <w:r w:rsidRPr="001A50CD">
        <w:rPr>
          <w:noProof/>
          <w:szCs w:val="26"/>
        </w:rPr>
        <w:lastRenderedPageBreak/>
        <w:drawing>
          <wp:inline distT="0" distB="0" distL="0" distR="0" wp14:anchorId="46BC4C63" wp14:editId="40CB3CF8">
            <wp:extent cx="5938452" cy="345056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6952" cy="3467126"/>
                    </a:xfrm>
                    <a:prstGeom prst="rect">
                      <a:avLst/>
                    </a:prstGeom>
                  </pic:spPr>
                </pic:pic>
              </a:graphicData>
            </a:graphic>
          </wp:inline>
        </w:drawing>
      </w:r>
    </w:p>
    <w:p w14:paraId="34436988" w14:textId="77777777" w:rsidR="000C4A69" w:rsidRDefault="000C4A69" w:rsidP="001A50CD">
      <w:pPr>
        <w:pStyle w:val="Caption"/>
        <w:rPr>
          <w:szCs w:val="26"/>
          <w:lang w:val="vi-VN"/>
        </w:rPr>
      </w:pPr>
      <w:bookmarkStart w:id="159" w:name="_Toc170221722"/>
    </w:p>
    <w:p w14:paraId="19344F50" w14:textId="77777777" w:rsidR="00433A2F" w:rsidRPr="001A50CD" w:rsidRDefault="0088009E" w:rsidP="001A50CD">
      <w:pPr>
        <w:pStyle w:val="Caption"/>
        <w:rPr>
          <w:szCs w:val="26"/>
          <w:lang w:val="vi-VN"/>
        </w:rPr>
      </w:pPr>
      <w:r w:rsidRPr="001A50CD">
        <w:rPr>
          <w:szCs w:val="26"/>
          <w:lang w:val="vi-VN"/>
        </w:rPr>
        <w:t>Hình 4.22 Thêm đặt lịch khám</w:t>
      </w:r>
      <w:bookmarkEnd w:id="159"/>
    </w:p>
    <w:p w14:paraId="06D37FCA" w14:textId="77777777" w:rsidR="00B05EAD" w:rsidRPr="001A50CD" w:rsidRDefault="00B05EAD" w:rsidP="001A50CD">
      <w:pPr>
        <w:spacing w:line="360" w:lineRule="auto"/>
        <w:rPr>
          <w:szCs w:val="26"/>
          <w:lang w:val="vi-VN"/>
        </w:rPr>
      </w:pPr>
    </w:p>
    <w:p w14:paraId="7ADA260C" w14:textId="77777777" w:rsidR="00BD6940" w:rsidRPr="001A50CD" w:rsidRDefault="000C4A69" w:rsidP="000C4A69">
      <w:pPr>
        <w:spacing w:line="360" w:lineRule="auto"/>
        <w:ind w:firstLine="720"/>
        <w:jc w:val="both"/>
        <w:rPr>
          <w:szCs w:val="26"/>
          <w:lang w:val="vi-VN"/>
        </w:rPr>
      </w:pPr>
      <w:r>
        <w:rPr>
          <w:szCs w:val="26"/>
          <w:lang w:val="vi-VN"/>
        </w:rPr>
        <w:t>Giảng viên cũng có quyền chỉnh sửa lịch khám n</w:t>
      </w:r>
      <w:r w:rsidRPr="000C4A69">
        <w:rPr>
          <w:szCs w:val="26"/>
          <w:lang w:val="vi-VN"/>
        </w:rPr>
        <w:t>ếu có sự thay đổi về ngày khám hoặc giờ khám, giảng viên có thể điều chỉnh</w:t>
      </w:r>
      <w:r>
        <w:rPr>
          <w:szCs w:val="26"/>
          <w:lang w:val="vi-VN"/>
        </w:rPr>
        <w:t xml:space="preserve"> lại thông tin lịch hẹn đã đặt. Xóa lịch đã đặt n</w:t>
      </w:r>
      <w:r w:rsidRPr="000C4A69">
        <w:rPr>
          <w:szCs w:val="26"/>
          <w:lang w:val="vi-VN"/>
        </w:rPr>
        <w:t>ếu không còn nhu cầu khám vào ngày hẹn đã đặt, giảng viên có thể xóa lịch hẹn này khỏi hệ thống.</w:t>
      </w:r>
    </w:p>
    <w:p w14:paraId="1DF28702" w14:textId="77777777" w:rsidR="00BD6940" w:rsidRPr="001A50CD" w:rsidRDefault="00BD6940" w:rsidP="001A50CD">
      <w:pPr>
        <w:spacing w:line="360" w:lineRule="auto"/>
        <w:rPr>
          <w:szCs w:val="26"/>
          <w:lang w:val="vi-VN"/>
        </w:rPr>
      </w:pPr>
    </w:p>
    <w:p w14:paraId="7C3219E3" w14:textId="77777777" w:rsidR="0088009E" w:rsidRPr="001A50CD" w:rsidRDefault="00433A2F" w:rsidP="001A50CD">
      <w:pPr>
        <w:keepNext/>
        <w:spacing w:line="360" w:lineRule="auto"/>
        <w:rPr>
          <w:szCs w:val="26"/>
        </w:rPr>
      </w:pPr>
      <w:r w:rsidRPr="001A50CD">
        <w:rPr>
          <w:noProof/>
          <w:szCs w:val="26"/>
        </w:rPr>
        <w:drawing>
          <wp:inline distT="0" distB="0" distL="0" distR="0" wp14:anchorId="4FEEC91D" wp14:editId="16A64144">
            <wp:extent cx="5940195" cy="292435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6580" cy="2932420"/>
                    </a:xfrm>
                    <a:prstGeom prst="rect">
                      <a:avLst/>
                    </a:prstGeom>
                  </pic:spPr>
                </pic:pic>
              </a:graphicData>
            </a:graphic>
          </wp:inline>
        </w:drawing>
      </w:r>
    </w:p>
    <w:p w14:paraId="29180237" w14:textId="77777777" w:rsidR="00433A2F" w:rsidRPr="001A50CD" w:rsidRDefault="0088009E" w:rsidP="001A50CD">
      <w:pPr>
        <w:pStyle w:val="Caption"/>
        <w:rPr>
          <w:szCs w:val="26"/>
          <w:lang w:val="vi-VN"/>
        </w:rPr>
      </w:pPr>
      <w:bookmarkStart w:id="160" w:name="_Toc170221723"/>
      <w:r w:rsidRPr="001A50CD">
        <w:rPr>
          <w:szCs w:val="26"/>
          <w:lang w:val="vi-VN"/>
        </w:rPr>
        <w:t>Hình 4.23 Danh sách khám sức khỏe</w:t>
      </w:r>
      <w:bookmarkEnd w:id="160"/>
    </w:p>
    <w:p w14:paraId="1919CF6D" w14:textId="77777777" w:rsidR="00B05EAD" w:rsidRPr="001A50CD" w:rsidRDefault="00B05EAD" w:rsidP="001A50CD">
      <w:pPr>
        <w:spacing w:line="360" w:lineRule="auto"/>
        <w:rPr>
          <w:szCs w:val="26"/>
          <w:lang w:val="vi-VN"/>
        </w:rPr>
      </w:pPr>
    </w:p>
    <w:p w14:paraId="0E373B1A" w14:textId="77777777" w:rsidR="0088009E" w:rsidRPr="001A50CD" w:rsidRDefault="00433A2F" w:rsidP="001A50CD">
      <w:pPr>
        <w:keepNext/>
        <w:spacing w:line="360" w:lineRule="auto"/>
        <w:rPr>
          <w:szCs w:val="26"/>
        </w:rPr>
      </w:pPr>
      <w:r w:rsidRPr="001A50CD">
        <w:rPr>
          <w:noProof/>
          <w:szCs w:val="26"/>
        </w:rPr>
        <w:drawing>
          <wp:inline distT="0" distB="0" distL="0" distR="0" wp14:anchorId="03229E7B" wp14:editId="622680D1">
            <wp:extent cx="6203517" cy="301924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2437" cy="3067390"/>
                    </a:xfrm>
                    <a:prstGeom prst="rect">
                      <a:avLst/>
                    </a:prstGeom>
                  </pic:spPr>
                </pic:pic>
              </a:graphicData>
            </a:graphic>
          </wp:inline>
        </w:drawing>
      </w:r>
    </w:p>
    <w:p w14:paraId="77E31841" w14:textId="77777777" w:rsidR="009B529F" w:rsidRDefault="009B529F" w:rsidP="001A50CD">
      <w:pPr>
        <w:pStyle w:val="Caption"/>
        <w:rPr>
          <w:szCs w:val="26"/>
          <w:lang w:val="vi-VN"/>
        </w:rPr>
      </w:pPr>
      <w:bookmarkStart w:id="161" w:name="_Toc170221724"/>
    </w:p>
    <w:p w14:paraId="5E265E36" w14:textId="77777777" w:rsidR="00E40671" w:rsidRPr="001A50CD" w:rsidRDefault="0088009E" w:rsidP="001A50CD">
      <w:pPr>
        <w:pStyle w:val="Caption"/>
        <w:rPr>
          <w:szCs w:val="26"/>
          <w:lang w:val="vi-VN"/>
        </w:rPr>
      </w:pPr>
      <w:r w:rsidRPr="001A50CD">
        <w:rPr>
          <w:szCs w:val="26"/>
          <w:lang w:val="vi-VN"/>
        </w:rPr>
        <w:t>Hình 4.24 Thêm thông tin thân nhân, người thân</w:t>
      </w:r>
      <w:bookmarkEnd w:id="161"/>
    </w:p>
    <w:p w14:paraId="00F92D57" w14:textId="77777777" w:rsidR="00BD6940" w:rsidRPr="001A50CD" w:rsidRDefault="00BD6940" w:rsidP="001A50CD">
      <w:pPr>
        <w:spacing w:line="360" w:lineRule="auto"/>
        <w:rPr>
          <w:szCs w:val="26"/>
          <w:lang w:val="vi-VN"/>
        </w:rPr>
      </w:pPr>
    </w:p>
    <w:p w14:paraId="724D0F69" w14:textId="77777777" w:rsidR="000C4A69" w:rsidRDefault="000C4A69" w:rsidP="000C4A69">
      <w:pPr>
        <w:spacing w:line="360" w:lineRule="auto"/>
        <w:ind w:firstLine="720"/>
        <w:jc w:val="both"/>
        <w:rPr>
          <w:lang w:val="vi-VN"/>
        </w:rPr>
      </w:pPr>
      <w:r w:rsidRPr="001A50CD">
        <w:rPr>
          <w:szCs w:val="26"/>
          <w:lang w:val="vi-VN"/>
        </w:rPr>
        <w:t>Tương tự ở phần đặt lịch khám sức khỏe, thì phần đặt lịch tiêm chủng giảng viên cũng thực hiên tương tự và cũng có những chức năng đặt lịch giống như vậy.</w:t>
      </w:r>
      <w:r w:rsidRPr="000C4A69">
        <w:t xml:space="preserve"> </w:t>
      </w:r>
      <w:r>
        <w:rPr>
          <w:lang w:val="vi-VN"/>
        </w:rPr>
        <w:t>G</w:t>
      </w:r>
      <w:r>
        <w:t xml:space="preserve">iảng viên có quyền đặt lịch cho chính bản thân và cho người thân trong gia </w:t>
      </w:r>
      <w:r>
        <w:rPr>
          <w:lang w:val="vi-VN"/>
        </w:rPr>
        <w:t>đình.</w:t>
      </w:r>
    </w:p>
    <w:p w14:paraId="115520D1" w14:textId="77777777" w:rsidR="000C4A69" w:rsidRDefault="000C4A69" w:rsidP="000C4A69">
      <w:pPr>
        <w:keepNext/>
        <w:spacing w:line="360" w:lineRule="auto"/>
        <w:ind w:firstLine="720"/>
        <w:rPr>
          <w:szCs w:val="26"/>
          <w:lang w:val="vi-VN"/>
        </w:rPr>
      </w:pPr>
      <w:r>
        <w:rPr>
          <w:szCs w:val="26"/>
          <w:lang w:val="vi-VN"/>
        </w:rPr>
        <w:t>Để đặt lịch tiêm chủng giảng viên cần nhập những thông tin cần thiết sau:</w:t>
      </w:r>
    </w:p>
    <w:p w14:paraId="09D89FB6"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Người khám: Bản thân hoặc thân nhân, người thân.</w:t>
      </w:r>
    </w:p>
    <w:p w14:paraId="5673BBEB" w14:textId="77777777" w:rsidR="000C4A69" w:rsidRPr="000C4A69" w:rsidRDefault="000C4A69" w:rsidP="000C4A69">
      <w:pPr>
        <w:pStyle w:val="ListParagraph"/>
        <w:keepNext/>
        <w:numPr>
          <w:ilvl w:val="0"/>
          <w:numId w:val="32"/>
        </w:numPr>
        <w:spacing w:line="360" w:lineRule="auto"/>
        <w:rPr>
          <w:szCs w:val="26"/>
          <w:lang w:val="vi-VN"/>
        </w:rPr>
      </w:pPr>
      <w:r>
        <w:rPr>
          <w:szCs w:val="26"/>
          <w:lang w:val="vi-VN"/>
        </w:rPr>
        <w:t>Loại vắc xin</w:t>
      </w:r>
      <w:r w:rsidRPr="000C4A69">
        <w:rPr>
          <w:szCs w:val="26"/>
          <w:lang w:val="vi-VN"/>
        </w:rPr>
        <w:t>:</w:t>
      </w:r>
      <w:r>
        <w:rPr>
          <w:szCs w:val="26"/>
          <w:lang w:val="vi-VN"/>
        </w:rPr>
        <w:t xml:space="preserve"> Chọn loại vắc xin cần tiêm chủng</w:t>
      </w:r>
      <w:r w:rsidRPr="000C4A69">
        <w:rPr>
          <w:szCs w:val="26"/>
          <w:lang w:val="vi-VN"/>
        </w:rPr>
        <w:t xml:space="preserve">. </w:t>
      </w:r>
    </w:p>
    <w:p w14:paraId="30FD060E"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Ngày khám</w:t>
      </w:r>
      <w:r>
        <w:rPr>
          <w:szCs w:val="26"/>
          <w:lang w:val="vi-VN"/>
        </w:rPr>
        <w:t>: Chọn ngày đến khám để tiêm chủng</w:t>
      </w:r>
      <w:r w:rsidRPr="000C4A69">
        <w:rPr>
          <w:szCs w:val="26"/>
          <w:lang w:val="vi-VN"/>
        </w:rPr>
        <w:t>.</w:t>
      </w:r>
    </w:p>
    <w:p w14:paraId="75DE1F33" w14:textId="77777777" w:rsidR="000C4A69" w:rsidRPr="000C4A69" w:rsidRDefault="000C4A69" w:rsidP="000C4A69">
      <w:pPr>
        <w:pStyle w:val="ListParagraph"/>
        <w:keepNext/>
        <w:numPr>
          <w:ilvl w:val="0"/>
          <w:numId w:val="32"/>
        </w:numPr>
        <w:spacing w:line="360" w:lineRule="auto"/>
        <w:rPr>
          <w:szCs w:val="26"/>
          <w:lang w:val="vi-VN"/>
        </w:rPr>
      </w:pPr>
      <w:r w:rsidRPr="000C4A69">
        <w:rPr>
          <w:szCs w:val="26"/>
          <w:lang w:val="vi-VN"/>
        </w:rPr>
        <w:t>Giờ khám: Chọn giờ</w:t>
      </w:r>
      <w:r>
        <w:rPr>
          <w:szCs w:val="26"/>
          <w:lang w:val="vi-VN"/>
        </w:rPr>
        <w:t xml:space="preserve"> trong ngày để khám và tiêm</w:t>
      </w:r>
      <w:r w:rsidRPr="000C4A69">
        <w:rPr>
          <w:szCs w:val="26"/>
          <w:lang w:val="vi-VN"/>
        </w:rPr>
        <w:t>.</w:t>
      </w:r>
    </w:p>
    <w:p w14:paraId="655FD8BE" w14:textId="77777777" w:rsidR="000C4A69" w:rsidRDefault="000C4A69" w:rsidP="000C4A69">
      <w:pPr>
        <w:spacing w:after="160" w:line="259" w:lineRule="auto"/>
        <w:ind w:firstLine="720"/>
        <w:rPr>
          <w:szCs w:val="26"/>
          <w:lang w:val="vi-VN"/>
        </w:rPr>
      </w:pPr>
      <w:r>
        <w:rPr>
          <w:szCs w:val="26"/>
          <w:lang w:val="vi-VN"/>
        </w:rPr>
        <w:t>Khi nhập đầy đủ các thông tin cần thiết thì giảng viên cần lưu thông tin để thông tin được lưu vào hệ thống.</w:t>
      </w:r>
    </w:p>
    <w:p w14:paraId="290ADC8C" w14:textId="77777777" w:rsidR="000C4A69" w:rsidRPr="001A50CD" w:rsidRDefault="000C4A69" w:rsidP="000C4A69">
      <w:pPr>
        <w:spacing w:line="360" w:lineRule="auto"/>
        <w:ind w:firstLine="720"/>
        <w:jc w:val="both"/>
        <w:rPr>
          <w:szCs w:val="26"/>
          <w:lang w:val="vi-VN"/>
        </w:rPr>
      </w:pPr>
      <w:r>
        <w:rPr>
          <w:szCs w:val="26"/>
          <w:lang w:val="vi-VN"/>
        </w:rPr>
        <w:t>Giảng viên cũng có quyền chỉnh sửa lịch tiêm n</w:t>
      </w:r>
      <w:r w:rsidRPr="000C4A69">
        <w:rPr>
          <w:szCs w:val="26"/>
          <w:lang w:val="vi-VN"/>
        </w:rPr>
        <w:t xml:space="preserve">ếu có sự thay đổi về ngày </w:t>
      </w:r>
      <w:r w:rsidR="001A1653">
        <w:rPr>
          <w:szCs w:val="26"/>
          <w:lang w:val="vi-VN"/>
        </w:rPr>
        <w:t xml:space="preserve">tiêm </w:t>
      </w:r>
      <w:r w:rsidRPr="000C4A69">
        <w:rPr>
          <w:szCs w:val="26"/>
          <w:lang w:val="vi-VN"/>
        </w:rPr>
        <w:t xml:space="preserve">hoặc giờ </w:t>
      </w:r>
      <w:r w:rsidR="001A1653">
        <w:rPr>
          <w:szCs w:val="26"/>
          <w:lang w:val="vi-VN"/>
        </w:rPr>
        <w:t>tiêm</w:t>
      </w:r>
      <w:r w:rsidRPr="000C4A69">
        <w:rPr>
          <w:szCs w:val="26"/>
          <w:lang w:val="vi-VN"/>
        </w:rPr>
        <w:t>, giảng viên có thể điều chỉnh</w:t>
      </w:r>
      <w:r>
        <w:rPr>
          <w:szCs w:val="26"/>
          <w:lang w:val="vi-VN"/>
        </w:rPr>
        <w:t xml:space="preserve"> lại thông tin lịch hẹn đã đặt. Xóa lịch đã đặt n</w:t>
      </w:r>
      <w:r w:rsidRPr="000C4A69">
        <w:rPr>
          <w:szCs w:val="26"/>
          <w:lang w:val="vi-VN"/>
        </w:rPr>
        <w:t xml:space="preserve">ếu không còn nhu cầu </w:t>
      </w:r>
      <w:r w:rsidR="001A1653">
        <w:rPr>
          <w:szCs w:val="26"/>
          <w:lang w:val="vi-VN"/>
        </w:rPr>
        <w:t xml:space="preserve">tiêm </w:t>
      </w:r>
      <w:r w:rsidRPr="000C4A69">
        <w:rPr>
          <w:szCs w:val="26"/>
          <w:lang w:val="vi-VN"/>
        </w:rPr>
        <w:t>vào ngày hẹn đã đặt, giảng viên có thể xóa lịch hẹn này khỏi hệ thống.</w:t>
      </w:r>
    </w:p>
    <w:p w14:paraId="20BBB370" w14:textId="77777777" w:rsidR="000C4A69" w:rsidRDefault="000C4A69" w:rsidP="000C4A69">
      <w:pPr>
        <w:spacing w:after="160" w:line="259" w:lineRule="auto"/>
        <w:rPr>
          <w:szCs w:val="26"/>
          <w:lang w:val="vi-VN"/>
        </w:rPr>
      </w:pPr>
    </w:p>
    <w:p w14:paraId="5BDF9B97" w14:textId="77777777" w:rsidR="00B05EAD" w:rsidRPr="001A50CD" w:rsidRDefault="00B05EAD" w:rsidP="001A50CD">
      <w:pPr>
        <w:spacing w:after="160" w:line="360" w:lineRule="auto"/>
        <w:rPr>
          <w:szCs w:val="26"/>
          <w:lang w:val="vi-VN"/>
        </w:rPr>
      </w:pPr>
    </w:p>
    <w:p w14:paraId="2C60C9C5" w14:textId="77777777" w:rsidR="0088009E" w:rsidRPr="001A50CD" w:rsidRDefault="0089546C" w:rsidP="001A50CD">
      <w:pPr>
        <w:keepNext/>
        <w:spacing w:line="360" w:lineRule="auto"/>
        <w:rPr>
          <w:szCs w:val="26"/>
        </w:rPr>
      </w:pPr>
      <w:r w:rsidRPr="001A50CD">
        <w:rPr>
          <w:noProof/>
          <w:szCs w:val="26"/>
        </w:rPr>
        <w:lastRenderedPageBreak/>
        <w:drawing>
          <wp:inline distT="0" distB="0" distL="0" distR="0" wp14:anchorId="7A28AB3D" wp14:editId="053E47CA">
            <wp:extent cx="5938662" cy="2915728"/>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9124" cy="2925775"/>
                    </a:xfrm>
                    <a:prstGeom prst="rect">
                      <a:avLst/>
                    </a:prstGeom>
                  </pic:spPr>
                </pic:pic>
              </a:graphicData>
            </a:graphic>
          </wp:inline>
        </w:drawing>
      </w:r>
    </w:p>
    <w:p w14:paraId="18296336" w14:textId="77777777" w:rsidR="001A50CD" w:rsidRDefault="001A50CD" w:rsidP="001A50CD">
      <w:pPr>
        <w:pStyle w:val="Caption"/>
        <w:rPr>
          <w:szCs w:val="26"/>
          <w:lang w:val="vi-VN"/>
        </w:rPr>
      </w:pPr>
      <w:bookmarkStart w:id="162" w:name="_Toc170221725"/>
    </w:p>
    <w:p w14:paraId="6AA68C47" w14:textId="3B8E87A8" w:rsidR="009B529F" w:rsidRPr="00191AD6" w:rsidRDefault="0088009E" w:rsidP="00191AD6">
      <w:pPr>
        <w:pStyle w:val="Caption"/>
        <w:rPr>
          <w:szCs w:val="26"/>
          <w:lang w:val="vi-VN"/>
        </w:rPr>
      </w:pPr>
      <w:r w:rsidRPr="001A50CD">
        <w:rPr>
          <w:szCs w:val="26"/>
          <w:lang w:val="vi-VN"/>
        </w:rPr>
        <w:t>Hình 4.25 Đặt lịch tiêm chủng</w:t>
      </w:r>
      <w:bookmarkEnd w:id="162"/>
    </w:p>
    <w:p w14:paraId="12606E64" w14:textId="763F26D9" w:rsidR="001A1653" w:rsidRDefault="001A1653" w:rsidP="001A1653">
      <w:pPr>
        <w:pStyle w:val="BodyText"/>
        <w:keepNext/>
        <w:ind w:firstLine="397"/>
        <w:rPr>
          <w:lang w:val="vi-VN"/>
        </w:rPr>
      </w:pPr>
      <w:r>
        <w:rPr>
          <w:lang w:val="vi-VN"/>
        </w:rPr>
        <w:t>Sau khi lưu trữ phần đặt lịch tiêm chủng sẽ hiển thị các thông tin đầy đủ các thông tin đã được giảng viên đăng ký như:</w:t>
      </w:r>
      <w:r w:rsidR="00A861C7">
        <w:rPr>
          <w:lang w:val="vi-VN"/>
        </w:rPr>
        <w:t xml:space="preserve">   </w:t>
      </w:r>
    </w:p>
    <w:p w14:paraId="1877A9B4" w14:textId="77777777" w:rsidR="001A1653" w:rsidRPr="00E3385A" w:rsidRDefault="001A1653" w:rsidP="001A1653">
      <w:pPr>
        <w:pStyle w:val="BodyText"/>
        <w:keepNext/>
        <w:rPr>
          <w:lang w:val="vi-VN"/>
        </w:rPr>
      </w:pPr>
      <w:r>
        <w:rPr>
          <w:lang w:val="vi-VN"/>
        </w:rPr>
        <w:t xml:space="preserve"> - </w:t>
      </w:r>
      <w:r w:rsidRPr="00E3385A">
        <w:rPr>
          <w:lang w:val="vi-VN"/>
        </w:rPr>
        <w:t>Khách hàng: Tên giảng viên hoặc người thân trong gia đình.</w:t>
      </w:r>
    </w:p>
    <w:p w14:paraId="41B61AC8" w14:textId="77777777" w:rsidR="001A1653" w:rsidRPr="00E3385A" w:rsidRDefault="001A1653" w:rsidP="001A1653">
      <w:pPr>
        <w:pStyle w:val="BodyText"/>
        <w:keepNext/>
        <w:rPr>
          <w:lang w:val="vi-VN"/>
        </w:rPr>
      </w:pPr>
      <w:r>
        <w:rPr>
          <w:lang w:val="vi-VN"/>
        </w:rPr>
        <w:t>- Loại vắc xin</w:t>
      </w:r>
      <w:r w:rsidRPr="00E3385A">
        <w:rPr>
          <w:lang w:val="vi-VN"/>
        </w:rPr>
        <w:t xml:space="preserve">: Loại </w:t>
      </w:r>
      <w:r>
        <w:rPr>
          <w:lang w:val="vi-VN"/>
        </w:rPr>
        <w:t>Vaccin được giảng viên đăng ký tiêm.</w:t>
      </w:r>
    </w:p>
    <w:p w14:paraId="022E53EF" w14:textId="77777777" w:rsidR="001A1653" w:rsidRDefault="001A1653" w:rsidP="001A1653">
      <w:pPr>
        <w:pStyle w:val="BodyText"/>
        <w:keepNext/>
        <w:rPr>
          <w:lang w:val="vi-VN"/>
        </w:rPr>
      </w:pPr>
      <w:r>
        <w:rPr>
          <w:lang w:val="vi-VN"/>
        </w:rPr>
        <w:t xml:space="preserve">- </w:t>
      </w:r>
      <w:r w:rsidRPr="00E3385A">
        <w:rPr>
          <w:lang w:val="vi-VN"/>
        </w:rPr>
        <w:t>Giờ khám: Thời gian c</w:t>
      </w:r>
      <w:r>
        <w:rPr>
          <w:lang w:val="vi-VN"/>
        </w:rPr>
        <w:t>ụ thể cho cuộc hẹn tiêm</w:t>
      </w:r>
      <w:r w:rsidRPr="00E3385A">
        <w:rPr>
          <w:lang w:val="vi-VN"/>
        </w:rPr>
        <w:t>.</w:t>
      </w:r>
    </w:p>
    <w:p w14:paraId="4656B32B" w14:textId="77777777" w:rsidR="001A1653" w:rsidRDefault="001A1653" w:rsidP="001A1653">
      <w:pPr>
        <w:pStyle w:val="BodyText"/>
        <w:keepNext/>
        <w:rPr>
          <w:lang w:val="vi-VN"/>
        </w:rPr>
      </w:pPr>
      <w:r>
        <w:rPr>
          <w:lang w:val="vi-VN"/>
        </w:rPr>
        <w:t>- Ngày khám: Ngày giảng viên đến khám để thực hiện tiêm chủng.</w:t>
      </w:r>
    </w:p>
    <w:p w14:paraId="07244D12" w14:textId="77777777" w:rsidR="001A1653" w:rsidRPr="001A50CD" w:rsidRDefault="001A1653" w:rsidP="001A1653">
      <w:pPr>
        <w:pStyle w:val="BodyText"/>
        <w:keepNext/>
        <w:rPr>
          <w:lang w:val="vi-VN"/>
        </w:rPr>
      </w:pPr>
      <w:r>
        <w:rPr>
          <w:lang w:val="vi-VN"/>
        </w:rPr>
        <w:t>- Trạng thái: Trạng thái hiện tại khi đặt lịch.</w:t>
      </w:r>
    </w:p>
    <w:p w14:paraId="16AD6ADB" w14:textId="77777777" w:rsidR="0088009E" w:rsidRPr="001A50CD" w:rsidRDefault="0089546C" w:rsidP="001A50CD">
      <w:pPr>
        <w:keepNext/>
        <w:spacing w:line="360" w:lineRule="auto"/>
        <w:rPr>
          <w:szCs w:val="26"/>
        </w:rPr>
      </w:pPr>
      <w:r w:rsidRPr="001A50CD">
        <w:rPr>
          <w:noProof/>
          <w:szCs w:val="26"/>
        </w:rPr>
        <w:drawing>
          <wp:inline distT="0" distB="0" distL="0" distR="0" wp14:anchorId="4154B0FA" wp14:editId="6916412F">
            <wp:extent cx="5940425" cy="26138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6408" cy="2620835"/>
                    </a:xfrm>
                    <a:prstGeom prst="rect">
                      <a:avLst/>
                    </a:prstGeom>
                  </pic:spPr>
                </pic:pic>
              </a:graphicData>
            </a:graphic>
          </wp:inline>
        </w:drawing>
      </w:r>
    </w:p>
    <w:p w14:paraId="15E919B2" w14:textId="77777777" w:rsidR="0089546C" w:rsidRPr="001A50CD" w:rsidRDefault="0088009E" w:rsidP="001A50CD">
      <w:pPr>
        <w:pStyle w:val="Caption"/>
        <w:rPr>
          <w:szCs w:val="26"/>
          <w:lang w:val="vi-VN"/>
        </w:rPr>
      </w:pPr>
      <w:bookmarkStart w:id="163" w:name="_Toc170221726"/>
      <w:r w:rsidRPr="001A50CD">
        <w:rPr>
          <w:szCs w:val="26"/>
          <w:lang w:val="vi-VN"/>
        </w:rPr>
        <w:t>Hình 4.26 Danh sách đặt lịch tiêm chủng</w:t>
      </w:r>
      <w:bookmarkEnd w:id="163"/>
    </w:p>
    <w:p w14:paraId="2A8B75BE" w14:textId="77777777" w:rsidR="00ED10FB" w:rsidRPr="001A50CD" w:rsidRDefault="00ED10FB" w:rsidP="001A50CD">
      <w:pPr>
        <w:spacing w:line="360" w:lineRule="auto"/>
        <w:rPr>
          <w:szCs w:val="26"/>
          <w:lang w:val="vi-VN"/>
        </w:rPr>
      </w:pPr>
    </w:p>
    <w:p w14:paraId="4330B6B7" w14:textId="77777777" w:rsidR="001A1653" w:rsidRPr="001A1653" w:rsidRDefault="001A1653" w:rsidP="001A1653">
      <w:pPr>
        <w:spacing w:line="360" w:lineRule="auto"/>
        <w:ind w:firstLine="720"/>
        <w:jc w:val="both"/>
        <w:rPr>
          <w:szCs w:val="26"/>
          <w:lang w:val="vi-VN"/>
        </w:rPr>
      </w:pPr>
      <w:r w:rsidRPr="001A1653">
        <w:rPr>
          <w:szCs w:val="26"/>
          <w:lang w:val="vi-VN"/>
        </w:rPr>
        <w:t xml:space="preserve">Trong mục thân nhân, giảng viên có quyền thêm thông tin của người thân để có thể đặt lịch khám hoặc đặt lịch tiêm chủng cho người thân của mình. </w:t>
      </w:r>
      <w:r>
        <w:rPr>
          <w:szCs w:val="26"/>
          <w:lang w:val="vi-VN"/>
        </w:rPr>
        <w:t>Các thông tin cần nhập bao gồm:</w:t>
      </w:r>
    </w:p>
    <w:p w14:paraId="3EDE6944" w14:textId="77777777" w:rsidR="001A1653" w:rsidRPr="001A1653" w:rsidRDefault="001A1653" w:rsidP="001A1653">
      <w:pPr>
        <w:pStyle w:val="ListParagraph"/>
        <w:numPr>
          <w:ilvl w:val="0"/>
          <w:numId w:val="33"/>
        </w:numPr>
        <w:spacing w:line="360" w:lineRule="auto"/>
        <w:jc w:val="both"/>
        <w:rPr>
          <w:szCs w:val="26"/>
          <w:lang w:val="vi-VN"/>
        </w:rPr>
      </w:pPr>
      <w:r w:rsidRPr="001A1653">
        <w:rPr>
          <w:szCs w:val="26"/>
          <w:lang w:val="vi-VN"/>
        </w:rPr>
        <w:t>Tên thân nhân: Tên đầy đủ của người thân.</w:t>
      </w:r>
    </w:p>
    <w:p w14:paraId="757926EC" w14:textId="77777777" w:rsidR="001A1653" w:rsidRPr="001A1653" w:rsidRDefault="001A1653" w:rsidP="001A1653">
      <w:pPr>
        <w:pStyle w:val="ListParagraph"/>
        <w:numPr>
          <w:ilvl w:val="0"/>
          <w:numId w:val="33"/>
        </w:numPr>
        <w:spacing w:line="360" w:lineRule="auto"/>
        <w:jc w:val="both"/>
        <w:rPr>
          <w:szCs w:val="26"/>
          <w:lang w:val="vi-VN"/>
        </w:rPr>
      </w:pPr>
      <w:r w:rsidRPr="001A1653">
        <w:rPr>
          <w:szCs w:val="26"/>
          <w:lang w:val="vi-VN"/>
        </w:rPr>
        <w:t>Email: Địa chỉ email của người thân.</w:t>
      </w:r>
    </w:p>
    <w:p w14:paraId="43D7280A" w14:textId="77777777" w:rsidR="001A1653" w:rsidRPr="001A1653" w:rsidRDefault="001A1653" w:rsidP="001A1653">
      <w:pPr>
        <w:pStyle w:val="ListParagraph"/>
        <w:numPr>
          <w:ilvl w:val="0"/>
          <w:numId w:val="33"/>
        </w:numPr>
        <w:spacing w:line="360" w:lineRule="auto"/>
        <w:jc w:val="both"/>
        <w:rPr>
          <w:szCs w:val="26"/>
          <w:lang w:val="vi-VN"/>
        </w:rPr>
      </w:pPr>
      <w:r w:rsidRPr="001A1653">
        <w:rPr>
          <w:szCs w:val="26"/>
          <w:lang w:val="vi-VN"/>
        </w:rPr>
        <w:t>Số điện thoại: Số điện thoại liên lạc của người thân.</w:t>
      </w:r>
    </w:p>
    <w:p w14:paraId="3027EEA9" w14:textId="77777777" w:rsidR="001A1653" w:rsidRPr="001A1653" w:rsidRDefault="001A1653" w:rsidP="001A1653">
      <w:pPr>
        <w:pStyle w:val="ListParagraph"/>
        <w:numPr>
          <w:ilvl w:val="0"/>
          <w:numId w:val="33"/>
        </w:numPr>
        <w:spacing w:line="360" w:lineRule="auto"/>
        <w:jc w:val="both"/>
        <w:rPr>
          <w:szCs w:val="26"/>
          <w:lang w:val="vi-VN"/>
        </w:rPr>
      </w:pPr>
      <w:r w:rsidRPr="001A1653">
        <w:rPr>
          <w:szCs w:val="26"/>
          <w:lang w:val="vi-VN"/>
        </w:rPr>
        <w:t>Giới tính: Giới tính của người thân (nam/nữ).</w:t>
      </w:r>
    </w:p>
    <w:p w14:paraId="06FB99DF" w14:textId="77777777" w:rsidR="001A1653" w:rsidRPr="001A1653" w:rsidRDefault="001A1653" w:rsidP="001A1653">
      <w:pPr>
        <w:pStyle w:val="ListParagraph"/>
        <w:numPr>
          <w:ilvl w:val="0"/>
          <w:numId w:val="33"/>
        </w:numPr>
        <w:spacing w:line="360" w:lineRule="auto"/>
        <w:jc w:val="both"/>
        <w:rPr>
          <w:szCs w:val="26"/>
          <w:lang w:val="vi-VN"/>
        </w:rPr>
      </w:pPr>
      <w:r w:rsidRPr="001A1653">
        <w:rPr>
          <w:szCs w:val="26"/>
          <w:lang w:val="vi-VN"/>
        </w:rPr>
        <w:t>Ngày sinh: Ngày tháng năm sinh của người thân.</w:t>
      </w:r>
    </w:p>
    <w:p w14:paraId="7D4AB6A2" w14:textId="77777777" w:rsidR="00ED10FB" w:rsidRDefault="001A1653" w:rsidP="001A1653">
      <w:pPr>
        <w:pStyle w:val="ListParagraph"/>
        <w:numPr>
          <w:ilvl w:val="0"/>
          <w:numId w:val="33"/>
        </w:numPr>
        <w:spacing w:line="360" w:lineRule="auto"/>
        <w:jc w:val="both"/>
        <w:rPr>
          <w:szCs w:val="26"/>
          <w:lang w:val="vi-VN"/>
        </w:rPr>
      </w:pPr>
      <w:r w:rsidRPr="001A1653">
        <w:rPr>
          <w:szCs w:val="26"/>
          <w:lang w:val="vi-VN"/>
        </w:rPr>
        <w:t>Địa chỉ: Địa chỉ nơi cư trú hoặc địa chỉ liên lạc của người thân.</w:t>
      </w:r>
    </w:p>
    <w:p w14:paraId="364D4EA7" w14:textId="77777777" w:rsidR="001A1653" w:rsidRPr="001A1653" w:rsidRDefault="001A1653" w:rsidP="001A1653">
      <w:pPr>
        <w:pStyle w:val="ListParagraph"/>
        <w:spacing w:line="360" w:lineRule="auto"/>
        <w:jc w:val="both"/>
        <w:rPr>
          <w:szCs w:val="26"/>
          <w:lang w:val="vi-VN"/>
        </w:rPr>
      </w:pPr>
    </w:p>
    <w:p w14:paraId="4ECF226D" w14:textId="77777777" w:rsidR="0088009E" w:rsidRPr="001A50CD" w:rsidRDefault="00433A2F" w:rsidP="001A50CD">
      <w:pPr>
        <w:keepNext/>
        <w:spacing w:line="360" w:lineRule="auto"/>
        <w:rPr>
          <w:szCs w:val="26"/>
        </w:rPr>
      </w:pPr>
      <w:r w:rsidRPr="001A50CD">
        <w:rPr>
          <w:noProof/>
          <w:szCs w:val="26"/>
        </w:rPr>
        <w:drawing>
          <wp:inline distT="0" distB="0" distL="0" distR="0" wp14:anchorId="15CF842A" wp14:editId="550DFBCD">
            <wp:extent cx="6346324" cy="309688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75364" cy="3111054"/>
                    </a:xfrm>
                    <a:prstGeom prst="rect">
                      <a:avLst/>
                    </a:prstGeom>
                  </pic:spPr>
                </pic:pic>
              </a:graphicData>
            </a:graphic>
          </wp:inline>
        </w:drawing>
      </w:r>
    </w:p>
    <w:p w14:paraId="7B688D8E" w14:textId="77777777" w:rsidR="001A50CD" w:rsidRDefault="001A50CD" w:rsidP="001A50CD">
      <w:pPr>
        <w:pStyle w:val="Caption"/>
        <w:rPr>
          <w:szCs w:val="26"/>
          <w:lang w:val="vi-VN"/>
        </w:rPr>
      </w:pPr>
      <w:bookmarkStart w:id="164" w:name="_Toc170221727"/>
    </w:p>
    <w:p w14:paraId="5410E5DF" w14:textId="5D340C50" w:rsidR="00ED10FB" w:rsidRPr="001A50CD" w:rsidRDefault="0088009E" w:rsidP="00191AD6">
      <w:pPr>
        <w:pStyle w:val="Caption"/>
        <w:rPr>
          <w:szCs w:val="26"/>
          <w:lang w:val="vi-VN"/>
        </w:rPr>
      </w:pPr>
      <w:r w:rsidRPr="001A50CD">
        <w:rPr>
          <w:szCs w:val="26"/>
          <w:lang w:val="vi-VN"/>
        </w:rPr>
        <w:t>Hình 4.27 Thêm thông tin thân nhân</w:t>
      </w:r>
      <w:bookmarkEnd w:id="164"/>
    </w:p>
    <w:p w14:paraId="274F85E3" w14:textId="77777777" w:rsidR="00ED10FB" w:rsidRDefault="00ED10FB" w:rsidP="001A50CD">
      <w:pPr>
        <w:spacing w:line="360" w:lineRule="auto"/>
        <w:ind w:firstLine="720"/>
        <w:jc w:val="both"/>
        <w:rPr>
          <w:szCs w:val="26"/>
          <w:lang w:val="vi-VN"/>
        </w:rPr>
      </w:pPr>
      <w:r w:rsidRPr="001A50CD">
        <w:rPr>
          <w:szCs w:val="26"/>
          <w:lang w:val="vi-VN"/>
        </w:rPr>
        <w:t>Khi nhập và lưu thông tin thành công, thông tin của người thân sẽ được hiển thị trên t</w:t>
      </w:r>
      <w:r w:rsidR="001A1653">
        <w:rPr>
          <w:szCs w:val="26"/>
          <w:lang w:val="vi-VN"/>
        </w:rPr>
        <w:t xml:space="preserve">rang với dạng bảng như hình bao gồm: </w:t>
      </w:r>
    </w:p>
    <w:p w14:paraId="30D02231" w14:textId="77777777" w:rsidR="001A1653" w:rsidRPr="001A1653" w:rsidRDefault="001A1653" w:rsidP="001A1653">
      <w:pPr>
        <w:pStyle w:val="ListParagraph"/>
        <w:numPr>
          <w:ilvl w:val="1"/>
          <w:numId w:val="34"/>
        </w:numPr>
        <w:spacing w:line="360" w:lineRule="auto"/>
        <w:jc w:val="both"/>
        <w:rPr>
          <w:szCs w:val="26"/>
          <w:lang w:val="vi-VN"/>
        </w:rPr>
      </w:pPr>
      <w:r w:rsidRPr="001A1653">
        <w:rPr>
          <w:szCs w:val="26"/>
          <w:lang w:val="vi-VN"/>
        </w:rPr>
        <w:t>Tên thân nhân: Tên đầy đủ của người thân.</w:t>
      </w:r>
    </w:p>
    <w:p w14:paraId="3BBC8BA4" w14:textId="77777777" w:rsidR="001A1653" w:rsidRPr="001A1653" w:rsidRDefault="001A1653" w:rsidP="001A1653">
      <w:pPr>
        <w:pStyle w:val="ListParagraph"/>
        <w:numPr>
          <w:ilvl w:val="1"/>
          <w:numId w:val="34"/>
        </w:numPr>
        <w:spacing w:line="360" w:lineRule="auto"/>
        <w:jc w:val="both"/>
        <w:rPr>
          <w:szCs w:val="26"/>
          <w:lang w:val="vi-VN"/>
        </w:rPr>
      </w:pPr>
      <w:r w:rsidRPr="001A1653">
        <w:rPr>
          <w:szCs w:val="26"/>
          <w:lang w:val="vi-VN"/>
        </w:rPr>
        <w:t>Email: Địa chỉ email của người thân.</w:t>
      </w:r>
    </w:p>
    <w:p w14:paraId="4B45E440" w14:textId="77777777" w:rsidR="001A1653" w:rsidRPr="001A1653" w:rsidRDefault="001A1653" w:rsidP="001A1653">
      <w:pPr>
        <w:pStyle w:val="ListParagraph"/>
        <w:numPr>
          <w:ilvl w:val="1"/>
          <w:numId w:val="34"/>
        </w:numPr>
        <w:spacing w:line="360" w:lineRule="auto"/>
        <w:jc w:val="both"/>
        <w:rPr>
          <w:szCs w:val="26"/>
          <w:lang w:val="vi-VN"/>
        </w:rPr>
      </w:pPr>
      <w:r w:rsidRPr="001A1653">
        <w:rPr>
          <w:szCs w:val="26"/>
          <w:lang w:val="vi-VN"/>
        </w:rPr>
        <w:t>Số điện thoại: Số điện thoại liên lạc của người thân.</w:t>
      </w:r>
    </w:p>
    <w:p w14:paraId="535244A3" w14:textId="77777777" w:rsidR="001A1653" w:rsidRPr="001A1653" w:rsidRDefault="001A1653" w:rsidP="001A1653">
      <w:pPr>
        <w:pStyle w:val="ListParagraph"/>
        <w:numPr>
          <w:ilvl w:val="1"/>
          <w:numId w:val="34"/>
        </w:numPr>
        <w:spacing w:line="360" w:lineRule="auto"/>
        <w:jc w:val="both"/>
        <w:rPr>
          <w:szCs w:val="26"/>
          <w:lang w:val="vi-VN"/>
        </w:rPr>
      </w:pPr>
      <w:r w:rsidRPr="001A1653">
        <w:rPr>
          <w:szCs w:val="26"/>
          <w:lang w:val="vi-VN"/>
        </w:rPr>
        <w:t>Giới tính: Giới tính của người thân (nam/nữ).</w:t>
      </w:r>
    </w:p>
    <w:p w14:paraId="162015CE" w14:textId="77777777" w:rsidR="001A1653" w:rsidRPr="001A1653" w:rsidRDefault="001A1653" w:rsidP="001A1653">
      <w:pPr>
        <w:pStyle w:val="ListParagraph"/>
        <w:numPr>
          <w:ilvl w:val="1"/>
          <w:numId w:val="34"/>
        </w:numPr>
        <w:spacing w:line="360" w:lineRule="auto"/>
        <w:jc w:val="both"/>
        <w:rPr>
          <w:szCs w:val="26"/>
          <w:lang w:val="vi-VN"/>
        </w:rPr>
      </w:pPr>
      <w:r w:rsidRPr="001A1653">
        <w:rPr>
          <w:szCs w:val="26"/>
          <w:lang w:val="vi-VN"/>
        </w:rPr>
        <w:t>Ngày sinh: Ngày tháng năm sinh của người thân.</w:t>
      </w:r>
    </w:p>
    <w:p w14:paraId="67F14B96" w14:textId="77777777" w:rsidR="001A1653" w:rsidRDefault="001A1653" w:rsidP="005B6933">
      <w:pPr>
        <w:spacing w:line="360" w:lineRule="auto"/>
        <w:ind w:firstLine="720"/>
        <w:jc w:val="both"/>
        <w:rPr>
          <w:szCs w:val="26"/>
          <w:lang w:val="vi-VN"/>
        </w:rPr>
      </w:pPr>
      <w:r>
        <w:rPr>
          <w:szCs w:val="26"/>
          <w:lang w:val="vi-VN"/>
        </w:rPr>
        <w:lastRenderedPageBreak/>
        <w:t>G</w:t>
      </w:r>
      <w:r w:rsidRPr="001A1653">
        <w:rPr>
          <w:szCs w:val="26"/>
          <w:lang w:val="vi-VN"/>
        </w:rPr>
        <w:t>iảng viên cũng có quyền thực hiện các hành động chỉnh sửa</w:t>
      </w:r>
      <w:r>
        <w:rPr>
          <w:szCs w:val="26"/>
          <w:lang w:val="vi-VN"/>
        </w:rPr>
        <w:t xml:space="preserve"> </w:t>
      </w:r>
      <w:r w:rsidRPr="001A1653">
        <w:rPr>
          <w:szCs w:val="26"/>
          <w:lang w:val="vi-VN"/>
        </w:rPr>
        <w:t xml:space="preserve">cập nhật lại thông tin của người thân như tên, email, số điện thoại, giới tính, ngày sinh, và địa chỉ nếu có sự thay đổi và xóa </w:t>
      </w:r>
      <w:r>
        <w:rPr>
          <w:szCs w:val="26"/>
          <w:lang w:val="vi-VN"/>
        </w:rPr>
        <w:t>n</w:t>
      </w:r>
      <w:r w:rsidRPr="001A1653">
        <w:rPr>
          <w:szCs w:val="26"/>
          <w:lang w:val="vi-VN"/>
        </w:rPr>
        <w:t>ếu không còn nhu cầu sử dụng thông tin của người thân hoặc thông tin đã không còn chính xác, giảng viên có thể xóa bỏ thông tin này khỏi hệ thống</w:t>
      </w:r>
      <w:r>
        <w:rPr>
          <w:szCs w:val="26"/>
          <w:lang w:val="vi-VN"/>
        </w:rPr>
        <w:t>.</w:t>
      </w:r>
    </w:p>
    <w:p w14:paraId="2EEDABD6" w14:textId="77777777" w:rsidR="001A1653" w:rsidRPr="001A1653" w:rsidRDefault="001A1653" w:rsidP="005B6933">
      <w:pPr>
        <w:spacing w:line="360" w:lineRule="auto"/>
        <w:ind w:firstLine="720"/>
        <w:jc w:val="both"/>
        <w:rPr>
          <w:szCs w:val="26"/>
          <w:lang w:val="vi-VN"/>
        </w:rPr>
      </w:pPr>
    </w:p>
    <w:p w14:paraId="6EE5EB42" w14:textId="77777777" w:rsidR="0088009E" w:rsidRPr="001A50CD" w:rsidRDefault="00433A2F" w:rsidP="001A50CD">
      <w:pPr>
        <w:keepNext/>
        <w:spacing w:line="360" w:lineRule="auto"/>
        <w:rPr>
          <w:szCs w:val="26"/>
        </w:rPr>
      </w:pPr>
      <w:r w:rsidRPr="001A50CD">
        <w:rPr>
          <w:noProof/>
          <w:szCs w:val="26"/>
        </w:rPr>
        <w:drawing>
          <wp:inline distT="0" distB="0" distL="0" distR="0" wp14:anchorId="1481B853" wp14:editId="4F88FB41">
            <wp:extent cx="6278113" cy="3674853"/>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1837" cy="3694593"/>
                    </a:xfrm>
                    <a:prstGeom prst="rect">
                      <a:avLst/>
                    </a:prstGeom>
                  </pic:spPr>
                </pic:pic>
              </a:graphicData>
            </a:graphic>
          </wp:inline>
        </w:drawing>
      </w:r>
    </w:p>
    <w:p w14:paraId="057F3DDD" w14:textId="77777777" w:rsidR="001A50CD" w:rsidRDefault="001A50CD" w:rsidP="001A50CD">
      <w:pPr>
        <w:pStyle w:val="Caption"/>
        <w:rPr>
          <w:szCs w:val="26"/>
          <w:lang w:val="vi-VN"/>
        </w:rPr>
      </w:pPr>
      <w:bookmarkStart w:id="165" w:name="_Toc170221728"/>
    </w:p>
    <w:p w14:paraId="0B23E3C2" w14:textId="71B8F696" w:rsidR="00ED10FB" w:rsidRPr="001A50CD" w:rsidRDefault="0088009E" w:rsidP="00191AD6">
      <w:pPr>
        <w:pStyle w:val="Caption"/>
        <w:rPr>
          <w:szCs w:val="26"/>
          <w:lang w:val="vi-VN"/>
        </w:rPr>
      </w:pPr>
      <w:r w:rsidRPr="001A50CD">
        <w:rPr>
          <w:szCs w:val="26"/>
          <w:lang w:val="vi-VN"/>
        </w:rPr>
        <w:t>Hình 4.28 Danh sách thân nhân, người thân</w:t>
      </w:r>
      <w:bookmarkEnd w:id="165"/>
    </w:p>
    <w:p w14:paraId="7AE53D40" w14:textId="77777777" w:rsidR="007510D1" w:rsidRDefault="007510D1" w:rsidP="005B6933">
      <w:pPr>
        <w:spacing w:line="360" w:lineRule="auto"/>
        <w:ind w:firstLine="284"/>
        <w:jc w:val="both"/>
      </w:pPr>
      <w:r>
        <w:rPr>
          <w:lang w:val="vi-VN"/>
        </w:rPr>
        <w:t>C</w:t>
      </w:r>
      <w:r w:rsidR="001A1653">
        <w:t>uối cùng trong giao diện của giảng viên cũng sẽ có mục đăng xuất kh</w:t>
      </w:r>
      <w:r>
        <w:t xml:space="preserve">ỏi hệ thống. </w:t>
      </w:r>
      <w:r>
        <w:rPr>
          <w:lang w:val="vi-VN"/>
        </w:rPr>
        <w:t>G</w:t>
      </w:r>
      <w:r w:rsidR="001A1653">
        <w:t>iảng viên kết thúc phiên l</w:t>
      </w:r>
      <w:r>
        <w:t xml:space="preserve">àm việc hiện tại và </w:t>
      </w:r>
      <w:r>
        <w:rPr>
          <w:lang w:val="vi-VN"/>
        </w:rPr>
        <w:t>để</w:t>
      </w:r>
      <w:r w:rsidR="001A1653">
        <w:t xml:space="preserve"> bảo mật thông tin cá nhân. Khi đã đăng xuất, giảng viên sẽ cần đăng nhập lại để tiếp tục sử dụng các tính năng và dịch vụ của hệ thống.</w:t>
      </w:r>
    </w:p>
    <w:p w14:paraId="476BADCC" w14:textId="77777777" w:rsidR="007510D1" w:rsidRDefault="007510D1">
      <w:pPr>
        <w:spacing w:after="160" w:line="259" w:lineRule="auto"/>
      </w:pPr>
      <w:r>
        <w:br w:type="page"/>
      </w:r>
    </w:p>
    <w:p w14:paraId="08F7342B" w14:textId="77777777" w:rsidR="0042666F" w:rsidRPr="0042666F" w:rsidRDefault="007A31B1" w:rsidP="0042666F">
      <w:pPr>
        <w:pStyle w:val="Heading3"/>
        <w:numPr>
          <w:ilvl w:val="2"/>
          <w:numId w:val="13"/>
        </w:numPr>
        <w:spacing w:line="360" w:lineRule="auto"/>
        <w:rPr>
          <w:i/>
          <w:szCs w:val="26"/>
          <w:lang w:val="vi-VN"/>
        </w:rPr>
      </w:pPr>
      <w:bookmarkStart w:id="166" w:name="_Toc170889019"/>
      <w:r w:rsidRPr="001A50CD">
        <w:rPr>
          <w:i/>
          <w:szCs w:val="26"/>
          <w:lang w:val="vi-VN"/>
        </w:rPr>
        <w:lastRenderedPageBreak/>
        <w:t>Giao diện trang bác sĩ</w:t>
      </w:r>
      <w:bookmarkEnd w:id="166"/>
    </w:p>
    <w:p w14:paraId="0E990CEC" w14:textId="77777777" w:rsidR="0042666F" w:rsidRDefault="0042666F" w:rsidP="0042666F">
      <w:pPr>
        <w:spacing w:after="160"/>
        <w:ind w:firstLine="284"/>
        <w:jc w:val="both"/>
        <w:rPr>
          <w:lang w:val="vi-VN"/>
        </w:rPr>
      </w:pPr>
    </w:p>
    <w:p w14:paraId="20916F29" w14:textId="77777777" w:rsidR="0042666F" w:rsidRPr="0042666F" w:rsidRDefault="0042666F" w:rsidP="0042666F">
      <w:pPr>
        <w:spacing w:after="160" w:line="360" w:lineRule="auto"/>
        <w:ind w:firstLine="284"/>
        <w:jc w:val="both"/>
        <w:rPr>
          <w:lang w:val="vi-VN"/>
        </w:rPr>
      </w:pPr>
      <w:r w:rsidRPr="0042666F">
        <w:rPr>
          <w:lang w:val="vi-VN"/>
        </w:rPr>
        <w:t>Đối với trang của bác sĩ, bác sĩ có chức năng quản lý hồ sơ khám sức khỏe định kỳ của các giảng viên khi họ đến khám. Bác sĩ sẽ nhập đầy đủ thông tin sức khỏe của giảng viên, bao gồm:</w:t>
      </w:r>
    </w:p>
    <w:p w14:paraId="06623EEE" w14:textId="77777777" w:rsidR="0042666F" w:rsidRDefault="0042666F" w:rsidP="0042666F">
      <w:pPr>
        <w:pStyle w:val="ListParagraph"/>
        <w:numPr>
          <w:ilvl w:val="0"/>
          <w:numId w:val="35"/>
        </w:numPr>
        <w:spacing w:after="160" w:line="360" w:lineRule="auto"/>
        <w:jc w:val="both"/>
        <w:rPr>
          <w:lang w:val="vi-VN"/>
        </w:rPr>
      </w:pPr>
      <w:r w:rsidRPr="0042666F">
        <w:rPr>
          <w:lang w:val="vi-VN"/>
        </w:rPr>
        <w:t>Tên giảng viên: Tên đầy đủ của giảng viên.</w:t>
      </w:r>
    </w:p>
    <w:p w14:paraId="0214EB6F" w14:textId="77777777" w:rsidR="0042666F" w:rsidRPr="0042666F" w:rsidRDefault="0042666F" w:rsidP="0042666F">
      <w:pPr>
        <w:pStyle w:val="ListParagraph"/>
        <w:numPr>
          <w:ilvl w:val="0"/>
          <w:numId w:val="35"/>
        </w:numPr>
        <w:spacing w:after="160" w:line="360" w:lineRule="auto"/>
        <w:jc w:val="both"/>
        <w:rPr>
          <w:lang w:val="vi-VN"/>
        </w:rPr>
      </w:pPr>
      <w:r>
        <w:rPr>
          <w:lang w:val="vi-VN"/>
        </w:rPr>
        <w:t>Tên bác sĩ: Đầy đủ tên của bác sĩ khám.</w:t>
      </w:r>
    </w:p>
    <w:p w14:paraId="7798B2EC"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Ngày khám: Ngày giảng viên đến khám sức khỏe.</w:t>
      </w:r>
    </w:p>
    <w:p w14:paraId="38151161"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Chiều cao: Chiều cao của giảng viên.</w:t>
      </w:r>
    </w:p>
    <w:p w14:paraId="1B489A92"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Cân nặng: Cân nặng của giảng viên.</w:t>
      </w:r>
    </w:p>
    <w:p w14:paraId="4B5E8ED5" w14:textId="77777777" w:rsidR="0042666F" w:rsidRDefault="0042666F" w:rsidP="0042666F">
      <w:pPr>
        <w:pStyle w:val="ListParagraph"/>
        <w:numPr>
          <w:ilvl w:val="0"/>
          <w:numId w:val="35"/>
        </w:numPr>
        <w:spacing w:after="160" w:line="360" w:lineRule="auto"/>
        <w:jc w:val="both"/>
        <w:rPr>
          <w:lang w:val="vi-VN"/>
        </w:rPr>
      </w:pPr>
      <w:r w:rsidRPr="0042666F">
        <w:rPr>
          <w:lang w:val="vi-VN"/>
        </w:rPr>
        <w:t>BMI (chỉ số khối cơ thể)</w:t>
      </w:r>
    </w:p>
    <w:p w14:paraId="059A5946" w14:textId="77777777" w:rsidR="009B529F" w:rsidRPr="0042666F" w:rsidRDefault="009B529F" w:rsidP="009B529F">
      <w:pPr>
        <w:pStyle w:val="ListParagraph"/>
        <w:spacing w:after="160" w:line="360" w:lineRule="auto"/>
        <w:jc w:val="both"/>
        <w:rPr>
          <w:lang w:val="vi-VN"/>
        </w:rPr>
      </w:pPr>
    </w:p>
    <w:p w14:paraId="0D5F8862" w14:textId="77777777" w:rsidR="0042666F" w:rsidRPr="0042666F" w:rsidRDefault="0042666F" w:rsidP="0042666F">
      <w:pPr>
        <w:pStyle w:val="ListParagraph"/>
        <w:spacing w:after="160" w:line="360" w:lineRule="auto"/>
        <w:ind w:left="1440"/>
        <w:jc w:val="both"/>
        <w:rPr>
          <w:lang w:val="vi-VN"/>
        </w:rPr>
      </w:pPr>
      <w:r w:rsidRPr="0042666F">
        <w:rPr>
          <w:lang w:val="vi-VN"/>
        </w:rPr>
        <w:t xml:space="preserve">Chỉ số BMI được tính bằng công thức: </w:t>
      </w:r>
    </w:p>
    <w:p w14:paraId="24FFC2B0" w14:textId="77777777" w:rsidR="0042666F" w:rsidRPr="0042666F" w:rsidRDefault="0042666F" w:rsidP="0042666F">
      <w:pPr>
        <w:pStyle w:val="ListParagraph"/>
        <w:spacing w:after="160" w:line="360" w:lineRule="auto"/>
        <w:ind w:left="1440"/>
        <w:jc w:val="both"/>
        <w:rPr>
          <w:b/>
          <w:lang w:val="vi-VN"/>
        </w:rPr>
      </w:pPr>
      <w:r w:rsidRPr="0042666F">
        <w:rPr>
          <w:b/>
          <w:lang w:val="vi-VN"/>
        </w:rPr>
        <w:t>BMI = Cân nặng/ (Chiều cao)2</w:t>
      </w:r>
    </w:p>
    <w:p w14:paraId="02DC9E6D" w14:textId="77777777" w:rsidR="0042666F" w:rsidRPr="0042666F" w:rsidRDefault="0042666F" w:rsidP="0042666F">
      <w:pPr>
        <w:pStyle w:val="ListParagraph"/>
        <w:spacing w:after="160" w:line="360" w:lineRule="auto"/>
        <w:ind w:left="1440"/>
        <w:jc w:val="both"/>
        <w:rPr>
          <w:lang w:val="vi-VN"/>
        </w:rPr>
      </w:pPr>
      <w:r w:rsidRPr="0042666F">
        <w:rPr>
          <w:lang w:val="vi-VN"/>
        </w:rPr>
        <w:t>Ví dụ:</w:t>
      </w:r>
    </w:p>
    <w:p w14:paraId="64B66FD2" w14:textId="77777777" w:rsidR="0042666F" w:rsidRPr="0042666F" w:rsidRDefault="0042666F" w:rsidP="0042666F">
      <w:pPr>
        <w:pStyle w:val="ListParagraph"/>
        <w:spacing w:after="160" w:line="360" w:lineRule="auto"/>
        <w:ind w:left="1440"/>
        <w:jc w:val="both"/>
        <w:rPr>
          <w:lang w:val="vi-VN"/>
        </w:rPr>
      </w:pPr>
      <w:r w:rsidRPr="0042666F">
        <w:rPr>
          <w:lang w:val="vi-VN"/>
        </w:rPr>
        <w:t>Một người nặng 70 kg</w:t>
      </w:r>
    </w:p>
    <w:p w14:paraId="45ECBC49" w14:textId="77777777" w:rsidR="0042666F" w:rsidRPr="0042666F" w:rsidRDefault="0042666F" w:rsidP="0042666F">
      <w:pPr>
        <w:pStyle w:val="ListParagraph"/>
        <w:spacing w:after="160" w:line="360" w:lineRule="auto"/>
        <w:ind w:left="1440"/>
        <w:jc w:val="both"/>
        <w:rPr>
          <w:lang w:val="vi-VN"/>
        </w:rPr>
      </w:pPr>
      <w:r w:rsidRPr="0042666F">
        <w:rPr>
          <w:lang w:val="vi-VN"/>
        </w:rPr>
        <w:t>Cao 1,75 m</w:t>
      </w:r>
    </w:p>
    <w:p w14:paraId="260003B4" w14:textId="77777777" w:rsidR="0042666F" w:rsidRPr="0042666F" w:rsidRDefault="0042666F" w:rsidP="0042666F">
      <w:pPr>
        <w:pStyle w:val="ListParagraph"/>
        <w:spacing w:after="160" w:line="360" w:lineRule="auto"/>
        <w:ind w:left="1440"/>
        <w:jc w:val="both"/>
        <w:rPr>
          <w:lang w:val="vi-VN"/>
        </w:rPr>
      </w:pPr>
      <w:r w:rsidRPr="0042666F">
        <w:rPr>
          <w:lang w:val="vi-VN"/>
        </w:rPr>
        <w:t>Chỉ số BMI sẽ được tính bằng cách:</w:t>
      </w:r>
    </w:p>
    <w:p w14:paraId="699AD94B" w14:textId="77777777" w:rsidR="0042666F" w:rsidRPr="0042666F" w:rsidRDefault="0042666F" w:rsidP="0042666F">
      <w:pPr>
        <w:pStyle w:val="ListParagraph"/>
        <w:spacing w:after="160" w:line="360" w:lineRule="auto"/>
        <w:ind w:left="1440"/>
        <w:jc w:val="both"/>
        <w:rPr>
          <w:lang w:val="vi-VN"/>
        </w:rPr>
      </w:pPr>
      <w:r w:rsidRPr="0042666F">
        <w:rPr>
          <w:lang w:val="vi-VN"/>
        </w:rPr>
        <w:t>BMI = 70 ÷ (1,75 x 1,75)</w:t>
      </w:r>
    </w:p>
    <w:p w14:paraId="748F0855" w14:textId="77777777" w:rsidR="0042666F" w:rsidRDefault="0042666F" w:rsidP="0042666F">
      <w:pPr>
        <w:pStyle w:val="ListParagraph"/>
        <w:spacing w:after="160" w:line="360" w:lineRule="auto"/>
        <w:ind w:left="1440"/>
        <w:jc w:val="both"/>
        <w:rPr>
          <w:lang w:val="vi-VN"/>
        </w:rPr>
      </w:pPr>
      <w:r w:rsidRPr="0042666F">
        <w:rPr>
          <w:lang w:val="vi-VN"/>
        </w:rPr>
        <w:t>Vậy BMI = 23,15</w:t>
      </w:r>
    </w:p>
    <w:p w14:paraId="2E3F88E9" w14:textId="77777777" w:rsidR="0042666F" w:rsidRPr="0042666F" w:rsidRDefault="0042666F" w:rsidP="0042666F">
      <w:pPr>
        <w:spacing w:after="160" w:line="360" w:lineRule="auto"/>
        <w:ind w:firstLine="360"/>
        <w:jc w:val="both"/>
        <w:rPr>
          <w:lang w:val="vi-VN"/>
        </w:rPr>
      </w:pPr>
      <w:r>
        <w:rPr>
          <w:lang w:val="vi-VN"/>
        </w:rPr>
        <w:t>(</w:t>
      </w:r>
      <w:r>
        <w:t xml:space="preserve">Cách tính này được áp dụng cho tất cả mọi người từ 18 tuổi trở </w:t>
      </w:r>
      <w:r>
        <w:rPr>
          <w:lang w:val="vi-VN"/>
        </w:rPr>
        <w:t>lên).</w:t>
      </w:r>
    </w:p>
    <w:p w14:paraId="56741900"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Tuần hoàn: Tình trạng hệ tuần hoàn của giảng viên.</w:t>
      </w:r>
    </w:p>
    <w:p w14:paraId="3EF00458"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Hô hấp: Tình trạng hệ hô hấp của giảng viên.</w:t>
      </w:r>
    </w:p>
    <w:p w14:paraId="18E37AAA"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Tiêu hóa: Tình trạng hệ tiêu hóa của giảng viên.</w:t>
      </w:r>
    </w:p>
    <w:p w14:paraId="69E5854D"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Thận: Tình trạng sức khỏe của thận.</w:t>
      </w:r>
    </w:p>
    <w:p w14:paraId="2537C7FF"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Nội tiết: Tình trạng hệ nội tiết của giảng viên.</w:t>
      </w:r>
    </w:p>
    <w:p w14:paraId="68004020" w14:textId="77777777" w:rsidR="007510D1" w:rsidRPr="0042666F" w:rsidRDefault="007510D1" w:rsidP="0042666F">
      <w:pPr>
        <w:pStyle w:val="ListParagraph"/>
        <w:numPr>
          <w:ilvl w:val="0"/>
          <w:numId w:val="35"/>
        </w:numPr>
        <w:spacing w:after="160" w:line="360" w:lineRule="auto"/>
        <w:jc w:val="both"/>
        <w:rPr>
          <w:szCs w:val="26"/>
          <w:lang w:val="vi-VN"/>
        </w:rPr>
      </w:pPr>
      <w:r w:rsidRPr="0042666F">
        <w:rPr>
          <w:lang w:val="vi-VN"/>
        </w:rPr>
        <w:br w:type="page"/>
      </w:r>
    </w:p>
    <w:p w14:paraId="6CA8F832" w14:textId="77777777" w:rsidR="0088009E" w:rsidRPr="001A50CD" w:rsidRDefault="00AD7EC8" w:rsidP="007510D1">
      <w:pPr>
        <w:pStyle w:val="BodyText"/>
        <w:keepNext/>
        <w:ind w:firstLine="397"/>
      </w:pPr>
      <w:r w:rsidRPr="001A50CD">
        <w:rPr>
          <w:noProof/>
          <w:lang w:val="en-US"/>
        </w:rPr>
        <w:lastRenderedPageBreak/>
        <w:drawing>
          <wp:inline distT="0" distB="0" distL="0" distR="0" wp14:anchorId="551BC1CE" wp14:editId="24E6E9D5">
            <wp:extent cx="6090397" cy="3919993"/>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0275" cy="3958532"/>
                    </a:xfrm>
                    <a:prstGeom prst="rect">
                      <a:avLst/>
                    </a:prstGeom>
                  </pic:spPr>
                </pic:pic>
              </a:graphicData>
            </a:graphic>
          </wp:inline>
        </w:drawing>
      </w:r>
    </w:p>
    <w:p w14:paraId="29467793" w14:textId="77777777" w:rsidR="001A50CD" w:rsidRDefault="001A50CD" w:rsidP="001A50CD">
      <w:pPr>
        <w:pStyle w:val="Caption"/>
        <w:rPr>
          <w:szCs w:val="26"/>
          <w:lang w:val="vi-VN"/>
        </w:rPr>
      </w:pPr>
      <w:bookmarkStart w:id="167" w:name="_Toc170221730"/>
    </w:p>
    <w:p w14:paraId="0F65FAFA" w14:textId="77777777" w:rsidR="0042666F" w:rsidRDefault="0088009E" w:rsidP="001A50CD">
      <w:pPr>
        <w:pStyle w:val="Caption"/>
        <w:rPr>
          <w:szCs w:val="26"/>
          <w:lang w:val="vi-VN"/>
        </w:rPr>
      </w:pPr>
      <w:r w:rsidRPr="001A50CD">
        <w:rPr>
          <w:szCs w:val="26"/>
          <w:lang w:val="vi-VN"/>
        </w:rPr>
        <w:t>Hình 4.30 Nhập thông tin sức khỏe của giảng viên</w:t>
      </w:r>
      <w:bookmarkEnd w:id="167"/>
    </w:p>
    <w:p w14:paraId="565A019D" w14:textId="77777777" w:rsidR="0042666F" w:rsidRPr="0042666F" w:rsidRDefault="0042666F" w:rsidP="0042666F">
      <w:pPr>
        <w:rPr>
          <w:lang w:val="vi-VN"/>
        </w:rPr>
      </w:pPr>
    </w:p>
    <w:p w14:paraId="55FCD819" w14:textId="77777777" w:rsidR="0042666F" w:rsidRDefault="0042666F" w:rsidP="0042666F">
      <w:pPr>
        <w:rPr>
          <w:lang w:val="vi-VN"/>
        </w:rPr>
      </w:pPr>
    </w:p>
    <w:p w14:paraId="5FFB1EC8"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Xương: Tình trạng hệ xương khớp của giảng viên.</w:t>
      </w:r>
    </w:p>
    <w:p w14:paraId="3FD8C77B"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Thần kinh: Tình trạng hệ thần kinh của giảng viên.</w:t>
      </w:r>
    </w:p>
    <w:p w14:paraId="7A6997F1"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Ngoại khoa: Kết quả khám ngoại khoa của giảng viên.</w:t>
      </w:r>
    </w:p>
    <w:p w14:paraId="3FF6E5B9"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Sản khoa: Kết quả khám sản khoa của giảng viên.</w:t>
      </w:r>
    </w:p>
    <w:p w14:paraId="7DD7B6B5"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Mắt:</w:t>
      </w:r>
    </w:p>
    <w:p w14:paraId="5789290D" w14:textId="77777777" w:rsidR="0042666F" w:rsidRPr="0042666F" w:rsidRDefault="0042666F" w:rsidP="0042666F">
      <w:pPr>
        <w:spacing w:after="160" w:line="360" w:lineRule="auto"/>
        <w:ind w:left="1080"/>
        <w:jc w:val="both"/>
        <w:rPr>
          <w:lang w:val="vi-VN"/>
        </w:rPr>
      </w:pPr>
      <w:r w:rsidRPr="0042666F">
        <w:rPr>
          <w:lang w:val="vi-VN"/>
        </w:rPr>
        <w:t>+ Mắt trái không kính</w:t>
      </w:r>
    </w:p>
    <w:p w14:paraId="43F8B5C2" w14:textId="77777777" w:rsidR="0042666F" w:rsidRPr="0042666F" w:rsidRDefault="0042666F" w:rsidP="0042666F">
      <w:pPr>
        <w:spacing w:after="160" w:line="360" w:lineRule="auto"/>
        <w:ind w:left="1080"/>
        <w:jc w:val="both"/>
        <w:rPr>
          <w:lang w:val="vi-VN"/>
        </w:rPr>
      </w:pPr>
      <w:r w:rsidRPr="0042666F">
        <w:rPr>
          <w:lang w:val="vi-VN"/>
        </w:rPr>
        <w:t>+ Mắt phải không kính</w:t>
      </w:r>
    </w:p>
    <w:p w14:paraId="3761ABBE" w14:textId="77777777" w:rsidR="0042666F" w:rsidRPr="0042666F" w:rsidRDefault="0042666F" w:rsidP="0042666F">
      <w:pPr>
        <w:spacing w:after="160" w:line="360" w:lineRule="auto"/>
        <w:ind w:left="1080"/>
        <w:jc w:val="both"/>
        <w:rPr>
          <w:lang w:val="vi-VN"/>
        </w:rPr>
      </w:pPr>
      <w:r w:rsidRPr="0042666F">
        <w:rPr>
          <w:lang w:val="vi-VN"/>
        </w:rPr>
        <w:t>+ Mắt trái có kính</w:t>
      </w:r>
    </w:p>
    <w:p w14:paraId="390670D0" w14:textId="77777777" w:rsidR="0042666F" w:rsidRPr="0042666F" w:rsidRDefault="0042666F" w:rsidP="0042666F">
      <w:pPr>
        <w:spacing w:after="160" w:line="360" w:lineRule="auto"/>
        <w:ind w:left="360" w:firstLine="720"/>
        <w:jc w:val="both"/>
        <w:rPr>
          <w:lang w:val="vi-VN"/>
        </w:rPr>
      </w:pPr>
      <w:r w:rsidRPr="0042666F">
        <w:rPr>
          <w:lang w:val="vi-VN"/>
        </w:rPr>
        <w:t>+ Mắt phải có kính</w:t>
      </w:r>
    </w:p>
    <w:p w14:paraId="4722BEC4"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Các bệnh về mắt: Bất kỳ bệnh lý nào liên quan đến mắt.</w:t>
      </w:r>
    </w:p>
    <w:p w14:paraId="1AFD51ED" w14:textId="77777777" w:rsidR="0042666F" w:rsidRPr="0042666F" w:rsidRDefault="0042666F" w:rsidP="0042666F">
      <w:pPr>
        <w:tabs>
          <w:tab w:val="left" w:pos="1127"/>
        </w:tabs>
        <w:rPr>
          <w:lang w:val="vi-VN"/>
        </w:rPr>
      </w:pPr>
    </w:p>
    <w:p w14:paraId="033CBA15" w14:textId="77777777" w:rsidR="0042666F" w:rsidRDefault="0042666F" w:rsidP="001A50CD">
      <w:pPr>
        <w:pStyle w:val="ListParagraph"/>
        <w:keepNext/>
        <w:spacing w:before="120" w:after="120" w:line="360" w:lineRule="auto"/>
        <w:ind w:left="757"/>
        <w:rPr>
          <w:noProof/>
          <w:szCs w:val="26"/>
        </w:rPr>
      </w:pPr>
    </w:p>
    <w:p w14:paraId="4BBB67F5" w14:textId="77777777" w:rsidR="0088009E" w:rsidRPr="001A50CD" w:rsidRDefault="008065C7" w:rsidP="001A50CD">
      <w:pPr>
        <w:pStyle w:val="ListParagraph"/>
        <w:keepNext/>
        <w:spacing w:before="120" w:after="120" w:line="360" w:lineRule="auto"/>
        <w:ind w:left="757"/>
        <w:rPr>
          <w:szCs w:val="26"/>
        </w:rPr>
      </w:pPr>
      <w:r w:rsidRPr="001A50CD">
        <w:rPr>
          <w:noProof/>
          <w:szCs w:val="26"/>
        </w:rPr>
        <w:drawing>
          <wp:inline distT="0" distB="0" distL="0" distR="0" wp14:anchorId="49A55CBB" wp14:editId="67E34F4B">
            <wp:extent cx="5876474" cy="4253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4821" cy="4296185"/>
                    </a:xfrm>
                    <a:prstGeom prst="rect">
                      <a:avLst/>
                    </a:prstGeom>
                  </pic:spPr>
                </pic:pic>
              </a:graphicData>
            </a:graphic>
          </wp:inline>
        </w:drawing>
      </w:r>
    </w:p>
    <w:p w14:paraId="6F9001E9" w14:textId="77777777" w:rsidR="001A50CD" w:rsidRDefault="001A50CD" w:rsidP="001A50CD">
      <w:pPr>
        <w:pStyle w:val="Caption"/>
        <w:rPr>
          <w:szCs w:val="26"/>
          <w:lang w:val="vi-VN"/>
        </w:rPr>
      </w:pPr>
      <w:bookmarkStart w:id="168" w:name="_Toc170221731"/>
    </w:p>
    <w:p w14:paraId="02A64BAC" w14:textId="77777777" w:rsidR="0042666F" w:rsidRDefault="001A50CD" w:rsidP="001A50CD">
      <w:pPr>
        <w:pStyle w:val="Caption"/>
        <w:rPr>
          <w:szCs w:val="26"/>
          <w:lang w:val="vi-VN"/>
        </w:rPr>
      </w:pPr>
      <w:r w:rsidRPr="001A50CD">
        <w:rPr>
          <w:szCs w:val="26"/>
          <w:lang w:val="vi-VN"/>
        </w:rPr>
        <w:t>Hình 4.31 Nhập thông tin khám định kỳ</w:t>
      </w:r>
    </w:p>
    <w:p w14:paraId="40B1BB0F" w14:textId="77777777" w:rsidR="0042666F" w:rsidRPr="0042666F" w:rsidRDefault="0042666F" w:rsidP="0042666F">
      <w:pPr>
        <w:rPr>
          <w:lang w:val="vi-VN"/>
        </w:rPr>
      </w:pPr>
    </w:p>
    <w:p w14:paraId="7D62036B"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Tai mũi họng: Tình trạng sức khỏe của tai, mũi và họng.</w:t>
      </w:r>
    </w:p>
    <w:p w14:paraId="342A0FF7"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Tai trái: Tình trạng sức khỏe tai trái.</w:t>
      </w:r>
    </w:p>
    <w:p w14:paraId="4CB34661"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Tai phải: Tình trạng sức khỏe tai phải.</w:t>
      </w:r>
    </w:p>
    <w:p w14:paraId="149FD44D"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Bệnh về tai: Bất kỳ bệnh lý nào liên quan đến tai.</w:t>
      </w:r>
    </w:p>
    <w:p w14:paraId="52A05860"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Răng hàm mặt: Tình trạng sức khỏe của răng, hàm và mặt.</w:t>
      </w:r>
    </w:p>
    <w:p w14:paraId="6C6B42E0" w14:textId="77777777" w:rsidR="0042666F" w:rsidRPr="0042666F" w:rsidRDefault="0042666F" w:rsidP="0042666F">
      <w:pPr>
        <w:pStyle w:val="ListParagraph"/>
        <w:spacing w:after="160" w:line="360" w:lineRule="auto"/>
        <w:ind w:left="1440"/>
        <w:jc w:val="both"/>
        <w:rPr>
          <w:lang w:val="vi-VN"/>
        </w:rPr>
      </w:pPr>
      <w:r w:rsidRPr="0042666F">
        <w:rPr>
          <w:lang w:val="vi-VN"/>
        </w:rPr>
        <w:t>+ Hàm trên</w:t>
      </w:r>
    </w:p>
    <w:p w14:paraId="69F169B5" w14:textId="77777777" w:rsidR="0042666F" w:rsidRPr="0042666F" w:rsidRDefault="0042666F" w:rsidP="0042666F">
      <w:pPr>
        <w:pStyle w:val="ListParagraph"/>
        <w:spacing w:after="160" w:line="360" w:lineRule="auto"/>
        <w:ind w:left="1440"/>
        <w:jc w:val="both"/>
        <w:rPr>
          <w:lang w:val="vi-VN"/>
        </w:rPr>
      </w:pPr>
      <w:r w:rsidRPr="0042666F">
        <w:rPr>
          <w:lang w:val="vi-VN"/>
        </w:rPr>
        <w:t>+ Hàm dưới</w:t>
      </w:r>
    </w:p>
    <w:p w14:paraId="6D7138F7"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Bệnh về răng: Bất kỳ bệnh lý nào liên quan đến răng.</w:t>
      </w:r>
    </w:p>
    <w:p w14:paraId="2BA3515F" w14:textId="77777777" w:rsidR="0042666F" w:rsidRPr="0042666F" w:rsidRDefault="0042666F" w:rsidP="0042666F">
      <w:pPr>
        <w:pStyle w:val="ListParagraph"/>
        <w:numPr>
          <w:ilvl w:val="0"/>
          <w:numId w:val="35"/>
        </w:numPr>
        <w:spacing w:after="160" w:line="360" w:lineRule="auto"/>
        <w:jc w:val="both"/>
        <w:rPr>
          <w:lang w:val="vi-VN"/>
        </w:rPr>
      </w:pPr>
      <w:r w:rsidRPr="0042666F">
        <w:rPr>
          <w:lang w:val="vi-VN"/>
        </w:rPr>
        <w:t>Da liễu: Tình trạng sức khỏe da liễu của giảng viên.</w:t>
      </w:r>
    </w:p>
    <w:p w14:paraId="337563E2" w14:textId="77777777" w:rsidR="0042666F" w:rsidRDefault="0042666F" w:rsidP="0042666F">
      <w:pPr>
        <w:tabs>
          <w:tab w:val="left" w:pos="1127"/>
        </w:tabs>
        <w:rPr>
          <w:lang w:val="vi-VN"/>
        </w:rPr>
      </w:pPr>
      <w:r w:rsidRPr="0042666F">
        <w:rPr>
          <w:lang w:val="vi-VN"/>
        </w:rPr>
        <w:t>Tiền sử bệnh (nếu có): Bất kỳ tiền sử bệnh lý nào của giảng viên.</w:t>
      </w:r>
    </w:p>
    <w:p w14:paraId="39859BAF" w14:textId="77777777" w:rsidR="001A50CD" w:rsidRPr="0042666F" w:rsidRDefault="001A50CD" w:rsidP="0042666F">
      <w:pPr>
        <w:tabs>
          <w:tab w:val="left" w:pos="1465"/>
        </w:tabs>
        <w:rPr>
          <w:lang w:val="vi-VN"/>
        </w:rPr>
      </w:pPr>
    </w:p>
    <w:p w14:paraId="55B26675" w14:textId="77777777" w:rsidR="00AF4014" w:rsidRPr="001A50CD" w:rsidRDefault="001A50CD" w:rsidP="001A50CD">
      <w:pPr>
        <w:pStyle w:val="Caption"/>
        <w:rPr>
          <w:szCs w:val="26"/>
          <w:lang w:val="vi-VN"/>
        </w:rPr>
      </w:pPr>
      <w:r w:rsidRPr="001A50CD">
        <w:rPr>
          <w:noProof/>
          <w:szCs w:val="26"/>
        </w:rPr>
        <w:lastRenderedPageBreak/>
        <mc:AlternateContent>
          <mc:Choice Requires="wps">
            <w:drawing>
              <wp:anchor distT="0" distB="0" distL="114300" distR="114300" simplePos="0" relativeHeight="251721728" behindDoc="1" locked="0" layoutInCell="1" allowOverlap="1" wp14:anchorId="1665D687" wp14:editId="5BE3AA32">
                <wp:simplePos x="0" y="0"/>
                <wp:positionH relativeFrom="margin">
                  <wp:align>right</wp:align>
                </wp:positionH>
                <wp:positionV relativeFrom="paragraph">
                  <wp:posOffset>7153201</wp:posOffset>
                </wp:positionV>
                <wp:extent cx="5732145" cy="635"/>
                <wp:effectExtent l="0" t="0" r="1905" b="1270"/>
                <wp:wrapTight wrapText="bothSides">
                  <wp:wrapPolygon edited="0">
                    <wp:start x="0" y="0"/>
                    <wp:lineTo x="0" y="20250"/>
                    <wp:lineTo x="21535" y="20250"/>
                    <wp:lineTo x="2153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38F4DD2" w14:textId="77777777" w:rsidR="00220590" w:rsidRPr="0088009E" w:rsidRDefault="00220590" w:rsidP="0088009E">
                            <w:pPr>
                              <w:pStyle w:val="Caption"/>
                              <w:rPr>
                                <w:noProof/>
                                <w:lang w:val="vi-VN"/>
                              </w:rPr>
                            </w:pPr>
                            <w:bookmarkStart w:id="169" w:name="_Toc170221732"/>
                            <w:r>
                              <w:rPr>
                                <w:noProof/>
                                <w:lang w:val="vi-VN"/>
                              </w:rPr>
                              <w:t>Hình 4.32 Nhập thông tin khám sức khỏe</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5D687" id="Text Box 48" o:spid="_x0000_s1029" type="#_x0000_t202" style="position:absolute;left:0;text-align:left;margin-left:400.15pt;margin-top:563.25pt;width:451.35pt;height:.05pt;z-index:-251594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It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" stroked="f">
                <v:textbox style="mso-fit-shape-to-text:t" inset="0,0,0,0">
                  <w:txbxContent>
                    <w:p w14:paraId="338F4DD2" w14:textId="77777777" w:rsidR="00220590" w:rsidRPr="0088009E" w:rsidRDefault="00220590" w:rsidP="0088009E">
                      <w:pPr>
                        <w:pStyle w:val="Caption"/>
                        <w:rPr>
                          <w:noProof/>
                          <w:lang w:val="vi-VN"/>
                        </w:rPr>
                      </w:pPr>
                      <w:bookmarkStart w:id="170" w:name="_Toc170221732"/>
                      <w:r>
                        <w:rPr>
                          <w:noProof/>
                          <w:lang w:val="vi-VN"/>
                        </w:rPr>
                        <w:t>Hình 4.32 Nhập thông tin khám sức khỏe</w:t>
                      </w:r>
                      <w:bookmarkEnd w:id="170"/>
                    </w:p>
                  </w:txbxContent>
                </v:textbox>
                <w10:wrap type="tight" anchorx="margin"/>
              </v:shape>
            </w:pict>
          </mc:Fallback>
        </mc:AlternateContent>
      </w:r>
      <w:r w:rsidRPr="001A50CD">
        <w:rPr>
          <w:noProof/>
          <w:szCs w:val="26"/>
        </w:rPr>
        <w:drawing>
          <wp:anchor distT="0" distB="0" distL="114300" distR="114300" simplePos="0" relativeHeight="251714560" behindDoc="1" locked="0" layoutInCell="1" allowOverlap="1" wp14:anchorId="48051FFF" wp14:editId="07A95FB1">
            <wp:simplePos x="0" y="0"/>
            <wp:positionH relativeFrom="column">
              <wp:posOffset>262890</wp:posOffset>
            </wp:positionH>
            <wp:positionV relativeFrom="paragraph">
              <wp:posOffset>276860</wp:posOffset>
            </wp:positionV>
            <wp:extent cx="5732145" cy="6483350"/>
            <wp:effectExtent l="0" t="0" r="1905" b="0"/>
            <wp:wrapTight wrapText="bothSides">
              <wp:wrapPolygon edited="0">
                <wp:start x="0" y="0"/>
                <wp:lineTo x="0" y="21515"/>
                <wp:lineTo x="21535" y="21515"/>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2145" cy="6483350"/>
                    </a:xfrm>
                    <a:prstGeom prst="rect">
                      <a:avLst/>
                    </a:prstGeom>
                  </pic:spPr>
                </pic:pic>
              </a:graphicData>
            </a:graphic>
            <wp14:sizeRelH relativeFrom="margin">
              <wp14:pctWidth>0</wp14:pctWidth>
            </wp14:sizeRelH>
            <wp14:sizeRelV relativeFrom="margin">
              <wp14:pctHeight>0</wp14:pctHeight>
            </wp14:sizeRelV>
          </wp:anchor>
        </w:drawing>
      </w:r>
      <w:bookmarkEnd w:id="168"/>
    </w:p>
    <w:p w14:paraId="38118732" w14:textId="77777777" w:rsidR="00B05EAD" w:rsidRPr="00AC7515" w:rsidRDefault="0042666F" w:rsidP="005B6933">
      <w:pPr>
        <w:spacing w:before="120" w:after="120" w:line="360" w:lineRule="auto"/>
        <w:ind w:firstLine="720"/>
        <w:jc w:val="both"/>
        <w:rPr>
          <w:szCs w:val="26"/>
          <w:lang w:val="vi-VN"/>
        </w:rPr>
      </w:pPr>
      <w:r>
        <w:t xml:space="preserve">Sau khi thông tin trong hồ sơ khám sức khỏe được nhập vào, nó sẽ được lưu trữ và hiển thị trên màn </w:t>
      </w:r>
      <w:r>
        <w:rPr>
          <w:lang w:val="vi-VN"/>
        </w:rPr>
        <w:t>hình.</w:t>
      </w:r>
      <w:r w:rsidR="00AC7515">
        <w:rPr>
          <w:lang w:val="vi-VN"/>
        </w:rPr>
        <w:t xml:space="preserve"> </w:t>
      </w:r>
      <w:r w:rsidR="00AC7515">
        <w:t xml:space="preserve">Sau khi thông tin trong hồ sơ khám sức khỏe được nhập vào, hệ thống sẽ lưu trữ và tự động hiển thị các chi tiết này trên màn hình, bao gồm số hồ sơ, tên của giảng </w:t>
      </w:r>
      <w:r w:rsidR="00AC7515">
        <w:rPr>
          <w:lang w:val="vi-VN"/>
        </w:rPr>
        <w:t>viên, tên</w:t>
      </w:r>
      <w:r w:rsidR="00AC7515">
        <w:t xml:space="preserve"> bác sĩ và ngày </w:t>
      </w:r>
      <w:r w:rsidR="00AC7515">
        <w:rPr>
          <w:lang w:val="vi-VN"/>
        </w:rPr>
        <w:t>khám.</w:t>
      </w:r>
    </w:p>
    <w:p w14:paraId="2702E29F" w14:textId="7B5B6BB2" w:rsidR="009B529F" w:rsidRPr="00191AD6" w:rsidRDefault="0089546C" w:rsidP="00191AD6">
      <w:pPr>
        <w:keepNext/>
        <w:spacing w:after="160" w:line="360" w:lineRule="auto"/>
        <w:rPr>
          <w:szCs w:val="26"/>
        </w:rPr>
      </w:pPr>
      <w:r w:rsidRPr="001A50CD">
        <w:rPr>
          <w:b/>
          <w:noProof/>
          <w:szCs w:val="26"/>
        </w:rPr>
        <w:lastRenderedPageBreak/>
        <w:drawing>
          <wp:inline distT="0" distB="0" distL="0" distR="0" wp14:anchorId="07C8CBEA" wp14:editId="3D4395D7">
            <wp:extent cx="5940425" cy="339880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2886" cy="3405938"/>
                    </a:xfrm>
                    <a:prstGeom prst="rect">
                      <a:avLst/>
                    </a:prstGeom>
                  </pic:spPr>
                </pic:pic>
              </a:graphicData>
            </a:graphic>
          </wp:inline>
        </w:drawing>
      </w:r>
      <w:bookmarkStart w:id="171" w:name="_Toc170221733"/>
    </w:p>
    <w:p w14:paraId="47650616" w14:textId="066E27BA" w:rsidR="00B05EAD" w:rsidRDefault="0088009E" w:rsidP="00191AD6">
      <w:pPr>
        <w:pStyle w:val="Caption"/>
        <w:rPr>
          <w:szCs w:val="26"/>
          <w:lang w:val="vi-VN"/>
        </w:rPr>
      </w:pPr>
      <w:r w:rsidRPr="001A50CD">
        <w:rPr>
          <w:szCs w:val="26"/>
          <w:lang w:val="vi-VN"/>
        </w:rPr>
        <w:t>Hình 4.33 Danh sách hồ sơ khám sức khỏe định kỳ</w:t>
      </w:r>
      <w:bookmarkEnd w:id="171"/>
    </w:p>
    <w:p w14:paraId="4AF6B31B" w14:textId="77777777" w:rsidR="00191AD6" w:rsidRPr="00191AD6" w:rsidRDefault="00191AD6" w:rsidP="00191AD6">
      <w:pPr>
        <w:rPr>
          <w:lang w:val="vi-VN"/>
        </w:rPr>
      </w:pPr>
    </w:p>
    <w:p w14:paraId="09A74CF1" w14:textId="77777777" w:rsidR="00AC7515" w:rsidRPr="00AC7515" w:rsidRDefault="00AC7515" w:rsidP="00AC7515">
      <w:pPr>
        <w:keepNext/>
        <w:spacing w:after="160" w:line="360" w:lineRule="auto"/>
        <w:ind w:firstLine="390"/>
        <w:jc w:val="both"/>
        <w:rPr>
          <w:szCs w:val="26"/>
          <w:lang w:val="vi-VN"/>
        </w:rPr>
      </w:pPr>
      <w:r>
        <w:rPr>
          <w:szCs w:val="26"/>
          <w:lang w:val="vi-VN"/>
        </w:rPr>
        <w:t>T</w:t>
      </w:r>
      <w:r w:rsidRPr="00AC7515">
        <w:rPr>
          <w:szCs w:val="26"/>
          <w:lang w:val="vi-VN"/>
        </w:rPr>
        <w:t xml:space="preserve">rong hệ thống, bác sĩ là người duy nhất có quyền thực hiện các chức năng quan trọng như: </w:t>
      </w:r>
    </w:p>
    <w:p w14:paraId="723F6FF2" w14:textId="77777777" w:rsidR="00AC7515" w:rsidRPr="00AC7515" w:rsidRDefault="00AC7515" w:rsidP="00AC7515">
      <w:pPr>
        <w:keepNext/>
        <w:spacing w:after="160" w:line="360" w:lineRule="auto"/>
        <w:ind w:firstLine="390"/>
        <w:jc w:val="both"/>
        <w:rPr>
          <w:szCs w:val="26"/>
          <w:lang w:val="vi-VN"/>
        </w:rPr>
      </w:pPr>
      <w:r>
        <w:rPr>
          <w:szCs w:val="26"/>
          <w:lang w:val="vi-VN"/>
        </w:rPr>
        <w:t xml:space="preserve">- </w:t>
      </w:r>
      <w:r w:rsidRPr="00AC7515">
        <w:rPr>
          <w:szCs w:val="26"/>
          <w:lang w:val="vi-VN"/>
        </w:rPr>
        <w:t>Nhập thông tin: Bác sĩ có thể nhập thông tin chi tiết về sức khỏe của giảng viên sau khi đã khám sức khỏe định kỳ.</w:t>
      </w:r>
    </w:p>
    <w:p w14:paraId="06B6922D" w14:textId="77777777" w:rsidR="00AC7515" w:rsidRPr="00AC7515" w:rsidRDefault="00AC7515" w:rsidP="00AC7515">
      <w:pPr>
        <w:keepNext/>
        <w:spacing w:after="160" w:line="360" w:lineRule="auto"/>
        <w:ind w:firstLine="390"/>
        <w:jc w:val="both"/>
        <w:rPr>
          <w:szCs w:val="26"/>
          <w:lang w:val="vi-VN"/>
        </w:rPr>
      </w:pPr>
      <w:r>
        <w:rPr>
          <w:szCs w:val="26"/>
          <w:lang w:val="vi-VN"/>
        </w:rPr>
        <w:t xml:space="preserve">- </w:t>
      </w:r>
      <w:r w:rsidRPr="00AC7515">
        <w:rPr>
          <w:szCs w:val="26"/>
          <w:lang w:val="vi-VN"/>
        </w:rPr>
        <w:t>Sửa đổi thông tin: Bác sĩ có thể sửa đổi thông tin sức khỏe của giảng viên nếu cần thiết, ví dụ như sửa đổi sai sót trong thông tin đã nhập.</w:t>
      </w:r>
    </w:p>
    <w:p w14:paraId="2512742F" w14:textId="77777777" w:rsidR="00AC7515" w:rsidRDefault="00AC7515" w:rsidP="00AC7515">
      <w:pPr>
        <w:keepNext/>
        <w:spacing w:after="160" w:line="360" w:lineRule="auto"/>
        <w:ind w:firstLine="390"/>
        <w:jc w:val="both"/>
        <w:rPr>
          <w:szCs w:val="26"/>
          <w:lang w:val="vi-VN"/>
        </w:rPr>
      </w:pPr>
      <w:r>
        <w:rPr>
          <w:szCs w:val="26"/>
          <w:lang w:val="vi-VN"/>
        </w:rPr>
        <w:t xml:space="preserve">- </w:t>
      </w:r>
      <w:r w:rsidRPr="00AC7515">
        <w:rPr>
          <w:szCs w:val="26"/>
          <w:lang w:val="vi-VN"/>
        </w:rPr>
        <w:t>Xóa thông tin: Nếu có lý do hợp lệ, ví dụ như thông tin không còn chính xác hoặc không cần thiết nữa, bác sĩ có thể xóa bỏ các thông tin sức khỏe của giảng viên khỏi hệ thống.</w:t>
      </w:r>
    </w:p>
    <w:p w14:paraId="4FFFEC84" w14:textId="77777777" w:rsidR="00AC7515" w:rsidRPr="00AC7515" w:rsidRDefault="00AC7515" w:rsidP="00AC7515">
      <w:pPr>
        <w:keepNext/>
        <w:spacing w:after="160" w:line="360" w:lineRule="auto"/>
        <w:ind w:firstLine="390"/>
        <w:jc w:val="both"/>
        <w:rPr>
          <w:szCs w:val="26"/>
          <w:lang w:val="vi-VN"/>
        </w:rPr>
      </w:pPr>
      <w:r w:rsidRPr="00AC7515">
        <w:rPr>
          <w:szCs w:val="26"/>
          <w:lang w:val="vi-VN"/>
        </w:rPr>
        <w:t>Người quản trị: Chỉ có quyền theo dõi và xem các hồ sơ khám sức khỏe của giảng viên. Người quản trị không có quyền nhập, sửa đổi hoặc xóa thông tin trong hồ sơ này.</w:t>
      </w:r>
    </w:p>
    <w:p w14:paraId="28215BB2" w14:textId="77777777" w:rsidR="00AC7515" w:rsidRDefault="00AC7515" w:rsidP="00AC7515">
      <w:pPr>
        <w:keepNext/>
        <w:spacing w:after="160" w:line="360" w:lineRule="auto"/>
        <w:ind w:firstLine="390"/>
        <w:jc w:val="both"/>
        <w:rPr>
          <w:szCs w:val="26"/>
          <w:lang w:val="vi-VN"/>
        </w:rPr>
      </w:pPr>
      <w:r w:rsidRPr="00AC7515">
        <w:rPr>
          <w:szCs w:val="26"/>
          <w:lang w:val="vi-VN"/>
        </w:rPr>
        <w:t>Giảng viên: Cũng chỉ có quyền theo dõi và xem lại hồ sơ khám sức khỏe của mình. Giảng viên không có quyền can thiệp vào các thông tin khác ngoài việc xem lại thông tin sức khỏe của mình.</w:t>
      </w:r>
      <w:r>
        <w:rPr>
          <w:szCs w:val="26"/>
          <w:lang w:val="vi-VN"/>
        </w:rPr>
        <w:br w:type="page"/>
      </w:r>
    </w:p>
    <w:p w14:paraId="22C78A0B" w14:textId="77777777" w:rsidR="001A50CD" w:rsidRDefault="006B3312" w:rsidP="00AC7515">
      <w:pPr>
        <w:keepNext/>
        <w:spacing w:after="160" w:line="360" w:lineRule="auto"/>
        <w:ind w:firstLine="390"/>
        <w:jc w:val="center"/>
        <w:rPr>
          <w:szCs w:val="26"/>
          <w:lang w:val="vi-VN"/>
        </w:rPr>
      </w:pPr>
      <w:r w:rsidRPr="001A50CD">
        <w:rPr>
          <w:b/>
          <w:noProof/>
          <w:szCs w:val="26"/>
        </w:rPr>
        <w:lastRenderedPageBreak/>
        <w:drawing>
          <wp:inline distT="0" distB="0" distL="0" distR="0" wp14:anchorId="64D83E08" wp14:editId="56D0AC72">
            <wp:extent cx="5939965" cy="3364302"/>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7775" cy="3374389"/>
                    </a:xfrm>
                    <a:prstGeom prst="rect">
                      <a:avLst/>
                    </a:prstGeom>
                  </pic:spPr>
                </pic:pic>
              </a:graphicData>
            </a:graphic>
          </wp:inline>
        </w:drawing>
      </w:r>
      <w:bookmarkStart w:id="172" w:name="_Toc170221734"/>
    </w:p>
    <w:p w14:paraId="5C077B52" w14:textId="77777777" w:rsidR="009B529F" w:rsidRDefault="009B529F" w:rsidP="001A50CD">
      <w:pPr>
        <w:keepNext/>
        <w:spacing w:after="160" w:line="360" w:lineRule="auto"/>
        <w:ind w:firstLine="390"/>
        <w:jc w:val="center"/>
        <w:rPr>
          <w:szCs w:val="26"/>
          <w:lang w:val="vi-VN"/>
        </w:rPr>
      </w:pPr>
    </w:p>
    <w:p w14:paraId="2612E2E4" w14:textId="77777777" w:rsidR="006B3312" w:rsidRPr="001A50CD" w:rsidRDefault="0088009E" w:rsidP="001A50CD">
      <w:pPr>
        <w:keepNext/>
        <w:spacing w:after="160" w:line="360" w:lineRule="auto"/>
        <w:ind w:firstLine="390"/>
        <w:jc w:val="center"/>
        <w:rPr>
          <w:szCs w:val="26"/>
          <w:lang w:val="vi-VN"/>
        </w:rPr>
      </w:pPr>
      <w:r w:rsidRPr="001A50CD">
        <w:rPr>
          <w:szCs w:val="26"/>
          <w:lang w:val="vi-VN"/>
        </w:rPr>
        <w:t>Hình 4.34 Xem thông tin sức khỏe định kỳ</w:t>
      </w:r>
      <w:bookmarkEnd w:id="172"/>
    </w:p>
    <w:p w14:paraId="3D970019" w14:textId="77777777" w:rsidR="00AF4014" w:rsidRPr="001A50CD" w:rsidRDefault="00AF4014" w:rsidP="001A50CD">
      <w:pPr>
        <w:spacing w:before="120" w:after="120" w:line="360" w:lineRule="auto"/>
        <w:rPr>
          <w:b/>
          <w:szCs w:val="26"/>
        </w:rPr>
      </w:pPr>
    </w:p>
    <w:p w14:paraId="64EB8C8E" w14:textId="77777777" w:rsidR="00ED10FB" w:rsidRPr="001A50CD" w:rsidRDefault="00ED10FB" w:rsidP="001A50CD">
      <w:pPr>
        <w:spacing w:after="160" w:line="360" w:lineRule="auto"/>
        <w:rPr>
          <w:b/>
          <w:szCs w:val="26"/>
        </w:rPr>
      </w:pPr>
      <w:r w:rsidRPr="001A50CD">
        <w:rPr>
          <w:szCs w:val="26"/>
        </w:rPr>
        <w:br w:type="page"/>
      </w:r>
    </w:p>
    <w:p w14:paraId="3B7C1CBF" w14:textId="0E1D84D4" w:rsidR="00AF4014" w:rsidRPr="001A50CD" w:rsidRDefault="00A21E35" w:rsidP="00A21E35">
      <w:pPr>
        <w:pStyle w:val="Heading1"/>
        <w:numPr>
          <w:ilvl w:val="0"/>
          <w:numId w:val="0"/>
        </w:numPr>
        <w:spacing w:before="120" w:after="120" w:line="360" w:lineRule="auto"/>
        <w:ind w:left="390"/>
        <w:rPr>
          <w:szCs w:val="26"/>
        </w:rPr>
      </w:pPr>
      <w:bookmarkStart w:id="173" w:name="_Toc170889020"/>
      <w:r>
        <w:rPr>
          <w:szCs w:val="26"/>
          <w:lang w:val="vi-VN"/>
        </w:rPr>
        <w:lastRenderedPageBreak/>
        <w:t>CHƯƠNG 5.</w:t>
      </w:r>
      <w:r w:rsidR="00A861C7">
        <w:rPr>
          <w:szCs w:val="26"/>
          <w:lang w:val="vi-VN"/>
        </w:rPr>
        <w:t xml:space="preserve"> </w:t>
      </w:r>
      <w:r w:rsidR="00AF4014" w:rsidRPr="001A50CD">
        <w:rPr>
          <w:szCs w:val="26"/>
        </w:rPr>
        <w:t>KẾT LUẬN VÀ HƯỚNG PHÁT TRIỂN</w:t>
      </w:r>
      <w:bookmarkEnd w:id="173"/>
    </w:p>
    <w:p w14:paraId="23679A37" w14:textId="3A4B466B" w:rsidR="00AF4014" w:rsidRPr="001A50CD" w:rsidRDefault="00EE708F" w:rsidP="00EE708F">
      <w:pPr>
        <w:pStyle w:val="Heading2"/>
        <w:numPr>
          <w:ilvl w:val="0"/>
          <w:numId w:val="0"/>
        </w:numPr>
        <w:tabs>
          <w:tab w:val="left" w:pos="720"/>
        </w:tabs>
        <w:rPr>
          <w:szCs w:val="26"/>
        </w:rPr>
      </w:pPr>
      <w:bookmarkStart w:id="174" w:name="_Toc170889021"/>
      <w:r>
        <w:rPr>
          <w:szCs w:val="26"/>
        </w:rPr>
        <w:t xml:space="preserve">5.1.  </w:t>
      </w:r>
      <w:r w:rsidRPr="001A50CD">
        <w:rPr>
          <w:szCs w:val="26"/>
        </w:rPr>
        <w:t>Kết luận</w:t>
      </w:r>
      <w:bookmarkEnd w:id="174"/>
    </w:p>
    <w:p w14:paraId="5893E6C0" w14:textId="77777777" w:rsidR="005677BF" w:rsidRPr="001A50CD" w:rsidRDefault="005677BF" w:rsidP="001A50CD">
      <w:pPr>
        <w:spacing w:line="360" w:lineRule="auto"/>
        <w:jc w:val="both"/>
        <w:rPr>
          <w:b/>
          <w:szCs w:val="26"/>
          <w:lang w:val="vi-VN"/>
        </w:rPr>
      </w:pPr>
      <w:r w:rsidRPr="001A50CD">
        <w:rPr>
          <w:b/>
          <w:szCs w:val="26"/>
          <w:lang w:val="vi-VN"/>
        </w:rPr>
        <w:t>Kết quả đạt được:</w:t>
      </w:r>
    </w:p>
    <w:p w14:paraId="3D084B7C" w14:textId="77777777" w:rsidR="005677BF" w:rsidRPr="001A50CD" w:rsidRDefault="005677BF" w:rsidP="00BA5830">
      <w:pPr>
        <w:spacing w:line="360" w:lineRule="auto"/>
        <w:jc w:val="both"/>
        <w:rPr>
          <w:szCs w:val="26"/>
          <w:lang w:val="vi-VN"/>
        </w:rPr>
      </w:pPr>
      <w:r w:rsidRPr="001A50CD">
        <w:rPr>
          <w:szCs w:val="26"/>
          <w:lang w:val="vi-VN"/>
        </w:rPr>
        <w:tab/>
        <w:t>Trong quá trình nghiên cứu, thực hiện khóa luận tốt nghiệp tôi đã đạt được những kết quả như sau:</w:t>
      </w:r>
    </w:p>
    <w:p w14:paraId="0244B7EE" w14:textId="77777777" w:rsidR="00F12A96" w:rsidRPr="001A50CD" w:rsidRDefault="00F12A96" w:rsidP="00BA5830">
      <w:pPr>
        <w:spacing w:line="360" w:lineRule="auto"/>
        <w:ind w:firstLine="720"/>
        <w:jc w:val="both"/>
        <w:rPr>
          <w:szCs w:val="26"/>
          <w:lang w:val="vi-VN"/>
        </w:rPr>
      </w:pPr>
      <w:r w:rsidRPr="001A50CD">
        <w:rPr>
          <w:szCs w:val="26"/>
          <w:lang w:val="vi-VN"/>
        </w:rPr>
        <w:t xml:space="preserve">- </w:t>
      </w:r>
      <w:r w:rsidR="005677BF" w:rsidRPr="001A50CD">
        <w:rPr>
          <w:szCs w:val="26"/>
          <w:lang w:val="vi-VN"/>
        </w:rPr>
        <w:t>Về</w:t>
      </w:r>
      <w:r w:rsidR="00B820AC" w:rsidRPr="001A50CD">
        <w:rPr>
          <w:szCs w:val="26"/>
          <w:lang w:val="vi-VN"/>
        </w:rPr>
        <w:t xml:space="preserve"> mặc</w:t>
      </w:r>
      <w:r w:rsidR="005677BF" w:rsidRPr="001A50CD">
        <w:rPr>
          <w:szCs w:val="26"/>
          <w:lang w:val="vi-VN"/>
        </w:rPr>
        <w:t xml:space="preserve"> kiến thức:</w:t>
      </w:r>
    </w:p>
    <w:p w14:paraId="2150DDCF" w14:textId="63E1AE62" w:rsidR="00B820AC" w:rsidRPr="001A50CD" w:rsidRDefault="00EE708F" w:rsidP="00EE708F">
      <w:pPr>
        <w:spacing w:line="360" w:lineRule="auto"/>
        <w:ind w:left="720" w:firstLine="720"/>
        <w:jc w:val="both"/>
        <w:rPr>
          <w:szCs w:val="26"/>
          <w:lang w:val="vi-VN"/>
        </w:rPr>
      </w:pPr>
      <w:r>
        <w:rPr>
          <w:szCs w:val="26"/>
          <w:lang w:val="vi-VN"/>
        </w:rPr>
        <w:t xml:space="preserve">+ </w:t>
      </w:r>
      <w:r w:rsidR="00B820AC" w:rsidRPr="001A50CD">
        <w:rPr>
          <w:szCs w:val="26"/>
          <w:lang w:val="vi-VN"/>
        </w:rPr>
        <w:t>Nâng cao hiểu biết về ngôn ngữ lập trình PHP, thành thạo các công cụ hỗ trợ xây dựng hệ thống (XAMPP, Visual Studio Code) và kỹ năng xây dựng website.Từ việc thiết kế giao diện đến lập trình các chức năng, tôi đã hiểu rõ quy trình xây dựng một trang web hoàn chỉnh việc sử dụng HTML và CSS để tạo giao diện người dùng.</w:t>
      </w:r>
    </w:p>
    <w:p w14:paraId="365A1875" w14:textId="77777777" w:rsidR="00B820AC" w:rsidRPr="001A50CD" w:rsidRDefault="00F12A96" w:rsidP="00BA5830">
      <w:pPr>
        <w:spacing w:line="360" w:lineRule="auto"/>
        <w:ind w:left="720" w:firstLine="720"/>
        <w:jc w:val="both"/>
        <w:rPr>
          <w:szCs w:val="26"/>
          <w:lang w:val="vi-VN"/>
        </w:rPr>
      </w:pPr>
      <w:r w:rsidRPr="001A50CD">
        <w:rPr>
          <w:szCs w:val="26"/>
          <w:lang w:val="vi-VN"/>
        </w:rPr>
        <w:t xml:space="preserve">+ </w:t>
      </w:r>
      <w:r w:rsidR="00B820AC" w:rsidRPr="001A50CD">
        <w:rPr>
          <w:szCs w:val="26"/>
          <w:lang w:val="vi-VN"/>
        </w:rPr>
        <w:t>Mở rộng kiến thức về lĩnh vực y tế, hiểu sâu hơn về các khía cạnh trong y tế như cách đặt lịch khám trực tuyến, các loại vaccine hiện có, và các dịch vụ khám bệnh phổ biến tại các bệnh viện., bao gồm cách đặt lịch tiêm chủng và tầm quan trọng của khám sức khỏe định kỳ.</w:t>
      </w:r>
    </w:p>
    <w:p w14:paraId="39690B35" w14:textId="77777777" w:rsidR="00F12A96" w:rsidRPr="001A50CD" w:rsidRDefault="00F12A96" w:rsidP="00BA5830">
      <w:pPr>
        <w:pStyle w:val="ListParagraph"/>
        <w:spacing w:line="360" w:lineRule="auto"/>
        <w:jc w:val="both"/>
        <w:rPr>
          <w:szCs w:val="26"/>
          <w:lang w:val="vi-VN"/>
        </w:rPr>
      </w:pPr>
      <w:r w:rsidRPr="001A50CD">
        <w:rPr>
          <w:szCs w:val="26"/>
          <w:lang w:val="vi-VN"/>
        </w:rPr>
        <w:t xml:space="preserve">- </w:t>
      </w:r>
      <w:r w:rsidR="009D21FA" w:rsidRPr="001A50CD">
        <w:rPr>
          <w:szCs w:val="26"/>
          <w:lang w:val="vi-VN"/>
        </w:rPr>
        <w:t>Về kĩ năng:</w:t>
      </w:r>
    </w:p>
    <w:p w14:paraId="0DDFCDC5" w14:textId="77777777" w:rsidR="00B820AC" w:rsidRPr="001A50CD" w:rsidRDefault="00F12A96" w:rsidP="00BA5830">
      <w:pPr>
        <w:pStyle w:val="ListParagraph"/>
        <w:spacing w:line="360" w:lineRule="auto"/>
        <w:ind w:firstLine="360"/>
        <w:jc w:val="both"/>
        <w:rPr>
          <w:szCs w:val="26"/>
          <w:lang w:val="vi-VN"/>
        </w:rPr>
      </w:pPr>
      <w:r w:rsidRPr="001A50CD">
        <w:rPr>
          <w:szCs w:val="26"/>
          <w:lang w:val="vi-VN"/>
        </w:rPr>
        <w:t xml:space="preserve">+ </w:t>
      </w:r>
      <w:r w:rsidR="00B820AC" w:rsidRPr="001A50CD">
        <w:rPr>
          <w:szCs w:val="26"/>
          <w:lang w:val="vi-VN"/>
        </w:rPr>
        <w:t>Nâng cao phương pháp nghiên cứu khoa học cải thiện kỹ năng nghiên cứu khoa học, bao gồm việc xác định vấn đề, thu thập dữ liệu, phân tích và đưa ra kết luận.</w:t>
      </w:r>
    </w:p>
    <w:p w14:paraId="5DE5A60D" w14:textId="77777777" w:rsidR="00B820AC" w:rsidRPr="001A50CD" w:rsidRDefault="00F12A96" w:rsidP="00BA5830">
      <w:pPr>
        <w:spacing w:line="360" w:lineRule="auto"/>
        <w:ind w:left="720" w:firstLine="360"/>
        <w:jc w:val="both"/>
        <w:rPr>
          <w:szCs w:val="26"/>
          <w:lang w:val="vi-VN"/>
        </w:rPr>
      </w:pPr>
      <w:r w:rsidRPr="001A50CD">
        <w:rPr>
          <w:szCs w:val="26"/>
          <w:lang w:val="vi-VN"/>
        </w:rPr>
        <w:t xml:space="preserve">+ </w:t>
      </w:r>
      <w:r w:rsidR="00B820AC" w:rsidRPr="001A50CD">
        <w:rPr>
          <w:szCs w:val="26"/>
          <w:lang w:val="vi-VN"/>
        </w:rPr>
        <w:t>Khả năng</w:t>
      </w:r>
      <w:r w:rsidRPr="001A50CD">
        <w:rPr>
          <w:szCs w:val="26"/>
          <w:lang w:val="vi-VN"/>
        </w:rPr>
        <w:t xml:space="preserve"> tìm kiếm và đọc hiểu tài liệu n</w:t>
      </w:r>
      <w:r w:rsidR="00B820AC" w:rsidRPr="001A50CD">
        <w:rPr>
          <w:szCs w:val="26"/>
          <w:lang w:val="vi-VN"/>
        </w:rPr>
        <w:t>âng cao khả năng tìm kiếm tài liệu từ các nguồn đáng tin cậy, cũng như đọc hiểu và tổng hợp thông tin từ các tài liệu nghiên cứu và bài báo khoa học.</w:t>
      </w:r>
    </w:p>
    <w:p w14:paraId="365E47F2" w14:textId="77777777" w:rsidR="00EE708F" w:rsidRDefault="00F12A96" w:rsidP="00EE708F">
      <w:pPr>
        <w:spacing w:line="360" w:lineRule="auto"/>
        <w:ind w:firstLine="720"/>
        <w:jc w:val="both"/>
        <w:rPr>
          <w:szCs w:val="26"/>
          <w:lang w:val="vi-VN"/>
        </w:rPr>
      </w:pPr>
      <w:r w:rsidRPr="001A50CD">
        <w:rPr>
          <w:szCs w:val="26"/>
          <w:lang w:val="vi-VN"/>
        </w:rPr>
        <w:t xml:space="preserve">- </w:t>
      </w:r>
      <w:r w:rsidR="00EE708F">
        <w:rPr>
          <w:szCs w:val="26"/>
          <w:lang w:val="vi-VN"/>
        </w:rPr>
        <w:t>Về ứng dụng:</w:t>
      </w:r>
    </w:p>
    <w:p w14:paraId="44D24801" w14:textId="69853565" w:rsidR="00C5060F" w:rsidRPr="001A50CD" w:rsidRDefault="00C5060F" w:rsidP="00EE708F">
      <w:pPr>
        <w:spacing w:line="360" w:lineRule="auto"/>
        <w:ind w:firstLine="720"/>
        <w:jc w:val="both"/>
        <w:rPr>
          <w:szCs w:val="26"/>
          <w:lang w:val="vi-VN"/>
        </w:rPr>
      </w:pPr>
      <w:r w:rsidRPr="001A50CD">
        <w:rPr>
          <w:szCs w:val="26"/>
          <w:lang w:val="vi-VN"/>
        </w:rPr>
        <w:t>Trong quá trình thực hiện khóa luận, tôi đã hoàn thành hệ thống “Xây dựng hệ thống Thông tin Y tế cho Giảng viên Trường Đại học Trà Vinh” với giao diện thẩm mỹ và đầy đủ các chức năng cần thiết. Các kết quả cụ thể bao gồm:</w:t>
      </w:r>
    </w:p>
    <w:p w14:paraId="52212D5F" w14:textId="77777777" w:rsidR="00C5060F" w:rsidRPr="001A50CD" w:rsidRDefault="00C5060F" w:rsidP="00BA5830">
      <w:pPr>
        <w:spacing w:line="360" w:lineRule="auto"/>
        <w:ind w:firstLine="720"/>
        <w:jc w:val="both"/>
        <w:rPr>
          <w:b/>
          <w:i/>
          <w:szCs w:val="26"/>
          <w:lang w:val="vi-VN"/>
        </w:rPr>
      </w:pPr>
      <w:r w:rsidRPr="001A50CD">
        <w:rPr>
          <w:b/>
          <w:i/>
          <w:szCs w:val="26"/>
          <w:lang w:val="vi-VN"/>
        </w:rPr>
        <w:t>Người quản trị:</w:t>
      </w:r>
    </w:p>
    <w:p w14:paraId="5DD67BA3"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Cung cấp mã đăng nhập cho bác sĩ.</w:t>
      </w:r>
    </w:p>
    <w:p w14:paraId="08520C29"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Cung cấp mã đăng nhập cho giảng viên.</w:t>
      </w:r>
    </w:p>
    <w:p w14:paraId="4EA9429B"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Cập nhật thông tin về các dịch vụ y tế.</w:t>
      </w:r>
    </w:p>
    <w:p w14:paraId="4E6D199C"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Cập nhật các thông tin về vaccine.</w:t>
      </w:r>
    </w:p>
    <w:p w14:paraId="4A7C65B0"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Xem hồ sơ khám sức khỏe của giảng viên.</w:t>
      </w:r>
    </w:p>
    <w:p w14:paraId="2155FFFC"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lastRenderedPageBreak/>
        <w:t>Theo dõi đặt lịch khám sức khỏe.</w:t>
      </w:r>
    </w:p>
    <w:p w14:paraId="7B4A215D" w14:textId="77777777" w:rsidR="00C5060F" w:rsidRPr="001A50CD" w:rsidRDefault="00C5060F" w:rsidP="00BA5830">
      <w:pPr>
        <w:pStyle w:val="ListParagraph"/>
        <w:numPr>
          <w:ilvl w:val="0"/>
          <w:numId w:val="14"/>
        </w:numPr>
        <w:spacing w:line="360" w:lineRule="auto"/>
        <w:jc w:val="both"/>
        <w:rPr>
          <w:szCs w:val="26"/>
          <w:lang w:val="vi-VN"/>
        </w:rPr>
      </w:pPr>
      <w:r w:rsidRPr="001A50CD">
        <w:rPr>
          <w:szCs w:val="26"/>
          <w:lang w:val="vi-VN"/>
        </w:rPr>
        <w:t>Theo dõi đặt lịch tiêm chủng.</w:t>
      </w:r>
    </w:p>
    <w:p w14:paraId="65EEDD2D" w14:textId="77777777" w:rsidR="00C5060F" w:rsidRPr="001A50CD" w:rsidRDefault="00C5060F" w:rsidP="00BA5830">
      <w:pPr>
        <w:spacing w:line="360" w:lineRule="auto"/>
        <w:ind w:firstLine="720"/>
        <w:jc w:val="both"/>
        <w:rPr>
          <w:b/>
          <w:i/>
          <w:szCs w:val="26"/>
          <w:lang w:val="vi-VN"/>
        </w:rPr>
      </w:pPr>
      <w:r w:rsidRPr="001A50CD">
        <w:rPr>
          <w:b/>
          <w:i/>
          <w:szCs w:val="26"/>
          <w:lang w:val="vi-VN"/>
        </w:rPr>
        <w:t>Bác sĩ:</w:t>
      </w:r>
    </w:p>
    <w:p w14:paraId="17A7F2DF"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Xem, cập nhật, chỉnh sửa, và xóa hồ sơ khám sức khỏe của giảng viên.</w:t>
      </w:r>
    </w:p>
    <w:p w14:paraId="211D2197" w14:textId="77777777" w:rsidR="00C5060F" w:rsidRPr="001A50CD" w:rsidRDefault="00C5060F" w:rsidP="00BA5830">
      <w:pPr>
        <w:spacing w:line="360" w:lineRule="auto"/>
        <w:ind w:firstLine="720"/>
        <w:jc w:val="both"/>
        <w:rPr>
          <w:b/>
          <w:i/>
          <w:szCs w:val="26"/>
          <w:lang w:val="vi-VN"/>
        </w:rPr>
      </w:pPr>
      <w:r w:rsidRPr="001A50CD">
        <w:rPr>
          <w:b/>
          <w:i/>
          <w:szCs w:val="26"/>
          <w:lang w:val="vi-VN"/>
        </w:rPr>
        <w:t>Giảng viên:</w:t>
      </w:r>
    </w:p>
    <w:p w14:paraId="759E69C1"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Xem hồ sơ khám sức khỏe cá nhân.</w:t>
      </w:r>
    </w:p>
    <w:p w14:paraId="594C1164"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Đặt lịch khám sức khỏe.</w:t>
      </w:r>
    </w:p>
    <w:p w14:paraId="564401F8"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Đặt lịch tiêm chủng.</w:t>
      </w:r>
    </w:p>
    <w:p w14:paraId="0A0C5C5E"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Thêm thông tin của người thân.</w:t>
      </w:r>
    </w:p>
    <w:p w14:paraId="17402A63" w14:textId="77777777" w:rsidR="00C5060F" w:rsidRPr="001A50CD" w:rsidRDefault="00C5060F" w:rsidP="00BA5830">
      <w:pPr>
        <w:pStyle w:val="ListParagraph"/>
        <w:numPr>
          <w:ilvl w:val="0"/>
          <w:numId w:val="15"/>
        </w:numPr>
        <w:spacing w:line="360" w:lineRule="auto"/>
        <w:jc w:val="both"/>
        <w:rPr>
          <w:szCs w:val="26"/>
          <w:lang w:val="vi-VN"/>
        </w:rPr>
      </w:pPr>
      <w:r w:rsidRPr="001A50CD">
        <w:rPr>
          <w:szCs w:val="26"/>
          <w:lang w:val="vi-VN"/>
        </w:rPr>
        <w:t>Xem các dịch vụ y tế có sẵn.</w:t>
      </w:r>
    </w:p>
    <w:p w14:paraId="13A6E033" w14:textId="77777777" w:rsidR="005677BF" w:rsidRPr="001A50CD" w:rsidRDefault="0031732E" w:rsidP="00BA5830">
      <w:pPr>
        <w:spacing w:line="360" w:lineRule="auto"/>
        <w:jc w:val="both"/>
        <w:rPr>
          <w:b/>
          <w:szCs w:val="26"/>
          <w:lang w:val="vi-VN"/>
        </w:rPr>
      </w:pPr>
      <w:r w:rsidRPr="001A50CD">
        <w:rPr>
          <w:b/>
          <w:szCs w:val="26"/>
          <w:lang w:val="vi-VN"/>
        </w:rPr>
        <w:t>Các hạn chế của hệ thống:</w:t>
      </w:r>
    </w:p>
    <w:p w14:paraId="03F3BBE7" w14:textId="77777777" w:rsidR="00F12A96" w:rsidRPr="001A50CD" w:rsidRDefault="00F12A96" w:rsidP="00BA5830">
      <w:pPr>
        <w:spacing w:line="360" w:lineRule="auto"/>
        <w:ind w:firstLine="720"/>
        <w:jc w:val="both"/>
        <w:rPr>
          <w:szCs w:val="26"/>
          <w:lang w:val="vi-VN"/>
        </w:rPr>
      </w:pPr>
      <w:r w:rsidRPr="001A50CD">
        <w:rPr>
          <w:szCs w:val="26"/>
          <w:lang w:val="vi-VN"/>
        </w:rPr>
        <w:t xml:space="preserve">- </w:t>
      </w:r>
      <w:r w:rsidR="00C5060F" w:rsidRPr="001A50CD">
        <w:rPr>
          <w:szCs w:val="26"/>
          <w:lang w:val="vi-VN"/>
        </w:rPr>
        <w:t>Các chức năng chưa được đầy đủ</w:t>
      </w:r>
      <w:r w:rsidR="0031732E" w:rsidRPr="001A50CD">
        <w:rPr>
          <w:szCs w:val="26"/>
          <w:lang w:val="vi-VN"/>
        </w:rPr>
        <w:t>.</w:t>
      </w:r>
    </w:p>
    <w:p w14:paraId="387C4950" w14:textId="77777777" w:rsidR="0031732E" w:rsidRPr="001A50CD" w:rsidRDefault="00F12A96" w:rsidP="00BA5830">
      <w:pPr>
        <w:spacing w:line="360" w:lineRule="auto"/>
        <w:ind w:firstLine="720"/>
        <w:jc w:val="both"/>
        <w:rPr>
          <w:szCs w:val="26"/>
          <w:lang w:val="vi-VN"/>
        </w:rPr>
      </w:pPr>
      <w:r w:rsidRPr="001A50CD">
        <w:rPr>
          <w:szCs w:val="26"/>
          <w:lang w:val="vi-VN"/>
        </w:rPr>
        <w:t xml:space="preserve">- </w:t>
      </w:r>
      <w:r w:rsidR="0031732E" w:rsidRPr="001A50CD">
        <w:rPr>
          <w:szCs w:val="26"/>
          <w:lang w:val="vi-VN"/>
        </w:rPr>
        <w:t>Chưa tạo đ</w:t>
      </w:r>
      <w:r w:rsidR="00C5060F" w:rsidRPr="001A50CD">
        <w:rPr>
          <w:szCs w:val="26"/>
          <w:lang w:val="vi-VN"/>
        </w:rPr>
        <w:t>ược phần liên hệ để lại câu hỏi h</w:t>
      </w:r>
      <w:r w:rsidR="00C5060F" w:rsidRPr="001A50CD">
        <w:rPr>
          <w:szCs w:val="26"/>
        </w:rPr>
        <w:t>ệ thống hiện tại chưa hỗ trợ phần liên hệ để người dùng có thể đặt câu hỏi hoặc phản hồi, làm hạn chế khả năng tương tác giữa người dùng và hệ thống.</w:t>
      </w:r>
    </w:p>
    <w:p w14:paraId="131544FA" w14:textId="77777777" w:rsidR="0031732E" w:rsidRPr="001A50CD" w:rsidRDefault="00F12A96" w:rsidP="00BA5830">
      <w:pPr>
        <w:spacing w:line="360" w:lineRule="auto"/>
        <w:ind w:firstLine="720"/>
        <w:jc w:val="both"/>
        <w:rPr>
          <w:szCs w:val="26"/>
          <w:lang w:val="vi-VN"/>
        </w:rPr>
      </w:pPr>
      <w:r w:rsidRPr="001A50CD">
        <w:rPr>
          <w:szCs w:val="26"/>
          <w:lang w:val="vi-VN"/>
        </w:rPr>
        <w:t xml:space="preserve">- </w:t>
      </w:r>
      <w:r w:rsidR="005677BF" w:rsidRPr="001A50CD">
        <w:rPr>
          <w:szCs w:val="26"/>
          <w:lang w:val="vi-VN"/>
        </w:rPr>
        <w:t>Một số chức năng còn hạn chế do gặp khó khăn trong việc tìm kiếm tài liệu, chưa hiểu hết về các phương thức y tế, các vấn đề sức khỏe. Nếu có thêm thời gian tôi sẽ cố gắng hoàn thiện và khắc phục những hạn chế trên.</w:t>
      </w:r>
    </w:p>
    <w:p w14:paraId="3203E62A" w14:textId="2D04BC1D" w:rsidR="00AF4014" w:rsidRPr="001A50CD" w:rsidRDefault="00EE708F" w:rsidP="00EE708F">
      <w:pPr>
        <w:pStyle w:val="Heading2"/>
        <w:numPr>
          <w:ilvl w:val="0"/>
          <w:numId w:val="0"/>
        </w:numPr>
        <w:tabs>
          <w:tab w:val="left" w:pos="720"/>
        </w:tabs>
        <w:ind w:left="720" w:hanging="720"/>
        <w:rPr>
          <w:szCs w:val="26"/>
        </w:rPr>
      </w:pPr>
      <w:bookmarkStart w:id="175" w:name="_Toc170889022"/>
      <w:r>
        <w:rPr>
          <w:szCs w:val="26"/>
        </w:rPr>
        <w:t xml:space="preserve">5.2. </w:t>
      </w:r>
      <w:r w:rsidR="00AF4014" w:rsidRPr="001A50CD">
        <w:rPr>
          <w:szCs w:val="26"/>
        </w:rPr>
        <w:t>Hướng phát triển</w:t>
      </w:r>
      <w:bookmarkEnd w:id="175"/>
    </w:p>
    <w:p w14:paraId="5AA1ADB3" w14:textId="77777777" w:rsidR="00AF4014" w:rsidRPr="001A50CD" w:rsidRDefault="00B47125" w:rsidP="00EE708F">
      <w:pPr>
        <w:pStyle w:val="BodyText"/>
        <w:ind w:firstLine="425"/>
        <w:rPr>
          <w:lang w:val="vi-VN"/>
        </w:rPr>
      </w:pPr>
      <w:bookmarkStart w:id="176" w:name="_Toc126865593"/>
      <w:bookmarkStart w:id="177" w:name="_Toc127730524"/>
      <w:bookmarkEnd w:id="131"/>
      <w:bookmarkEnd w:id="132"/>
      <w:r w:rsidRPr="001A50CD">
        <w:rPr>
          <w:lang w:val="vi-VN"/>
        </w:rPr>
        <w:t>Xây dựng hệ thống có thể sử dụng được trên thiết bị di động.</w:t>
      </w:r>
      <w:bookmarkEnd w:id="176"/>
      <w:bookmarkEnd w:id="177"/>
    </w:p>
    <w:p w14:paraId="0791A112" w14:textId="77777777" w:rsidR="00B47125" w:rsidRPr="001A50CD" w:rsidRDefault="00B47125" w:rsidP="00EE708F">
      <w:pPr>
        <w:pStyle w:val="BodyText"/>
        <w:ind w:firstLine="425"/>
        <w:rPr>
          <w:lang w:val="vi-VN"/>
        </w:rPr>
      </w:pPr>
      <w:r w:rsidRPr="001A50CD">
        <w:rPr>
          <w:lang w:val="vi-VN"/>
        </w:rPr>
        <w:t>Xây dựng thêm các chức năng để hệ thống được đầy đủ và nâng cao hơn như:</w:t>
      </w:r>
    </w:p>
    <w:p w14:paraId="78DCD85F" w14:textId="77777777" w:rsidR="00C5060F" w:rsidRPr="001A50CD" w:rsidRDefault="00F12A96" w:rsidP="00BA5830">
      <w:pPr>
        <w:spacing w:before="120" w:after="120" w:line="360" w:lineRule="auto"/>
        <w:ind w:firstLine="720"/>
        <w:jc w:val="both"/>
        <w:rPr>
          <w:szCs w:val="26"/>
          <w:lang w:val="vi-VN"/>
        </w:rPr>
      </w:pPr>
      <w:r w:rsidRPr="001A50CD">
        <w:rPr>
          <w:szCs w:val="26"/>
          <w:lang w:val="vi-VN"/>
        </w:rPr>
        <w:t>-</w:t>
      </w:r>
      <w:r w:rsidR="00B47125" w:rsidRPr="001A50CD">
        <w:rPr>
          <w:szCs w:val="26"/>
          <w:lang w:val="vi-VN"/>
        </w:rPr>
        <w:t xml:space="preserve"> Hiển thị sơ đồ sức khỏe để giúp người, bác sĩ dùng thuận tiện hơn khi so sánh, đối chiếu kết quả.</w:t>
      </w:r>
      <w:r w:rsidR="00C5060F" w:rsidRPr="001A50CD">
        <w:rPr>
          <w:szCs w:val="26"/>
        </w:rPr>
        <w:t xml:space="preserve"> </w:t>
      </w:r>
      <w:r w:rsidR="00C5060F" w:rsidRPr="001A50CD">
        <w:rPr>
          <w:szCs w:val="26"/>
          <w:lang w:val="vi-VN"/>
        </w:rPr>
        <w:t>Biểu đồ có thể bao gồm các chỉ số như: huyết áp, nhịp tim, đường huyết, cholesterol,... Dữ liệu biểu đồ được lấy từ hồ sơ khám sức khỏe của người dùng, giúp người dùng và bác sĩ dễ dàng so sánh, đối chiếu kết quả khám bệnh.</w:t>
      </w:r>
    </w:p>
    <w:p w14:paraId="4B65B47D" w14:textId="77777777" w:rsidR="0031732E" w:rsidRPr="001A50CD" w:rsidRDefault="00F12A96" w:rsidP="00BA5830">
      <w:pPr>
        <w:spacing w:before="120" w:after="120" w:line="360" w:lineRule="auto"/>
        <w:ind w:firstLine="720"/>
        <w:jc w:val="both"/>
        <w:rPr>
          <w:szCs w:val="26"/>
          <w:lang w:val="vi-VN"/>
        </w:rPr>
      </w:pPr>
      <w:r w:rsidRPr="001A50CD">
        <w:rPr>
          <w:szCs w:val="26"/>
          <w:lang w:val="vi-VN"/>
        </w:rPr>
        <w:t xml:space="preserve">- </w:t>
      </w:r>
      <w:r w:rsidR="0031732E" w:rsidRPr="001A50CD">
        <w:rPr>
          <w:szCs w:val="26"/>
          <w:lang w:val="vi-VN"/>
        </w:rPr>
        <w:t>Tạo thêm chức năng đăng kí số chờ trực</w:t>
      </w:r>
      <w:r w:rsidR="00C5060F" w:rsidRPr="001A50CD">
        <w:rPr>
          <w:szCs w:val="26"/>
          <w:lang w:val="vi-VN"/>
        </w:rPr>
        <w:t xml:space="preserve"> tuyến cho việc khám, chữa bệnh Cho phép người dùng đặt lịch khám bệnh trực tuyến và nhận số thứ tự. Giảm thiểu tình trạng chờ đợi xếp hàng tại bệnh viện. Nâng cao chất lượng dịch vụ khám chữa bệnh.</w:t>
      </w:r>
    </w:p>
    <w:p w14:paraId="17CA028B" w14:textId="77777777" w:rsidR="00B47125" w:rsidRPr="001A50CD" w:rsidRDefault="00F12A96" w:rsidP="00BA5830">
      <w:pPr>
        <w:pStyle w:val="BodyText"/>
        <w:rPr>
          <w:lang w:val="vi-VN"/>
        </w:rPr>
      </w:pPr>
      <w:r w:rsidRPr="001A50CD">
        <w:rPr>
          <w:lang w:val="vi-VN"/>
        </w:rPr>
        <w:t xml:space="preserve">- </w:t>
      </w:r>
      <w:r w:rsidR="00B47125" w:rsidRPr="001A50CD">
        <w:rPr>
          <w:lang w:val="vi-VN"/>
        </w:rPr>
        <w:t xml:space="preserve">Thêm phần tư vấn </w:t>
      </w:r>
      <w:r w:rsidR="0031732E" w:rsidRPr="001A50CD">
        <w:rPr>
          <w:lang w:val="vi-VN"/>
        </w:rPr>
        <w:t>trực tuyến</w:t>
      </w:r>
      <w:r w:rsidR="00B47125" w:rsidRPr="001A50CD">
        <w:rPr>
          <w:lang w:val="vi-VN"/>
        </w:rPr>
        <w:t xml:space="preserve"> kết hợp với trí tuệ nhân tạo AI.</w:t>
      </w:r>
      <w:r w:rsidR="00C5060F" w:rsidRPr="001A50CD">
        <w:rPr>
          <w:lang w:val="vi-VN"/>
        </w:rPr>
        <w:t xml:space="preserve"> </w:t>
      </w:r>
      <w:r w:rsidR="00C5060F" w:rsidRPr="001A50CD">
        <w:t>Cung cấp dịch vụ tư vấn sức khỏe cho người dùng thông qua hệ thống chat hoặc gọi thoại</w:t>
      </w:r>
      <w:r w:rsidR="00C5060F" w:rsidRPr="001A50CD">
        <w:rPr>
          <w:lang w:val="vi-VN"/>
        </w:rPr>
        <w:t xml:space="preserve"> </w:t>
      </w:r>
      <w:r w:rsidR="00C5060F" w:rsidRPr="001A50CD">
        <w:t xml:space="preserve">AI có thể phân tích </w:t>
      </w:r>
      <w:r w:rsidR="00C5060F" w:rsidRPr="001A50CD">
        <w:lastRenderedPageBreak/>
        <w:t xml:space="preserve">triệu chứng và cung cấp các khuyến nghị dựa trên dữ liệu y </w:t>
      </w:r>
      <w:r w:rsidRPr="001A50CD">
        <w:rPr>
          <w:lang w:val="vi-VN"/>
        </w:rPr>
        <w:t>tế.</w:t>
      </w:r>
    </w:p>
    <w:p w14:paraId="3BD04DE3" w14:textId="77777777" w:rsidR="00F12A96" w:rsidRPr="001A50CD" w:rsidRDefault="00F12A96" w:rsidP="00BA5830">
      <w:pPr>
        <w:spacing w:after="160" w:line="360" w:lineRule="auto"/>
        <w:ind w:firstLine="720"/>
        <w:jc w:val="both"/>
        <w:rPr>
          <w:szCs w:val="26"/>
          <w:lang w:val="vi-VN"/>
        </w:rPr>
      </w:pPr>
      <w:r w:rsidRPr="001A50CD">
        <w:rPr>
          <w:szCs w:val="26"/>
          <w:lang w:val="vi-VN"/>
        </w:rPr>
        <w:t xml:space="preserve">- </w:t>
      </w:r>
      <w:r w:rsidR="0031732E" w:rsidRPr="001A50CD">
        <w:rPr>
          <w:szCs w:val="26"/>
          <w:lang w:val="vi-VN"/>
        </w:rPr>
        <w:t xml:space="preserve">Mở rộng phạm vi đối tượng không chỉ ngừng lại ở viên chức trường </w:t>
      </w:r>
      <w:r w:rsidR="003B37CA" w:rsidRPr="001A50CD">
        <w:rPr>
          <w:szCs w:val="26"/>
          <w:lang w:val="vi-VN"/>
        </w:rPr>
        <w:t xml:space="preserve">ĐHTV </w:t>
      </w:r>
      <w:r w:rsidR="0031732E" w:rsidRPr="001A50CD">
        <w:rPr>
          <w:szCs w:val="26"/>
          <w:lang w:val="vi-VN"/>
        </w:rPr>
        <w:t>mà còn có thể là sinh viên, cán bộ viên chức nhà nước và người lao động.</w:t>
      </w:r>
      <w:r w:rsidRPr="001A50CD">
        <w:rPr>
          <w:szCs w:val="26"/>
          <w:lang w:val="vi-VN"/>
        </w:rPr>
        <w:t xml:space="preserve"> Giúp tất cả mọi người dễ dàng tiếp cận các dịch vụ y tế, đăng ký khám bệnh và tiêm chủng, cũng như theo dõi sức khỏe cá nhân một cách hiệu quả.</w:t>
      </w:r>
    </w:p>
    <w:p w14:paraId="4148CA91" w14:textId="77777777" w:rsidR="00B47125" w:rsidRPr="001A50CD" w:rsidRDefault="00F12A96" w:rsidP="00BA5830">
      <w:pPr>
        <w:spacing w:after="160" w:line="360" w:lineRule="auto"/>
        <w:ind w:firstLine="720"/>
        <w:jc w:val="both"/>
        <w:rPr>
          <w:szCs w:val="26"/>
          <w:lang w:val="vi-VN"/>
        </w:rPr>
      </w:pPr>
      <w:r w:rsidRPr="001A50CD">
        <w:rPr>
          <w:szCs w:val="26"/>
          <w:lang w:val="vi-VN"/>
        </w:rPr>
        <w:t>H</w:t>
      </w:r>
      <w:r w:rsidRPr="001A50CD">
        <w:rPr>
          <w:szCs w:val="26"/>
        </w:rPr>
        <w:t xml:space="preserve">ệ thống Thông tin Y tế cho Giảng viên </w:t>
      </w:r>
      <w:r w:rsidRPr="001A50CD">
        <w:rPr>
          <w:szCs w:val="26"/>
          <w:lang w:val="vi-VN"/>
        </w:rPr>
        <w:t>t</w:t>
      </w:r>
      <w:r w:rsidRPr="001A50CD">
        <w:rPr>
          <w:szCs w:val="26"/>
        </w:rPr>
        <w:t>rường ĐHTV sẽ ngày càng hoàn thiện và đáp ứng tốt hơn nhu cầu của người dùng, góp phần nâng cao chất lượng chăm sóc sức khỏe và quản lý y tế.</w:t>
      </w:r>
      <w:r w:rsidR="00B47125" w:rsidRPr="001A50CD">
        <w:rPr>
          <w:szCs w:val="26"/>
          <w:lang w:val="vi-VN"/>
        </w:rPr>
        <w:br w:type="page"/>
      </w:r>
    </w:p>
    <w:p w14:paraId="208FF2FF" w14:textId="77777777" w:rsidR="00AC7515" w:rsidRDefault="00AF4014" w:rsidP="00AC7515">
      <w:pPr>
        <w:spacing w:after="160" w:line="360" w:lineRule="auto"/>
        <w:jc w:val="center"/>
        <w:outlineLvl w:val="0"/>
        <w:rPr>
          <w:b/>
          <w:szCs w:val="26"/>
        </w:rPr>
      </w:pPr>
      <w:bookmarkStart w:id="178" w:name="_Toc170889023"/>
      <w:r w:rsidRPr="001A50CD">
        <w:rPr>
          <w:b/>
          <w:szCs w:val="26"/>
        </w:rPr>
        <w:lastRenderedPageBreak/>
        <w:t>DANH MỤC TÀI LIỆU THAM KHẢO</w:t>
      </w:r>
      <w:bookmarkEnd w:id="178"/>
    </w:p>
    <w:p w14:paraId="4D69DDB4" w14:textId="77777777" w:rsidR="00AC7515" w:rsidRPr="00AC7515" w:rsidRDefault="00AC7515" w:rsidP="00AC7515">
      <w:pPr>
        <w:spacing w:after="160" w:line="360" w:lineRule="auto"/>
        <w:outlineLvl w:val="0"/>
        <w:rPr>
          <w:b/>
          <w:szCs w:val="26"/>
        </w:rPr>
      </w:pPr>
      <w:bookmarkStart w:id="179" w:name="_Toc170837995"/>
      <w:bookmarkStart w:id="180" w:name="_Toc170887343"/>
      <w:bookmarkStart w:id="181" w:name="_Toc170889024"/>
      <w:r>
        <w:rPr>
          <w:noProof/>
          <w:szCs w:val="26"/>
          <w:lang w:val="vi-VN"/>
        </w:rPr>
        <w:t>[1]</w:t>
      </w:r>
      <w:r>
        <w:rPr>
          <w:noProof/>
          <w:szCs w:val="26"/>
          <w:lang w:val="vi-VN"/>
        </w:rPr>
        <w:tab/>
      </w:r>
      <w:r w:rsidRPr="001A50CD">
        <w:rPr>
          <w:noProof/>
          <w:szCs w:val="26"/>
        </w:rPr>
        <w:t>Q. Hương, "Cảnh giác với những căn bệnh nguy hiểm đang có xu hướng trẻ hóa," 27 03 2024. [Online]. Available: https://soyt.vinhphuc.gov.vn/noidung/QLNDNhom3/Lists/TruyenThongGDSK/View_Detail.aspx?ItemID=192. [Accessed 21 06 2024].</w:t>
      </w:r>
      <w:bookmarkEnd w:id="179"/>
      <w:bookmarkEnd w:id="180"/>
      <w:bookmarkEnd w:id="181"/>
    </w:p>
    <w:p w14:paraId="716B1DA7" w14:textId="77777777" w:rsidR="00AC7515" w:rsidRDefault="00AC7515" w:rsidP="00AC7515">
      <w:pPr>
        <w:spacing w:after="160" w:line="360" w:lineRule="auto"/>
        <w:outlineLvl w:val="0"/>
        <w:rPr>
          <w:noProof/>
          <w:szCs w:val="26"/>
        </w:rPr>
      </w:pPr>
      <w:bookmarkStart w:id="182" w:name="_Toc170837996"/>
      <w:bookmarkStart w:id="183" w:name="_Toc170887344"/>
      <w:bookmarkStart w:id="184" w:name="_Toc170889025"/>
      <w:r>
        <w:rPr>
          <w:noProof/>
          <w:szCs w:val="26"/>
          <w:lang w:val="vi-VN"/>
        </w:rPr>
        <w:t>[2]</w:t>
      </w:r>
      <w:r>
        <w:rPr>
          <w:noProof/>
          <w:szCs w:val="26"/>
          <w:lang w:val="vi-VN"/>
        </w:rPr>
        <w:tab/>
      </w:r>
      <w:r w:rsidRPr="001A50CD">
        <w:rPr>
          <w:noProof/>
          <w:szCs w:val="26"/>
        </w:rPr>
        <w:t>A. Friends, "XAMPP Hosting," 2023. [Online]. Available: https://www.apachefriends.org/hosting.html. [Accessed 20 06 2024].</w:t>
      </w:r>
      <w:bookmarkEnd w:id="182"/>
      <w:bookmarkEnd w:id="183"/>
      <w:bookmarkEnd w:id="184"/>
    </w:p>
    <w:p w14:paraId="355D72A6" w14:textId="77777777" w:rsidR="00AC7515" w:rsidRDefault="00AC7515" w:rsidP="00AC7515">
      <w:pPr>
        <w:spacing w:after="160" w:line="360" w:lineRule="auto"/>
        <w:outlineLvl w:val="0"/>
        <w:rPr>
          <w:noProof/>
          <w:szCs w:val="26"/>
        </w:rPr>
      </w:pPr>
      <w:bookmarkStart w:id="185" w:name="_Toc170837997"/>
      <w:bookmarkStart w:id="186" w:name="_Toc170887345"/>
      <w:bookmarkStart w:id="187" w:name="_Toc170889026"/>
      <w:r>
        <w:rPr>
          <w:noProof/>
          <w:szCs w:val="26"/>
          <w:lang w:val="vi-VN"/>
        </w:rPr>
        <w:t xml:space="preserve">[3] </w:t>
      </w:r>
      <w:r>
        <w:rPr>
          <w:noProof/>
          <w:szCs w:val="26"/>
          <w:lang w:val="vi-VN"/>
        </w:rPr>
        <w:tab/>
      </w:r>
      <w:r w:rsidR="00394C5D" w:rsidRPr="001A50CD">
        <w:rPr>
          <w:noProof/>
          <w:szCs w:val="26"/>
        </w:rPr>
        <w:t>t. t. t. c. VNVC, "TIÊM CHỦNG CHO NGƯỜI LỚN," 2016. [Online]. Available: https://vnvc.vn/cac-loai-vac-xin-cho-nguoi-lon/. [Accessed 20 06 2024].</w:t>
      </w:r>
      <w:bookmarkEnd w:id="185"/>
      <w:bookmarkEnd w:id="186"/>
      <w:bookmarkEnd w:id="187"/>
    </w:p>
    <w:p w14:paraId="5D042232" w14:textId="77777777" w:rsidR="00321FC1" w:rsidRDefault="00394C5D" w:rsidP="00AC7515">
      <w:pPr>
        <w:spacing w:after="160" w:line="360" w:lineRule="auto"/>
        <w:outlineLvl w:val="0"/>
        <w:rPr>
          <w:noProof/>
          <w:szCs w:val="26"/>
        </w:rPr>
      </w:pPr>
      <w:bookmarkStart w:id="188" w:name="_Toc170837998"/>
      <w:bookmarkStart w:id="189" w:name="_Toc170887346"/>
      <w:bookmarkStart w:id="190" w:name="_Toc170889027"/>
      <w:r>
        <w:rPr>
          <w:noProof/>
          <w:szCs w:val="26"/>
          <w:lang w:val="vi-VN"/>
        </w:rPr>
        <w:t>[4]</w:t>
      </w:r>
      <w:r>
        <w:rPr>
          <w:noProof/>
          <w:szCs w:val="26"/>
          <w:lang w:val="vi-VN"/>
        </w:rPr>
        <w:tab/>
      </w:r>
      <w:r w:rsidRPr="001A50CD">
        <w:rPr>
          <w:noProof/>
          <w:szCs w:val="26"/>
        </w:rPr>
        <w:t>N. Diep, "BẢNG GIÁ TIÊM CHỦNG VNVC VÀ CÁC HÌNH THỨC THANH TOÁN TIỆN LỢI," 06 09 2022. [Online]. Available: https://vnvc.vn/gia-tiem-chung-vac-xin/. [Accessed 20 06 2024].</w:t>
      </w:r>
      <w:bookmarkEnd w:id="188"/>
      <w:bookmarkEnd w:id="189"/>
      <w:bookmarkEnd w:id="190"/>
    </w:p>
    <w:p w14:paraId="02A0B47B" w14:textId="110FEBBE" w:rsidR="00394C5D" w:rsidRDefault="00321FC1" w:rsidP="00AC7515">
      <w:pPr>
        <w:spacing w:after="160" w:line="360" w:lineRule="auto"/>
        <w:outlineLvl w:val="0"/>
        <w:rPr>
          <w:noProof/>
          <w:szCs w:val="26"/>
        </w:rPr>
      </w:pPr>
      <w:r>
        <w:rPr>
          <w:bCs/>
          <w:szCs w:val="26"/>
          <w:lang w:val="vi-VN"/>
        </w:rPr>
        <w:t xml:space="preserve"> </w:t>
      </w:r>
      <w:bookmarkStart w:id="191" w:name="_Toc170837999"/>
      <w:bookmarkStart w:id="192" w:name="_Toc170887347"/>
      <w:bookmarkStart w:id="193" w:name="_Toc170889028"/>
      <w:r w:rsidR="00394C5D">
        <w:rPr>
          <w:bCs/>
          <w:szCs w:val="26"/>
          <w:lang w:val="vi-VN"/>
        </w:rPr>
        <w:t>[5]</w:t>
      </w:r>
      <w:r w:rsidR="00394C5D">
        <w:rPr>
          <w:bCs/>
          <w:szCs w:val="26"/>
          <w:lang w:val="vi-VN"/>
        </w:rPr>
        <w:tab/>
      </w:r>
      <w:r w:rsidR="00394C5D" w:rsidRPr="001A50CD">
        <w:rPr>
          <w:noProof/>
          <w:szCs w:val="26"/>
        </w:rPr>
        <w:t>P. T. T. M. N</w:t>
      </w:r>
      <w:r w:rsidR="005B6933">
        <w:rPr>
          <w:noProof/>
          <w:szCs w:val="26"/>
        </w:rPr>
        <w:t xml:space="preserve">guyễn Phước Miền, </w:t>
      </w:r>
      <w:r w:rsidR="00394C5D" w:rsidRPr="001A50CD">
        <w:rPr>
          <w:noProof/>
          <w:szCs w:val="26"/>
        </w:rPr>
        <w:t>Thiết kế và lập trình web, Trường Đại học Trà Vinh, 2014.</w:t>
      </w:r>
      <w:bookmarkEnd w:id="191"/>
      <w:bookmarkEnd w:id="192"/>
      <w:bookmarkEnd w:id="193"/>
    </w:p>
    <w:p w14:paraId="6A387DC4" w14:textId="02BA8AF2" w:rsidR="00394C5D" w:rsidRDefault="00394C5D" w:rsidP="00AC7515">
      <w:pPr>
        <w:spacing w:after="160" w:line="360" w:lineRule="auto"/>
        <w:outlineLvl w:val="0"/>
        <w:rPr>
          <w:szCs w:val="26"/>
          <w:lang w:val="vi-VN"/>
        </w:rPr>
      </w:pPr>
      <w:bookmarkStart w:id="194" w:name="_Toc170838000"/>
      <w:bookmarkStart w:id="195" w:name="_Toc170887348"/>
      <w:bookmarkStart w:id="196" w:name="_Toc170889029"/>
      <w:r>
        <w:rPr>
          <w:noProof/>
          <w:szCs w:val="26"/>
          <w:lang w:val="vi-VN"/>
        </w:rPr>
        <w:t>[6]</w:t>
      </w:r>
      <w:r>
        <w:rPr>
          <w:noProof/>
          <w:szCs w:val="26"/>
          <w:lang w:val="vi-VN"/>
        </w:rPr>
        <w:tab/>
      </w:r>
      <w:r w:rsidRPr="001A50CD">
        <w:rPr>
          <w:szCs w:val="26"/>
          <w:lang w:val="vi-VN"/>
        </w:rPr>
        <w:t>Phạm Minh Đương, Phân tích và thiết kế hệ thống thông tin, Trường Đại học Trà Vinh, 2014.</w:t>
      </w:r>
      <w:bookmarkEnd w:id="194"/>
      <w:bookmarkEnd w:id="195"/>
      <w:bookmarkEnd w:id="196"/>
    </w:p>
    <w:p w14:paraId="143DB30E" w14:textId="04B0DF93" w:rsidR="00394C5D" w:rsidRPr="001A50CD" w:rsidRDefault="00394C5D" w:rsidP="00394C5D">
      <w:pPr>
        <w:spacing w:before="120" w:after="120" w:line="360" w:lineRule="auto"/>
        <w:jc w:val="both"/>
        <w:rPr>
          <w:szCs w:val="26"/>
          <w:lang w:val="vi-VN"/>
        </w:rPr>
      </w:pPr>
      <w:r>
        <w:rPr>
          <w:szCs w:val="26"/>
          <w:lang w:val="vi-VN"/>
        </w:rPr>
        <w:t>[7]</w:t>
      </w:r>
      <w:r>
        <w:rPr>
          <w:szCs w:val="26"/>
          <w:lang w:val="vi-VN"/>
        </w:rPr>
        <w:tab/>
      </w:r>
      <w:r w:rsidRPr="001A50CD">
        <w:rPr>
          <w:szCs w:val="26"/>
          <w:lang w:val="vi-VN"/>
        </w:rPr>
        <w:t>Hà Thị Thúy Vi, Cơ sở dữ liệu, Trường Đại học Trà Vinh, 2013.</w:t>
      </w:r>
    </w:p>
    <w:p w14:paraId="1E0AEB51" w14:textId="2D29A1BC" w:rsidR="00394C5D" w:rsidRDefault="00394C5D" w:rsidP="00AC7515">
      <w:pPr>
        <w:spacing w:after="160" w:line="360" w:lineRule="auto"/>
        <w:outlineLvl w:val="0"/>
        <w:rPr>
          <w:bCs/>
          <w:szCs w:val="26"/>
          <w:lang w:val="vi-VN"/>
        </w:rPr>
      </w:pPr>
      <w:bookmarkStart w:id="197" w:name="_Toc170838001"/>
      <w:bookmarkStart w:id="198" w:name="_Toc170887349"/>
      <w:bookmarkStart w:id="199" w:name="_Toc170889030"/>
      <w:r>
        <w:rPr>
          <w:bCs/>
          <w:szCs w:val="26"/>
          <w:lang w:val="vi-VN"/>
        </w:rPr>
        <w:t>[8]</w:t>
      </w:r>
      <w:r>
        <w:rPr>
          <w:bCs/>
          <w:szCs w:val="26"/>
          <w:lang w:val="vi-VN"/>
        </w:rPr>
        <w:tab/>
        <w:t>Welling, Luke, PHP and MySQL web development,</w:t>
      </w:r>
      <w:r w:rsidR="00321FC1">
        <w:rPr>
          <w:bCs/>
          <w:szCs w:val="26"/>
          <w:lang w:val="vi-VN"/>
        </w:rPr>
        <w:t xml:space="preserve"> Hoboken,</w:t>
      </w:r>
      <w:r>
        <w:rPr>
          <w:bCs/>
          <w:szCs w:val="26"/>
          <w:lang w:val="vi-VN"/>
        </w:rPr>
        <w:t xml:space="preserve"> </w:t>
      </w:r>
      <w:r w:rsidR="00321FC1">
        <w:rPr>
          <w:bCs/>
          <w:szCs w:val="26"/>
          <w:lang w:val="vi-VN"/>
        </w:rPr>
        <w:t>NJ Addison-Wesley,</w:t>
      </w:r>
      <w:r>
        <w:rPr>
          <w:bCs/>
          <w:szCs w:val="26"/>
          <w:lang w:val="vi-VN"/>
        </w:rPr>
        <w:t xml:space="preserve"> 2017.</w:t>
      </w:r>
      <w:bookmarkEnd w:id="197"/>
      <w:bookmarkEnd w:id="198"/>
      <w:bookmarkEnd w:id="199"/>
    </w:p>
    <w:p w14:paraId="23F243FD" w14:textId="16D2F5FA" w:rsidR="00394C5D" w:rsidRDefault="00394C5D" w:rsidP="00AC7515">
      <w:pPr>
        <w:spacing w:after="160" w:line="360" w:lineRule="auto"/>
        <w:outlineLvl w:val="0"/>
        <w:rPr>
          <w:bCs/>
          <w:szCs w:val="26"/>
          <w:lang w:val="vi-VN"/>
        </w:rPr>
      </w:pPr>
      <w:bookmarkStart w:id="200" w:name="_Toc170838002"/>
      <w:bookmarkStart w:id="201" w:name="_Toc170887350"/>
      <w:bookmarkStart w:id="202" w:name="_Toc170889031"/>
      <w:r>
        <w:rPr>
          <w:bCs/>
          <w:szCs w:val="26"/>
          <w:lang w:val="vi-VN"/>
        </w:rPr>
        <w:t>[9]</w:t>
      </w:r>
      <w:r>
        <w:rPr>
          <w:bCs/>
          <w:szCs w:val="26"/>
          <w:lang w:val="vi-VN"/>
        </w:rPr>
        <w:tab/>
        <w:t>West, Adrian W, Pratical PHP and MySQL web site databases,</w:t>
      </w:r>
      <w:r w:rsidR="00321FC1">
        <w:rPr>
          <w:bCs/>
          <w:szCs w:val="26"/>
          <w:lang w:val="vi-VN"/>
        </w:rPr>
        <w:t xml:space="preserve"> New York, NY: Apress,</w:t>
      </w:r>
      <w:r>
        <w:rPr>
          <w:bCs/>
          <w:szCs w:val="26"/>
          <w:lang w:val="vi-VN"/>
        </w:rPr>
        <w:t xml:space="preserve"> 2013.</w:t>
      </w:r>
      <w:bookmarkEnd w:id="200"/>
      <w:bookmarkEnd w:id="201"/>
      <w:bookmarkEnd w:id="202"/>
    </w:p>
    <w:p w14:paraId="20271847" w14:textId="61814311" w:rsidR="00321FC1" w:rsidRDefault="00394C5D" w:rsidP="00AC7515">
      <w:pPr>
        <w:spacing w:after="160" w:line="360" w:lineRule="auto"/>
        <w:outlineLvl w:val="0"/>
        <w:rPr>
          <w:bCs/>
          <w:szCs w:val="26"/>
          <w:lang w:val="vi-VN"/>
        </w:rPr>
      </w:pPr>
      <w:bookmarkStart w:id="203" w:name="_Toc170838003"/>
      <w:bookmarkStart w:id="204" w:name="_Toc170887351"/>
      <w:bookmarkStart w:id="205" w:name="_Toc170889032"/>
      <w:r>
        <w:rPr>
          <w:bCs/>
          <w:szCs w:val="26"/>
          <w:lang w:val="vi-VN"/>
        </w:rPr>
        <w:t>[10]</w:t>
      </w:r>
      <w:r>
        <w:rPr>
          <w:bCs/>
          <w:szCs w:val="26"/>
          <w:lang w:val="vi-VN"/>
        </w:rPr>
        <w:tab/>
        <w:t>Nguyễn Quang Hải, Nhập môn HTML và CSS, Hà Nội, Giáo dục Việt Nam, 2014.</w:t>
      </w:r>
      <w:bookmarkEnd w:id="203"/>
      <w:bookmarkEnd w:id="204"/>
      <w:bookmarkEnd w:id="205"/>
    </w:p>
    <w:p w14:paraId="16DB2DB1" w14:textId="4C41EA0C" w:rsidR="00321FC1" w:rsidRPr="00321FC1" w:rsidRDefault="00321FC1" w:rsidP="00321FC1">
      <w:pPr>
        <w:spacing w:after="160" w:line="360" w:lineRule="auto"/>
        <w:outlineLvl w:val="0"/>
        <w:rPr>
          <w:bCs/>
          <w:szCs w:val="26"/>
          <w:lang w:val="vi-VN"/>
        </w:rPr>
      </w:pPr>
      <w:bookmarkStart w:id="206" w:name="_Toc170838004"/>
      <w:bookmarkStart w:id="207" w:name="_Toc170887352"/>
      <w:bookmarkStart w:id="208" w:name="_Toc170889033"/>
      <w:r>
        <w:rPr>
          <w:bCs/>
          <w:szCs w:val="26"/>
          <w:lang w:val="vi-VN"/>
        </w:rPr>
        <w:t>[11]</w:t>
      </w:r>
      <w:r>
        <w:rPr>
          <w:bCs/>
          <w:szCs w:val="26"/>
          <w:lang w:val="vi-VN"/>
        </w:rPr>
        <w:tab/>
        <w:t xml:space="preserve"> Luke Welling,</w:t>
      </w:r>
      <w:r w:rsidRPr="00321FC1">
        <w:rPr>
          <w:bCs/>
          <w:szCs w:val="26"/>
          <w:lang w:val="vi-VN"/>
        </w:rPr>
        <w:t xml:space="preserve"> Laura </w:t>
      </w:r>
      <w:r>
        <w:rPr>
          <w:bCs/>
          <w:szCs w:val="26"/>
          <w:lang w:val="vi-VN"/>
        </w:rPr>
        <w:t xml:space="preserve">Thomson, </w:t>
      </w:r>
      <w:r w:rsidRPr="00321FC1">
        <w:rPr>
          <w:bCs/>
          <w:szCs w:val="26"/>
          <w:lang w:val="vi-VN"/>
        </w:rPr>
        <w:t>P</w:t>
      </w:r>
      <w:r>
        <w:rPr>
          <w:bCs/>
          <w:szCs w:val="26"/>
          <w:lang w:val="vi-VN"/>
        </w:rPr>
        <w:t>HP and MySQL Web Development, 2016.</w:t>
      </w:r>
      <w:bookmarkEnd w:id="206"/>
      <w:bookmarkEnd w:id="207"/>
      <w:bookmarkEnd w:id="208"/>
    </w:p>
    <w:p w14:paraId="7174A73B" w14:textId="3ED68C49" w:rsidR="00321FC1" w:rsidRPr="00394C5D" w:rsidRDefault="00321FC1" w:rsidP="00AC7515">
      <w:pPr>
        <w:spacing w:after="160" w:line="360" w:lineRule="auto"/>
        <w:outlineLvl w:val="0"/>
        <w:rPr>
          <w:bCs/>
          <w:szCs w:val="26"/>
          <w:lang w:val="vi-VN"/>
        </w:rPr>
      </w:pPr>
      <w:r>
        <w:rPr>
          <w:bCs/>
          <w:szCs w:val="26"/>
          <w:lang w:val="vi-VN"/>
        </w:rPr>
        <w:t xml:space="preserve"> </w:t>
      </w:r>
      <w:bookmarkStart w:id="209" w:name="_Toc170838005"/>
      <w:bookmarkStart w:id="210" w:name="_Toc170887353"/>
      <w:bookmarkStart w:id="211" w:name="_Toc170889034"/>
      <w:r>
        <w:rPr>
          <w:bCs/>
          <w:szCs w:val="26"/>
          <w:lang w:val="vi-VN"/>
        </w:rPr>
        <w:t>[12]</w:t>
      </w:r>
      <w:r>
        <w:rPr>
          <w:bCs/>
          <w:szCs w:val="26"/>
          <w:lang w:val="vi-VN"/>
        </w:rPr>
        <w:tab/>
      </w:r>
      <w:r w:rsidRPr="00321FC1">
        <w:rPr>
          <w:bCs/>
          <w:szCs w:val="26"/>
          <w:lang w:val="vi-VN"/>
        </w:rPr>
        <w:t xml:space="preserve">Robin </w:t>
      </w:r>
      <w:r>
        <w:rPr>
          <w:bCs/>
          <w:szCs w:val="26"/>
          <w:lang w:val="vi-VN"/>
        </w:rPr>
        <w:t>Nixon,</w:t>
      </w:r>
      <w:bookmarkStart w:id="212" w:name="_GoBack"/>
      <w:bookmarkEnd w:id="212"/>
      <w:r>
        <w:rPr>
          <w:bCs/>
          <w:szCs w:val="26"/>
          <w:lang w:val="vi-VN"/>
        </w:rPr>
        <w:t xml:space="preserve"> </w:t>
      </w:r>
      <w:r w:rsidRPr="00321FC1">
        <w:rPr>
          <w:bCs/>
          <w:szCs w:val="26"/>
          <w:lang w:val="vi-VN"/>
        </w:rPr>
        <w:t xml:space="preserve">Learning PHP, MySQL &amp; </w:t>
      </w:r>
      <w:r>
        <w:rPr>
          <w:bCs/>
          <w:szCs w:val="26"/>
          <w:lang w:val="vi-VN"/>
        </w:rPr>
        <w:t>JavaScript, 2018.</w:t>
      </w:r>
      <w:bookmarkEnd w:id="209"/>
      <w:bookmarkEnd w:id="210"/>
      <w:bookmarkEnd w:id="211"/>
    </w:p>
    <w:sectPr w:rsidR="00321FC1" w:rsidRPr="00394C5D" w:rsidSect="009E15F1">
      <w:footerReference w:type="default" r:id="rId66"/>
      <w:pgSz w:w="11907" w:h="16840" w:code="9"/>
      <w:pgMar w:top="1134" w:right="1134" w:bottom="1134" w:left="1418"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D8969" w14:textId="77777777" w:rsidR="001B7981" w:rsidRDefault="001B7981" w:rsidP="002A2A70">
      <w:r>
        <w:separator/>
      </w:r>
    </w:p>
  </w:endnote>
  <w:endnote w:type="continuationSeparator" w:id="0">
    <w:p w14:paraId="2F5091B6" w14:textId="77777777" w:rsidR="001B7981" w:rsidRDefault="001B7981"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5782D" w14:textId="77777777" w:rsidR="00220590" w:rsidRDefault="00220590">
    <w:pPr>
      <w:pStyle w:val="Footer"/>
      <w:jc w:val="center"/>
    </w:pPr>
  </w:p>
  <w:p w14:paraId="68E02C83" w14:textId="77777777" w:rsidR="00220590" w:rsidRDefault="00220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C5F42" w14:textId="77777777" w:rsidR="00220590" w:rsidRDefault="00220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CF41" w14:textId="4D66FD44" w:rsidR="00220590" w:rsidRDefault="00220590">
    <w:pPr>
      <w:pStyle w:val="Footer"/>
      <w:jc w:val="center"/>
    </w:pPr>
  </w:p>
  <w:p w14:paraId="793A6DE2" w14:textId="77777777" w:rsidR="00220590" w:rsidRDefault="002205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FCFDF" w14:textId="77777777" w:rsidR="00220590" w:rsidRDefault="002205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342783"/>
      <w:docPartObj>
        <w:docPartGallery w:val="Page Numbers (Bottom of Page)"/>
        <w:docPartUnique/>
      </w:docPartObj>
    </w:sdtPr>
    <w:sdtEndPr>
      <w:rPr>
        <w:noProof/>
      </w:rPr>
    </w:sdtEndPr>
    <w:sdtContent>
      <w:p w14:paraId="0FF480EA" w14:textId="4948E92A" w:rsidR="00220590" w:rsidRDefault="00220590">
        <w:pPr>
          <w:pStyle w:val="Footer"/>
          <w:jc w:val="center"/>
        </w:pPr>
        <w:r>
          <w:fldChar w:fldCharType="begin"/>
        </w:r>
        <w:r>
          <w:instrText xml:space="preserve"> PAGE   \* MERGEFORMAT </w:instrText>
        </w:r>
        <w:r>
          <w:fldChar w:fldCharType="separate"/>
        </w:r>
        <w:r w:rsidR="00EE708F">
          <w:rPr>
            <w:noProof/>
          </w:rPr>
          <w:t>v</w:t>
        </w:r>
        <w:r>
          <w:rPr>
            <w:noProof/>
          </w:rPr>
          <w:fldChar w:fldCharType="end"/>
        </w:r>
      </w:p>
    </w:sdtContent>
  </w:sdt>
  <w:p w14:paraId="0E8BD973" w14:textId="77777777" w:rsidR="00220590" w:rsidRDefault="00220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10591"/>
      <w:docPartObj>
        <w:docPartGallery w:val="Page Numbers (Bottom of Page)"/>
        <w:docPartUnique/>
      </w:docPartObj>
    </w:sdtPr>
    <w:sdtEndPr>
      <w:rPr>
        <w:noProof/>
      </w:rPr>
    </w:sdtEndPr>
    <w:sdtContent>
      <w:p w14:paraId="071FAA4F" w14:textId="199F59DD" w:rsidR="00220590" w:rsidRDefault="00220590" w:rsidP="0078590A">
        <w:pPr>
          <w:pStyle w:val="Footer"/>
          <w:spacing w:after="100" w:afterAutospacing="1"/>
          <w:jc w:val="center"/>
        </w:pPr>
        <w:r>
          <w:fldChar w:fldCharType="begin"/>
        </w:r>
        <w:r>
          <w:instrText xml:space="preserve"> PAGE   \* MERGEFORMAT </w:instrText>
        </w:r>
        <w:r>
          <w:fldChar w:fldCharType="separate"/>
        </w:r>
        <w:r w:rsidR="005B6933">
          <w:rPr>
            <w:noProof/>
          </w:rPr>
          <w:t>69</w:t>
        </w:r>
        <w:r>
          <w:rPr>
            <w:noProof/>
          </w:rPr>
          <w:fldChar w:fldCharType="end"/>
        </w:r>
      </w:p>
    </w:sdtContent>
  </w:sdt>
  <w:p w14:paraId="64D547AD" w14:textId="77777777" w:rsidR="00220590" w:rsidRDefault="002205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3CA55" w14:textId="77777777" w:rsidR="001B7981" w:rsidRDefault="001B7981" w:rsidP="002A2A70">
      <w:r>
        <w:separator/>
      </w:r>
    </w:p>
  </w:footnote>
  <w:footnote w:type="continuationSeparator" w:id="0">
    <w:p w14:paraId="3940054F" w14:textId="77777777" w:rsidR="001B7981" w:rsidRDefault="001B7981"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38DEA" w14:textId="77777777" w:rsidR="00220590" w:rsidRDefault="00220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5BCE1" w14:textId="77777777" w:rsidR="00220590" w:rsidRDefault="00220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55588" w14:textId="77777777" w:rsidR="00220590" w:rsidRDefault="00220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8F542B6A"/>
    <w:lvl w:ilvl="0">
      <w:start w:val="1"/>
      <w:numFmt w:val="decimal"/>
      <w:lvlText w:val="%1."/>
      <w:lvlJc w:val="left"/>
      <w:pPr>
        <w:tabs>
          <w:tab w:val="left" w:pos="720"/>
        </w:tabs>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56"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3A45EC8"/>
    <w:multiLevelType w:val="hybridMultilevel"/>
    <w:tmpl w:val="EB42D7AA"/>
    <w:lvl w:ilvl="0" w:tplc="742063F4">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246907"/>
    <w:multiLevelType w:val="hybridMultilevel"/>
    <w:tmpl w:val="11343B88"/>
    <w:lvl w:ilvl="0" w:tplc="D82EDC3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D7A1A"/>
    <w:multiLevelType w:val="hybridMultilevel"/>
    <w:tmpl w:val="1B58533A"/>
    <w:lvl w:ilvl="0" w:tplc="742063F4">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23C97"/>
    <w:multiLevelType w:val="hybridMultilevel"/>
    <w:tmpl w:val="39BE8592"/>
    <w:lvl w:ilvl="0" w:tplc="D82EDC34">
      <w:start w:val="3"/>
      <w:numFmt w:val="bullet"/>
      <w:lvlText w:val="-"/>
      <w:lvlJc w:val="left"/>
      <w:pPr>
        <w:ind w:left="1117" w:hanging="360"/>
      </w:pPr>
      <w:rPr>
        <w:rFonts w:ascii="Times New Roman" w:eastAsia="Times New Roman"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15:restartNumberingAfterBreak="0">
    <w:nsid w:val="13CE7114"/>
    <w:multiLevelType w:val="hybridMultilevel"/>
    <w:tmpl w:val="06B6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A5081"/>
    <w:multiLevelType w:val="hybridMultilevel"/>
    <w:tmpl w:val="433E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E2463"/>
    <w:multiLevelType w:val="hybridMultilevel"/>
    <w:tmpl w:val="32D0DE2E"/>
    <w:lvl w:ilvl="0" w:tplc="5C9ADD5A">
      <w:start w:val="2"/>
      <w:numFmt w:val="bullet"/>
      <w:lvlText w:val="-"/>
      <w:lvlJc w:val="left"/>
      <w:pPr>
        <w:ind w:left="720" w:hanging="360"/>
      </w:pPr>
      <w:rPr>
        <w:rFonts w:ascii="Times New Roman" w:eastAsia="SimSu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72432"/>
    <w:multiLevelType w:val="hybridMultilevel"/>
    <w:tmpl w:val="F23812C2"/>
    <w:lvl w:ilvl="0" w:tplc="D82EDC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25398"/>
    <w:multiLevelType w:val="hybridMultilevel"/>
    <w:tmpl w:val="6F383866"/>
    <w:lvl w:ilvl="0" w:tplc="D82EDC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65D77"/>
    <w:multiLevelType w:val="hybridMultilevel"/>
    <w:tmpl w:val="BB58AA48"/>
    <w:lvl w:ilvl="0" w:tplc="5C9ADD5A">
      <w:start w:val="2"/>
      <w:numFmt w:val="bullet"/>
      <w:lvlText w:val="-"/>
      <w:lvlJc w:val="left"/>
      <w:pPr>
        <w:ind w:left="1080" w:hanging="360"/>
      </w:pPr>
      <w:rPr>
        <w:rFonts w:ascii="Times New Roman" w:eastAsia="SimSu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2F7D019B"/>
    <w:multiLevelType w:val="hybridMultilevel"/>
    <w:tmpl w:val="ABC8C1C2"/>
    <w:lvl w:ilvl="0" w:tplc="D82EDC34">
      <w:start w:val="3"/>
      <w:numFmt w:val="bullet"/>
      <w:lvlText w:val="-"/>
      <w:lvlJc w:val="left"/>
      <w:pPr>
        <w:ind w:left="1117" w:hanging="360"/>
      </w:pPr>
      <w:rPr>
        <w:rFonts w:ascii="Times New Roman" w:eastAsia="Times New Roman"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2291F51"/>
    <w:multiLevelType w:val="hybridMultilevel"/>
    <w:tmpl w:val="39F8567E"/>
    <w:lvl w:ilvl="0" w:tplc="742063F4">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8D1839"/>
    <w:multiLevelType w:val="hybridMultilevel"/>
    <w:tmpl w:val="87043F22"/>
    <w:lvl w:ilvl="0" w:tplc="5C9ADD5A">
      <w:start w:val="2"/>
      <w:numFmt w:val="bullet"/>
      <w:lvlText w:val="-"/>
      <w:lvlJc w:val="left"/>
      <w:pPr>
        <w:ind w:left="1080" w:hanging="360"/>
      </w:pPr>
      <w:rPr>
        <w:rFonts w:ascii="Times New Roman" w:eastAsia="SimSu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D477DE"/>
    <w:multiLevelType w:val="multilevel"/>
    <w:tmpl w:val="B346FC4C"/>
    <w:lvl w:ilvl="0">
      <w:start w:val="4"/>
      <w:numFmt w:val="decimal"/>
      <w:lvlText w:val="%1"/>
      <w:lvlJc w:val="left"/>
      <w:pPr>
        <w:ind w:left="525" w:hanging="525"/>
      </w:pPr>
      <w:rPr>
        <w:rFonts w:hint="default"/>
      </w:rPr>
    </w:lvl>
    <w:lvl w:ilvl="1">
      <w:start w:val="2"/>
      <w:numFmt w:val="decimal"/>
      <w:lvlText w:val="%1.%2"/>
      <w:lvlJc w:val="left"/>
      <w:pPr>
        <w:ind w:left="667" w:hanging="525"/>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7" w15:restartNumberingAfterBreak="0">
    <w:nsid w:val="36A46A45"/>
    <w:multiLevelType w:val="hybridMultilevel"/>
    <w:tmpl w:val="9E5CA6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9" w15:restartNumberingAfterBreak="0">
    <w:nsid w:val="3E796858"/>
    <w:multiLevelType w:val="multilevel"/>
    <w:tmpl w:val="2E921E50"/>
    <w:lvl w:ilvl="0">
      <w:start w:val="3"/>
      <w:numFmt w:val="decimal"/>
      <w:lvlText w:val="%1."/>
      <w:lvlJc w:val="left"/>
      <w:pPr>
        <w:ind w:left="390" w:hanging="390"/>
      </w:pPr>
      <w:rPr>
        <w:rFonts w:hint="default"/>
      </w:rPr>
    </w:lvl>
    <w:lvl w:ilvl="1">
      <w:start w:val="3"/>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865516"/>
    <w:multiLevelType w:val="hybridMultilevel"/>
    <w:tmpl w:val="CCA444E6"/>
    <w:lvl w:ilvl="0" w:tplc="D82EDC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E5DAA"/>
    <w:multiLevelType w:val="hybridMultilevel"/>
    <w:tmpl w:val="02DABE5C"/>
    <w:lvl w:ilvl="0" w:tplc="D82EDC3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7B444C"/>
    <w:multiLevelType w:val="hybridMultilevel"/>
    <w:tmpl w:val="AEDE256E"/>
    <w:lvl w:ilvl="0" w:tplc="D82EDC34">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A569A"/>
    <w:multiLevelType w:val="hybridMultilevel"/>
    <w:tmpl w:val="12B4C7B6"/>
    <w:lvl w:ilvl="0" w:tplc="5C9ADD5A">
      <w:start w:val="2"/>
      <w:numFmt w:val="bullet"/>
      <w:lvlText w:val="-"/>
      <w:lvlJc w:val="left"/>
      <w:pPr>
        <w:ind w:left="1440" w:hanging="360"/>
      </w:pPr>
      <w:rPr>
        <w:rFonts w:ascii="Times New Roman" w:eastAsia="SimSu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707023"/>
    <w:multiLevelType w:val="hybridMultilevel"/>
    <w:tmpl w:val="6ED43BEA"/>
    <w:lvl w:ilvl="0" w:tplc="D82EDC34">
      <w:start w:val="3"/>
      <w:numFmt w:val="bullet"/>
      <w:lvlText w:val="-"/>
      <w:lvlJc w:val="left"/>
      <w:pPr>
        <w:ind w:left="1440" w:hanging="360"/>
      </w:pPr>
      <w:rPr>
        <w:rFonts w:ascii="Times New Roman" w:eastAsia="Times New Roman" w:hAnsi="Times New Roman" w:cs="Times New Roman" w:hint="default"/>
      </w:rPr>
    </w:lvl>
    <w:lvl w:ilvl="1" w:tplc="F6361E26">
      <w:numFmt w:val="bullet"/>
      <w:lvlText w:val=""/>
      <w:lvlJc w:val="left"/>
      <w:pPr>
        <w:ind w:left="2160" w:hanging="360"/>
      </w:pPr>
      <w:rPr>
        <w:rFonts w:ascii="Times New Roman" w:eastAsia="SimSu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2416E"/>
    <w:multiLevelType w:val="hybridMultilevel"/>
    <w:tmpl w:val="9EA4A5FC"/>
    <w:lvl w:ilvl="0" w:tplc="742063F4">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8050A7C"/>
    <w:multiLevelType w:val="hybridMultilevel"/>
    <w:tmpl w:val="C646016A"/>
    <w:lvl w:ilvl="0" w:tplc="D82EDC34">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20FD1"/>
    <w:multiLevelType w:val="hybridMultilevel"/>
    <w:tmpl w:val="012E91E2"/>
    <w:lvl w:ilvl="0" w:tplc="742063F4">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C40566F"/>
    <w:multiLevelType w:val="hybridMultilevel"/>
    <w:tmpl w:val="3E0A6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D32879"/>
    <w:multiLevelType w:val="multilevel"/>
    <w:tmpl w:val="A866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3672E8"/>
    <w:multiLevelType w:val="hybridMultilevel"/>
    <w:tmpl w:val="1A825EAC"/>
    <w:lvl w:ilvl="0" w:tplc="D82EDC3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3C80CD2"/>
    <w:multiLevelType w:val="hybridMultilevel"/>
    <w:tmpl w:val="F4BEA56E"/>
    <w:lvl w:ilvl="0" w:tplc="742063F4">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A945E6B"/>
    <w:multiLevelType w:val="hybridMultilevel"/>
    <w:tmpl w:val="F210FFC4"/>
    <w:lvl w:ilvl="0" w:tplc="D82EDC34">
      <w:start w:val="3"/>
      <w:numFmt w:val="bullet"/>
      <w:lvlText w:val="-"/>
      <w:lvlJc w:val="left"/>
      <w:pPr>
        <w:ind w:left="720" w:hanging="360"/>
      </w:pPr>
      <w:rPr>
        <w:rFonts w:ascii="Times New Roman" w:eastAsia="Times New Roman" w:hAnsi="Times New Roman" w:cs="Times New Roman" w:hint="default"/>
      </w:rPr>
    </w:lvl>
    <w:lvl w:ilvl="1" w:tplc="D82EDC34">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A4D4E"/>
    <w:multiLevelType w:val="hybridMultilevel"/>
    <w:tmpl w:val="B7A2612C"/>
    <w:lvl w:ilvl="0" w:tplc="D82EDC3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3F6944"/>
    <w:multiLevelType w:val="hybridMultilevel"/>
    <w:tmpl w:val="638208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12"/>
  </w:num>
  <w:num w:numId="3">
    <w:abstractNumId w:val="1"/>
  </w:num>
  <w:num w:numId="4">
    <w:abstractNumId w:val="0"/>
  </w:num>
  <w:num w:numId="5">
    <w:abstractNumId w:val="15"/>
  </w:num>
  <w:num w:numId="6">
    <w:abstractNumId w:val="19"/>
  </w:num>
  <w:num w:numId="7">
    <w:abstractNumId w:val="34"/>
  </w:num>
  <w:num w:numId="8">
    <w:abstractNumId w:val="17"/>
  </w:num>
  <w:num w:numId="9">
    <w:abstractNumId w:val="8"/>
  </w:num>
  <w:num w:numId="10">
    <w:abstractNumId w:val="11"/>
  </w:num>
  <w:num w:numId="11">
    <w:abstractNumId w:val="19"/>
    <w:lvlOverride w:ilvl="0">
      <w:startOverride w:val="4"/>
    </w:lvlOverride>
    <w:lvlOverride w:ilvl="1">
      <w:startOverride w:val="2"/>
    </w:lvlOverride>
    <w:lvlOverride w:ilvl="2">
      <w:startOverride w:val="1"/>
    </w:lvlOverride>
  </w:num>
  <w:num w:numId="12">
    <w:abstractNumId w:val="19"/>
    <w:lvlOverride w:ilvl="0">
      <w:startOverride w:val="4"/>
    </w:lvlOverride>
    <w:lvlOverride w:ilvl="1">
      <w:startOverride w:val="2"/>
    </w:lvlOverride>
    <w:lvlOverride w:ilvl="2">
      <w:startOverride w:val="2"/>
    </w:lvlOverride>
  </w:num>
  <w:num w:numId="13">
    <w:abstractNumId w:val="16"/>
  </w:num>
  <w:num w:numId="14">
    <w:abstractNumId w:val="7"/>
  </w:num>
  <w:num w:numId="15">
    <w:abstractNumId w:val="6"/>
  </w:num>
  <w:num w:numId="16">
    <w:abstractNumId w:val="23"/>
  </w:num>
  <w:num w:numId="17">
    <w:abstractNumId w:val="28"/>
  </w:num>
  <w:num w:numId="18">
    <w:abstractNumId w:val="9"/>
  </w:num>
  <w:num w:numId="19">
    <w:abstractNumId w:val="2"/>
  </w:num>
  <w:num w:numId="20">
    <w:abstractNumId w:val="31"/>
  </w:num>
  <w:num w:numId="21">
    <w:abstractNumId w:val="14"/>
  </w:num>
  <w:num w:numId="22">
    <w:abstractNumId w:val="27"/>
  </w:num>
  <w:num w:numId="23">
    <w:abstractNumId w:val="29"/>
  </w:num>
  <w:num w:numId="24">
    <w:abstractNumId w:val="24"/>
  </w:num>
  <w:num w:numId="25">
    <w:abstractNumId w:val="20"/>
  </w:num>
  <w:num w:numId="26">
    <w:abstractNumId w:val="10"/>
  </w:num>
  <w:num w:numId="27">
    <w:abstractNumId w:val="4"/>
  </w:num>
  <w:num w:numId="28">
    <w:abstractNumId w:val="13"/>
  </w:num>
  <w:num w:numId="29">
    <w:abstractNumId w:val="5"/>
  </w:num>
  <w:num w:numId="30">
    <w:abstractNumId w:val="3"/>
  </w:num>
  <w:num w:numId="31">
    <w:abstractNumId w:val="25"/>
  </w:num>
  <w:num w:numId="32">
    <w:abstractNumId w:val="21"/>
  </w:num>
  <w:num w:numId="33">
    <w:abstractNumId w:val="22"/>
  </w:num>
  <w:num w:numId="34">
    <w:abstractNumId w:val="32"/>
  </w:num>
  <w:num w:numId="35">
    <w:abstractNumId w:val="26"/>
  </w:num>
  <w:num w:numId="36">
    <w:abstractNumId w:val="30"/>
  </w:num>
  <w:num w:numId="37">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257"/>
    <w:rsid w:val="00000AA5"/>
    <w:rsid w:val="00003435"/>
    <w:rsid w:val="00013C4C"/>
    <w:rsid w:val="0001680B"/>
    <w:rsid w:val="00025FC6"/>
    <w:rsid w:val="0007078F"/>
    <w:rsid w:val="00085E58"/>
    <w:rsid w:val="00090DBF"/>
    <w:rsid w:val="00094298"/>
    <w:rsid w:val="0009514F"/>
    <w:rsid w:val="000A186A"/>
    <w:rsid w:val="000A32FE"/>
    <w:rsid w:val="000A549E"/>
    <w:rsid w:val="000B11C4"/>
    <w:rsid w:val="000B29E4"/>
    <w:rsid w:val="000B55A1"/>
    <w:rsid w:val="000C0411"/>
    <w:rsid w:val="000C4A69"/>
    <w:rsid w:val="000C7F45"/>
    <w:rsid w:val="000D1B28"/>
    <w:rsid w:val="000E0EE9"/>
    <w:rsid w:val="000E2D74"/>
    <w:rsid w:val="000E4F17"/>
    <w:rsid w:val="000E6AA3"/>
    <w:rsid w:val="000F1747"/>
    <w:rsid w:val="000F3072"/>
    <w:rsid w:val="00101359"/>
    <w:rsid w:val="001053AA"/>
    <w:rsid w:val="001057DC"/>
    <w:rsid w:val="00106318"/>
    <w:rsid w:val="00106DE0"/>
    <w:rsid w:val="00117F6F"/>
    <w:rsid w:val="00133598"/>
    <w:rsid w:val="001379FB"/>
    <w:rsid w:val="001506F1"/>
    <w:rsid w:val="00151E94"/>
    <w:rsid w:val="00152EB9"/>
    <w:rsid w:val="00160775"/>
    <w:rsid w:val="00171644"/>
    <w:rsid w:val="00177919"/>
    <w:rsid w:val="001807C3"/>
    <w:rsid w:val="00183F3C"/>
    <w:rsid w:val="00184FF2"/>
    <w:rsid w:val="00186839"/>
    <w:rsid w:val="00191AD6"/>
    <w:rsid w:val="00191B85"/>
    <w:rsid w:val="00195EDD"/>
    <w:rsid w:val="0019708C"/>
    <w:rsid w:val="00197BFC"/>
    <w:rsid w:val="001A1587"/>
    <w:rsid w:val="001A1653"/>
    <w:rsid w:val="001A3188"/>
    <w:rsid w:val="001A50CD"/>
    <w:rsid w:val="001A5EF3"/>
    <w:rsid w:val="001B3650"/>
    <w:rsid w:val="001B47DF"/>
    <w:rsid w:val="001B65E1"/>
    <w:rsid w:val="001B6E74"/>
    <w:rsid w:val="001B7981"/>
    <w:rsid w:val="001C587F"/>
    <w:rsid w:val="001D3936"/>
    <w:rsid w:val="001D4CF1"/>
    <w:rsid w:val="001E46CF"/>
    <w:rsid w:val="001F32DF"/>
    <w:rsid w:val="001F3C2E"/>
    <w:rsid w:val="001F51AB"/>
    <w:rsid w:val="001F6A85"/>
    <w:rsid w:val="002024CE"/>
    <w:rsid w:val="00206642"/>
    <w:rsid w:val="00206ED1"/>
    <w:rsid w:val="00217935"/>
    <w:rsid w:val="00220590"/>
    <w:rsid w:val="002259C7"/>
    <w:rsid w:val="002316FD"/>
    <w:rsid w:val="00234F69"/>
    <w:rsid w:val="002368AC"/>
    <w:rsid w:val="002414D5"/>
    <w:rsid w:val="00242D1A"/>
    <w:rsid w:val="0025084C"/>
    <w:rsid w:val="00256FFE"/>
    <w:rsid w:val="002575BA"/>
    <w:rsid w:val="00261337"/>
    <w:rsid w:val="00264525"/>
    <w:rsid w:val="00266BEB"/>
    <w:rsid w:val="00266DCB"/>
    <w:rsid w:val="00267B53"/>
    <w:rsid w:val="002740D1"/>
    <w:rsid w:val="00275C58"/>
    <w:rsid w:val="00280751"/>
    <w:rsid w:val="00281B3A"/>
    <w:rsid w:val="00282E85"/>
    <w:rsid w:val="00286AD8"/>
    <w:rsid w:val="00296245"/>
    <w:rsid w:val="002A2A70"/>
    <w:rsid w:val="002A461B"/>
    <w:rsid w:val="002A4E97"/>
    <w:rsid w:val="002B5571"/>
    <w:rsid w:val="002B670B"/>
    <w:rsid w:val="002B6783"/>
    <w:rsid w:val="002B6C6D"/>
    <w:rsid w:val="002D5B53"/>
    <w:rsid w:val="002E62C1"/>
    <w:rsid w:val="002F4589"/>
    <w:rsid w:val="00301009"/>
    <w:rsid w:val="00306758"/>
    <w:rsid w:val="0031732E"/>
    <w:rsid w:val="0032060C"/>
    <w:rsid w:val="00320B64"/>
    <w:rsid w:val="003211E0"/>
    <w:rsid w:val="00321FC1"/>
    <w:rsid w:val="00324FE1"/>
    <w:rsid w:val="00326E77"/>
    <w:rsid w:val="003337BF"/>
    <w:rsid w:val="0033660F"/>
    <w:rsid w:val="003371D3"/>
    <w:rsid w:val="0034296E"/>
    <w:rsid w:val="00347001"/>
    <w:rsid w:val="00347274"/>
    <w:rsid w:val="003510DF"/>
    <w:rsid w:val="003526BE"/>
    <w:rsid w:val="00355BA8"/>
    <w:rsid w:val="00355E03"/>
    <w:rsid w:val="00356451"/>
    <w:rsid w:val="00365156"/>
    <w:rsid w:val="003676E0"/>
    <w:rsid w:val="0036788A"/>
    <w:rsid w:val="003711D3"/>
    <w:rsid w:val="00372516"/>
    <w:rsid w:val="003741A9"/>
    <w:rsid w:val="00383386"/>
    <w:rsid w:val="00385829"/>
    <w:rsid w:val="00394C5D"/>
    <w:rsid w:val="00395006"/>
    <w:rsid w:val="0039636E"/>
    <w:rsid w:val="003A3218"/>
    <w:rsid w:val="003B2601"/>
    <w:rsid w:val="003B37CA"/>
    <w:rsid w:val="003C3CD9"/>
    <w:rsid w:val="003D5C8C"/>
    <w:rsid w:val="003E00E6"/>
    <w:rsid w:val="003E13E2"/>
    <w:rsid w:val="003F6B25"/>
    <w:rsid w:val="00421191"/>
    <w:rsid w:val="00425740"/>
    <w:rsid w:val="0042666F"/>
    <w:rsid w:val="004277B8"/>
    <w:rsid w:val="00431E55"/>
    <w:rsid w:val="00432874"/>
    <w:rsid w:val="00433A2F"/>
    <w:rsid w:val="00433F04"/>
    <w:rsid w:val="00436603"/>
    <w:rsid w:val="00437D12"/>
    <w:rsid w:val="004578BC"/>
    <w:rsid w:val="00460025"/>
    <w:rsid w:val="00460947"/>
    <w:rsid w:val="00460EFF"/>
    <w:rsid w:val="00464293"/>
    <w:rsid w:val="004711E8"/>
    <w:rsid w:val="00472C79"/>
    <w:rsid w:val="004744F0"/>
    <w:rsid w:val="00476933"/>
    <w:rsid w:val="004817F9"/>
    <w:rsid w:val="00482B94"/>
    <w:rsid w:val="00485CCD"/>
    <w:rsid w:val="00496035"/>
    <w:rsid w:val="004B2496"/>
    <w:rsid w:val="004B2583"/>
    <w:rsid w:val="004C2EBF"/>
    <w:rsid w:val="004C4131"/>
    <w:rsid w:val="004C6E1E"/>
    <w:rsid w:val="004C7521"/>
    <w:rsid w:val="004D0AAB"/>
    <w:rsid w:val="004D1449"/>
    <w:rsid w:val="004D3B15"/>
    <w:rsid w:val="004D51C3"/>
    <w:rsid w:val="004D7249"/>
    <w:rsid w:val="004D7AA6"/>
    <w:rsid w:val="004F3659"/>
    <w:rsid w:val="004F3B4C"/>
    <w:rsid w:val="00503A84"/>
    <w:rsid w:val="005044B0"/>
    <w:rsid w:val="005047D2"/>
    <w:rsid w:val="0050591C"/>
    <w:rsid w:val="00507C88"/>
    <w:rsid w:val="00514323"/>
    <w:rsid w:val="005279B6"/>
    <w:rsid w:val="005421B4"/>
    <w:rsid w:val="00543B27"/>
    <w:rsid w:val="005459E1"/>
    <w:rsid w:val="0054672A"/>
    <w:rsid w:val="00554639"/>
    <w:rsid w:val="00566B4A"/>
    <w:rsid w:val="005677BF"/>
    <w:rsid w:val="00582BB7"/>
    <w:rsid w:val="0058463E"/>
    <w:rsid w:val="005B16F3"/>
    <w:rsid w:val="005B2ADA"/>
    <w:rsid w:val="005B5B17"/>
    <w:rsid w:val="005B5D40"/>
    <w:rsid w:val="005B6105"/>
    <w:rsid w:val="005B6933"/>
    <w:rsid w:val="005C1A45"/>
    <w:rsid w:val="005D5973"/>
    <w:rsid w:val="005D6B36"/>
    <w:rsid w:val="005E5B68"/>
    <w:rsid w:val="005E7B56"/>
    <w:rsid w:val="00602F79"/>
    <w:rsid w:val="00606139"/>
    <w:rsid w:val="0061185B"/>
    <w:rsid w:val="00611C59"/>
    <w:rsid w:val="00625F2D"/>
    <w:rsid w:val="00630C4A"/>
    <w:rsid w:val="00633A95"/>
    <w:rsid w:val="006412F3"/>
    <w:rsid w:val="00647761"/>
    <w:rsid w:val="00650464"/>
    <w:rsid w:val="00657403"/>
    <w:rsid w:val="00663961"/>
    <w:rsid w:val="006667DA"/>
    <w:rsid w:val="00670FC7"/>
    <w:rsid w:val="00681ACE"/>
    <w:rsid w:val="00681E24"/>
    <w:rsid w:val="0068732B"/>
    <w:rsid w:val="00691339"/>
    <w:rsid w:val="006919F7"/>
    <w:rsid w:val="00694FC9"/>
    <w:rsid w:val="006A127E"/>
    <w:rsid w:val="006A19C0"/>
    <w:rsid w:val="006B02C3"/>
    <w:rsid w:val="006B041B"/>
    <w:rsid w:val="006B3312"/>
    <w:rsid w:val="006B7187"/>
    <w:rsid w:val="006C57F4"/>
    <w:rsid w:val="006D13D3"/>
    <w:rsid w:val="006D1A05"/>
    <w:rsid w:val="006D33F5"/>
    <w:rsid w:val="006E2942"/>
    <w:rsid w:val="006E3E89"/>
    <w:rsid w:val="006E6860"/>
    <w:rsid w:val="006F1DD2"/>
    <w:rsid w:val="006F359B"/>
    <w:rsid w:val="006F3C54"/>
    <w:rsid w:val="006F6578"/>
    <w:rsid w:val="006F793F"/>
    <w:rsid w:val="00700366"/>
    <w:rsid w:val="00703154"/>
    <w:rsid w:val="00710E85"/>
    <w:rsid w:val="007119B7"/>
    <w:rsid w:val="0071719C"/>
    <w:rsid w:val="007210B9"/>
    <w:rsid w:val="007227B4"/>
    <w:rsid w:val="007239F4"/>
    <w:rsid w:val="007256DC"/>
    <w:rsid w:val="00726FEC"/>
    <w:rsid w:val="00730FFB"/>
    <w:rsid w:val="0073155E"/>
    <w:rsid w:val="00733FDC"/>
    <w:rsid w:val="00735040"/>
    <w:rsid w:val="0073792B"/>
    <w:rsid w:val="007427AE"/>
    <w:rsid w:val="007510D1"/>
    <w:rsid w:val="00751F61"/>
    <w:rsid w:val="00757493"/>
    <w:rsid w:val="00761182"/>
    <w:rsid w:val="00766748"/>
    <w:rsid w:val="00771E8D"/>
    <w:rsid w:val="007852D9"/>
    <w:rsid w:val="0078590A"/>
    <w:rsid w:val="00790B12"/>
    <w:rsid w:val="0079504B"/>
    <w:rsid w:val="00797986"/>
    <w:rsid w:val="007A31B1"/>
    <w:rsid w:val="007B217A"/>
    <w:rsid w:val="007B2F19"/>
    <w:rsid w:val="007B47F4"/>
    <w:rsid w:val="007C1153"/>
    <w:rsid w:val="007E5D24"/>
    <w:rsid w:val="007F15F2"/>
    <w:rsid w:val="007F309C"/>
    <w:rsid w:val="007F575B"/>
    <w:rsid w:val="0080116A"/>
    <w:rsid w:val="008065C7"/>
    <w:rsid w:val="00810256"/>
    <w:rsid w:val="00811298"/>
    <w:rsid w:val="00814644"/>
    <w:rsid w:val="008156B1"/>
    <w:rsid w:val="0083576F"/>
    <w:rsid w:val="008370B0"/>
    <w:rsid w:val="00837541"/>
    <w:rsid w:val="00837C5C"/>
    <w:rsid w:val="00841319"/>
    <w:rsid w:val="00841B66"/>
    <w:rsid w:val="00844827"/>
    <w:rsid w:val="00851F17"/>
    <w:rsid w:val="008553DD"/>
    <w:rsid w:val="00874438"/>
    <w:rsid w:val="00874C56"/>
    <w:rsid w:val="00875161"/>
    <w:rsid w:val="0088009E"/>
    <w:rsid w:val="00882251"/>
    <w:rsid w:val="00891F4D"/>
    <w:rsid w:val="0089264D"/>
    <w:rsid w:val="0089546C"/>
    <w:rsid w:val="00896E1B"/>
    <w:rsid w:val="008A0305"/>
    <w:rsid w:val="008A0A02"/>
    <w:rsid w:val="008A5A2A"/>
    <w:rsid w:val="008A7B34"/>
    <w:rsid w:val="008B2BF2"/>
    <w:rsid w:val="008B6343"/>
    <w:rsid w:val="008B7903"/>
    <w:rsid w:val="008E383C"/>
    <w:rsid w:val="008E4F0B"/>
    <w:rsid w:val="008E668A"/>
    <w:rsid w:val="008E684C"/>
    <w:rsid w:val="008F2BBB"/>
    <w:rsid w:val="0090642E"/>
    <w:rsid w:val="009128E9"/>
    <w:rsid w:val="00913D7C"/>
    <w:rsid w:val="00926FA4"/>
    <w:rsid w:val="00927B67"/>
    <w:rsid w:val="00956E64"/>
    <w:rsid w:val="0097209F"/>
    <w:rsid w:val="0097571D"/>
    <w:rsid w:val="009759B4"/>
    <w:rsid w:val="0097668C"/>
    <w:rsid w:val="00976EB5"/>
    <w:rsid w:val="00977B5A"/>
    <w:rsid w:val="00980A7D"/>
    <w:rsid w:val="00991C8F"/>
    <w:rsid w:val="00992794"/>
    <w:rsid w:val="009A5396"/>
    <w:rsid w:val="009A5411"/>
    <w:rsid w:val="009A6701"/>
    <w:rsid w:val="009B1843"/>
    <w:rsid w:val="009B529F"/>
    <w:rsid w:val="009B5F5F"/>
    <w:rsid w:val="009C0D03"/>
    <w:rsid w:val="009C46A1"/>
    <w:rsid w:val="009C610A"/>
    <w:rsid w:val="009D0058"/>
    <w:rsid w:val="009D05AF"/>
    <w:rsid w:val="009D0E50"/>
    <w:rsid w:val="009D21FA"/>
    <w:rsid w:val="009D22FB"/>
    <w:rsid w:val="009D46F4"/>
    <w:rsid w:val="009E15F1"/>
    <w:rsid w:val="009E43EA"/>
    <w:rsid w:val="009E5D32"/>
    <w:rsid w:val="009E7991"/>
    <w:rsid w:val="009F21D0"/>
    <w:rsid w:val="009F5D2D"/>
    <w:rsid w:val="00A01F7E"/>
    <w:rsid w:val="00A01F82"/>
    <w:rsid w:val="00A067A9"/>
    <w:rsid w:val="00A123F3"/>
    <w:rsid w:val="00A16326"/>
    <w:rsid w:val="00A17DAE"/>
    <w:rsid w:val="00A21D5D"/>
    <w:rsid w:val="00A21E35"/>
    <w:rsid w:val="00A2783A"/>
    <w:rsid w:val="00A33D81"/>
    <w:rsid w:val="00A34992"/>
    <w:rsid w:val="00A4519A"/>
    <w:rsid w:val="00A4656A"/>
    <w:rsid w:val="00A47B6E"/>
    <w:rsid w:val="00A53D27"/>
    <w:rsid w:val="00A6484F"/>
    <w:rsid w:val="00A846AE"/>
    <w:rsid w:val="00A861C7"/>
    <w:rsid w:val="00A91716"/>
    <w:rsid w:val="00A91C75"/>
    <w:rsid w:val="00A94E8D"/>
    <w:rsid w:val="00AA242F"/>
    <w:rsid w:val="00AA5476"/>
    <w:rsid w:val="00AC12C2"/>
    <w:rsid w:val="00AC7515"/>
    <w:rsid w:val="00AD128D"/>
    <w:rsid w:val="00AD55EF"/>
    <w:rsid w:val="00AD56D4"/>
    <w:rsid w:val="00AD6EC8"/>
    <w:rsid w:val="00AD79BD"/>
    <w:rsid w:val="00AD7EC8"/>
    <w:rsid w:val="00AE5822"/>
    <w:rsid w:val="00AE6201"/>
    <w:rsid w:val="00AF4014"/>
    <w:rsid w:val="00AF6D52"/>
    <w:rsid w:val="00B00520"/>
    <w:rsid w:val="00B01195"/>
    <w:rsid w:val="00B040D2"/>
    <w:rsid w:val="00B0438A"/>
    <w:rsid w:val="00B05EAD"/>
    <w:rsid w:val="00B066DB"/>
    <w:rsid w:val="00B13B03"/>
    <w:rsid w:val="00B15098"/>
    <w:rsid w:val="00B15F1C"/>
    <w:rsid w:val="00B17427"/>
    <w:rsid w:val="00B17E61"/>
    <w:rsid w:val="00B215D5"/>
    <w:rsid w:val="00B22E4F"/>
    <w:rsid w:val="00B23CEE"/>
    <w:rsid w:val="00B24B7A"/>
    <w:rsid w:val="00B25AD9"/>
    <w:rsid w:val="00B31AD3"/>
    <w:rsid w:val="00B34FDE"/>
    <w:rsid w:val="00B417C1"/>
    <w:rsid w:val="00B418CA"/>
    <w:rsid w:val="00B47125"/>
    <w:rsid w:val="00B54ACE"/>
    <w:rsid w:val="00B56357"/>
    <w:rsid w:val="00B57991"/>
    <w:rsid w:val="00B57B38"/>
    <w:rsid w:val="00B61935"/>
    <w:rsid w:val="00B70FE4"/>
    <w:rsid w:val="00B75064"/>
    <w:rsid w:val="00B820AC"/>
    <w:rsid w:val="00B90DAE"/>
    <w:rsid w:val="00B91257"/>
    <w:rsid w:val="00BA5830"/>
    <w:rsid w:val="00BA7CBE"/>
    <w:rsid w:val="00BB3A04"/>
    <w:rsid w:val="00BB3BCC"/>
    <w:rsid w:val="00BB4831"/>
    <w:rsid w:val="00BB5248"/>
    <w:rsid w:val="00BB5869"/>
    <w:rsid w:val="00BB7F60"/>
    <w:rsid w:val="00BC5810"/>
    <w:rsid w:val="00BC59F5"/>
    <w:rsid w:val="00BD09EA"/>
    <w:rsid w:val="00BD1D48"/>
    <w:rsid w:val="00BD4947"/>
    <w:rsid w:val="00BD6940"/>
    <w:rsid w:val="00BE1185"/>
    <w:rsid w:val="00BF1928"/>
    <w:rsid w:val="00BF3913"/>
    <w:rsid w:val="00C005CF"/>
    <w:rsid w:val="00C0258F"/>
    <w:rsid w:val="00C074B8"/>
    <w:rsid w:val="00C0765C"/>
    <w:rsid w:val="00C163E6"/>
    <w:rsid w:val="00C16666"/>
    <w:rsid w:val="00C21EFE"/>
    <w:rsid w:val="00C27683"/>
    <w:rsid w:val="00C30663"/>
    <w:rsid w:val="00C46059"/>
    <w:rsid w:val="00C5060F"/>
    <w:rsid w:val="00C5143D"/>
    <w:rsid w:val="00C536D8"/>
    <w:rsid w:val="00C613A4"/>
    <w:rsid w:val="00C6277B"/>
    <w:rsid w:val="00C73D9D"/>
    <w:rsid w:val="00C7567B"/>
    <w:rsid w:val="00C76AFF"/>
    <w:rsid w:val="00C77FEF"/>
    <w:rsid w:val="00C825E4"/>
    <w:rsid w:val="00C95274"/>
    <w:rsid w:val="00CA3499"/>
    <w:rsid w:val="00CB18E3"/>
    <w:rsid w:val="00CC575E"/>
    <w:rsid w:val="00CD0229"/>
    <w:rsid w:val="00CD0683"/>
    <w:rsid w:val="00CD2F42"/>
    <w:rsid w:val="00CE05FC"/>
    <w:rsid w:val="00CE3AD8"/>
    <w:rsid w:val="00CE625A"/>
    <w:rsid w:val="00CE6529"/>
    <w:rsid w:val="00CF01B9"/>
    <w:rsid w:val="00CF39D2"/>
    <w:rsid w:val="00CF7001"/>
    <w:rsid w:val="00CF7209"/>
    <w:rsid w:val="00CF78E3"/>
    <w:rsid w:val="00D00523"/>
    <w:rsid w:val="00D00F7B"/>
    <w:rsid w:val="00D064E2"/>
    <w:rsid w:val="00D076AC"/>
    <w:rsid w:val="00D21E45"/>
    <w:rsid w:val="00D31985"/>
    <w:rsid w:val="00D32BE8"/>
    <w:rsid w:val="00D419F9"/>
    <w:rsid w:val="00D43AA1"/>
    <w:rsid w:val="00D525A0"/>
    <w:rsid w:val="00D65A0C"/>
    <w:rsid w:val="00D660DB"/>
    <w:rsid w:val="00D678B0"/>
    <w:rsid w:val="00D71A54"/>
    <w:rsid w:val="00D8149C"/>
    <w:rsid w:val="00D84CFF"/>
    <w:rsid w:val="00D91421"/>
    <w:rsid w:val="00D92669"/>
    <w:rsid w:val="00D92BD5"/>
    <w:rsid w:val="00D94687"/>
    <w:rsid w:val="00D96B87"/>
    <w:rsid w:val="00DA3AAF"/>
    <w:rsid w:val="00DA663F"/>
    <w:rsid w:val="00DB4E20"/>
    <w:rsid w:val="00DC3262"/>
    <w:rsid w:val="00DC3D1D"/>
    <w:rsid w:val="00DD1A21"/>
    <w:rsid w:val="00DE7C1C"/>
    <w:rsid w:val="00E01EB3"/>
    <w:rsid w:val="00E0636F"/>
    <w:rsid w:val="00E066D4"/>
    <w:rsid w:val="00E15AB6"/>
    <w:rsid w:val="00E235AA"/>
    <w:rsid w:val="00E2649B"/>
    <w:rsid w:val="00E301F5"/>
    <w:rsid w:val="00E31318"/>
    <w:rsid w:val="00E32FC7"/>
    <w:rsid w:val="00E3385A"/>
    <w:rsid w:val="00E3460E"/>
    <w:rsid w:val="00E34D3D"/>
    <w:rsid w:val="00E35CDD"/>
    <w:rsid w:val="00E373B9"/>
    <w:rsid w:val="00E3759C"/>
    <w:rsid w:val="00E40671"/>
    <w:rsid w:val="00E42AFF"/>
    <w:rsid w:val="00E46532"/>
    <w:rsid w:val="00E46FE3"/>
    <w:rsid w:val="00E504FB"/>
    <w:rsid w:val="00E509B6"/>
    <w:rsid w:val="00E53018"/>
    <w:rsid w:val="00E5707E"/>
    <w:rsid w:val="00E60048"/>
    <w:rsid w:val="00E603BC"/>
    <w:rsid w:val="00E64992"/>
    <w:rsid w:val="00E70219"/>
    <w:rsid w:val="00E7027A"/>
    <w:rsid w:val="00E7062B"/>
    <w:rsid w:val="00E70DA9"/>
    <w:rsid w:val="00E7219E"/>
    <w:rsid w:val="00E73F48"/>
    <w:rsid w:val="00E81C58"/>
    <w:rsid w:val="00EC0B64"/>
    <w:rsid w:val="00ED10FB"/>
    <w:rsid w:val="00ED5E41"/>
    <w:rsid w:val="00EE708F"/>
    <w:rsid w:val="00EF0D82"/>
    <w:rsid w:val="00F00F12"/>
    <w:rsid w:val="00F04C7F"/>
    <w:rsid w:val="00F12A96"/>
    <w:rsid w:val="00F153F8"/>
    <w:rsid w:val="00F22207"/>
    <w:rsid w:val="00F250DF"/>
    <w:rsid w:val="00F26458"/>
    <w:rsid w:val="00F332CC"/>
    <w:rsid w:val="00F33CFE"/>
    <w:rsid w:val="00F34438"/>
    <w:rsid w:val="00F35D6F"/>
    <w:rsid w:val="00F42209"/>
    <w:rsid w:val="00F446C0"/>
    <w:rsid w:val="00F45582"/>
    <w:rsid w:val="00F46544"/>
    <w:rsid w:val="00F57A80"/>
    <w:rsid w:val="00F71820"/>
    <w:rsid w:val="00F75CAA"/>
    <w:rsid w:val="00F76FC3"/>
    <w:rsid w:val="00F81DD6"/>
    <w:rsid w:val="00F85860"/>
    <w:rsid w:val="00F865A0"/>
    <w:rsid w:val="00FA5EE9"/>
    <w:rsid w:val="00FB1B43"/>
    <w:rsid w:val="00FB2FA0"/>
    <w:rsid w:val="00FC009A"/>
    <w:rsid w:val="00FC017A"/>
    <w:rsid w:val="00FC7EA3"/>
    <w:rsid w:val="00FE79F2"/>
    <w:rsid w:val="00FE7CFD"/>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9810D"/>
  <w15:chartTrackingRefBased/>
  <w15:docId w15:val="{6C740048-7FC2-46A9-89A7-4B716FB9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D7C"/>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896E1B"/>
    <w:pPr>
      <w:keepNext/>
      <w:numPr>
        <w:ilvl w:val="1"/>
        <w:numId w:val="6"/>
      </w:numPr>
      <w:spacing w:before="120" w:after="120" w:line="360" w:lineRule="auto"/>
      <w:jc w:val="both"/>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896E1B"/>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styleId="Bibliography">
    <w:name w:val="Bibliography"/>
    <w:basedOn w:val="Normal"/>
    <w:next w:val="Normal"/>
    <w:uiPriority w:val="37"/>
    <w:unhideWhenUsed/>
    <w:rsid w:val="00F85860"/>
  </w:style>
  <w:style w:type="paragraph" w:styleId="BalloonText">
    <w:name w:val="Balloon Text"/>
    <w:basedOn w:val="Normal"/>
    <w:link w:val="BalloonTextChar"/>
    <w:uiPriority w:val="99"/>
    <w:semiHidden/>
    <w:unhideWhenUsed/>
    <w:rsid w:val="008146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64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786109">
      <w:bodyDiv w:val="1"/>
      <w:marLeft w:val="0"/>
      <w:marRight w:val="0"/>
      <w:marTop w:val="0"/>
      <w:marBottom w:val="0"/>
      <w:divBdr>
        <w:top w:val="none" w:sz="0" w:space="0" w:color="auto"/>
        <w:left w:val="none" w:sz="0" w:space="0" w:color="auto"/>
        <w:bottom w:val="none" w:sz="0" w:space="0" w:color="auto"/>
        <w:right w:val="none" w:sz="0" w:space="0" w:color="auto"/>
      </w:divBdr>
    </w:div>
    <w:div w:id="60908359">
      <w:bodyDiv w:val="1"/>
      <w:marLeft w:val="0"/>
      <w:marRight w:val="0"/>
      <w:marTop w:val="0"/>
      <w:marBottom w:val="0"/>
      <w:divBdr>
        <w:top w:val="none" w:sz="0" w:space="0" w:color="auto"/>
        <w:left w:val="none" w:sz="0" w:space="0" w:color="auto"/>
        <w:bottom w:val="none" w:sz="0" w:space="0" w:color="auto"/>
        <w:right w:val="none" w:sz="0" w:space="0" w:color="auto"/>
      </w:divBdr>
    </w:div>
    <w:div w:id="77363779">
      <w:bodyDiv w:val="1"/>
      <w:marLeft w:val="0"/>
      <w:marRight w:val="0"/>
      <w:marTop w:val="0"/>
      <w:marBottom w:val="0"/>
      <w:divBdr>
        <w:top w:val="none" w:sz="0" w:space="0" w:color="auto"/>
        <w:left w:val="none" w:sz="0" w:space="0" w:color="auto"/>
        <w:bottom w:val="none" w:sz="0" w:space="0" w:color="auto"/>
        <w:right w:val="none" w:sz="0" w:space="0" w:color="auto"/>
      </w:divBdr>
    </w:div>
    <w:div w:id="82841059">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9863202">
      <w:bodyDiv w:val="1"/>
      <w:marLeft w:val="0"/>
      <w:marRight w:val="0"/>
      <w:marTop w:val="0"/>
      <w:marBottom w:val="0"/>
      <w:divBdr>
        <w:top w:val="none" w:sz="0" w:space="0" w:color="auto"/>
        <w:left w:val="none" w:sz="0" w:space="0" w:color="auto"/>
        <w:bottom w:val="none" w:sz="0" w:space="0" w:color="auto"/>
        <w:right w:val="none" w:sz="0" w:space="0" w:color="auto"/>
      </w:divBdr>
    </w:div>
    <w:div w:id="102041976">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463800">
      <w:bodyDiv w:val="1"/>
      <w:marLeft w:val="0"/>
      <w:marRight w:val="0"/>
      <w:marTop w:val="0"/>
      <w:marBottom w:val="0"/>
      <w:divBdr>
        <w:top w:val="none" w:sz="0" w:space="0" w:color="auto"/>
        <w:left w:val="none" w:sz="0" w:space="0" w:color="auto"/>
        <w:bottom w:val="none" w:sz="0" w:space="0" w:color="auto"/>
        <w:right w:val="none" w:sz="0" w:space="0" w:color="auto"/>
      </w:divBdr>
    </w:div>
    <w:div w:id="140971959">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54224121">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07110892">
      <w:bodyDiv w:val="1"/>
      <w:marLeft w:val="0"/>
      <w:marRight w:val="0"/>
      <w:marTop w:val="0"/>
      <w:marBottom w:val="0"/>
      <w:divBdr>
        <w:top w:val="none" w:sz="0" w:space="0" w:color="auto"/>
        <w:left w:val="none" w:sz="0" w:space="0" w:color="auto"/>
        <w:bottom w:val="none" w:sz="0" w:space="0" w:color="auto"/>
        <w:right w:val="none" w:sz="0" w:space="0" w:color="auto"/>
      </w:divBdr>
    </w:div>
    <w:div w:id="215316616">
      <w:bodyDiv w:val="1"/>
      <w:marLeft w:val="0"/>
      <w:marRight w:val="0"/>
      <w:marTop w:val="0"/>
      <w:marBottom w:val="0"/>
      <w:divBdr>
        <w:top w:val="none" w:sz="0" w:space="0" w:color="auto"/>
        <w:left w:val="none" w:sz="0" w:space="0" w:color="auto"/>
        <w:bottom w:val="none" w:sz="0" w:space="0" w:color="auto"/>
        <w:right w:val="none" w:sz="0" w:space="0" w:color="auto"/>
      </w:divBdr>
    </w:div>
    <w:div w:id="220794755">
      <w:bodyDiv w:val="1"/>
      <w:marLeft w:val="0"/>
      <w:marRight w:val="0"/>
      <w:marTop w:val="0"/>
      <w:marBottom w:val="0"/>
      <w:divBdr>
        <w:top w:val="none" w:sz="0" w:space="0" w:color="auto"/>
        <w:left w:val="none" w:sz="0" w:space="0" w:color="auto"/>
        <w:bottom w:val="none" w:sz="0" w:space="0" w:color="auto"/>
        <w:right w:val="none" w:sz="0" w:space="0" w:color="auto"/>
      </w:divBdr>
    </w:div>
    <w:div w:id="221065573">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412678">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8776008">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83601349">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119811">
      <w:bodyDiv w:val="1"/>
      <w:marLeft w:val="0"/>
      <w:marRight w:val="0"/>
      <w:marTop w:val="0"/>
      <w:marBottom w:val="0"/>
      <w:divBdr>
        <w:top w:val="none" w:sz="0" w:space="0" w:color="auto"/>
        <w:left w:val="none" w:sz="0" w:space="0" w:color="auto"/>
        <w:bottom w:val="none" w:sz="0" w:space="0" w:color="auto"/>
        <w:right w:val="none" w:sz="0" w:space="0" w:color="auto"/>
      </w:divBdr>
    </w:div>
    <w:div w:id="429008479">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2043041">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7595774">
      <w:bodyDiv w:val="1"/>
      <w:marLeft w:val="0"/>
      <w:marRight w:val="0"/>
      <w:marTop w:val="0"/>
      <w:marBottom w:val="0"/>
      <w:divBdr>
        <w:top w:val="none" w:sz="0" w:space="0" w:color="auto"/>
        <w:left w:val="none" w:sz="0" w:space="0" w:color="auto"/>
        <w:bottom w:val="none" w:sz="0" w:space="0" w:color="auto"/>
        <w:right w:val="none" w:sz="0" w:space="0" w:color="auto"/>
      </w:divBdr>
    </w:div>
    <w:div w:id="554239589">
      <w:bodyDiv w:val="1"/>
      <w:marLeft w:val="0"/>
      <w:marRight w:val="0"/>
      <w:marTop w:val="0"/>
      <w:marBottom w:val="0"/>
      <w:divBdr>
        <w:top w:val="none" w:sz="0" w:space="0" w:color="auto"/>
        <w:left w:val="none" w:sz="0" w:space="0" w:color="auto"/>
        <w:bottom w:val="none" w:sz="0" w:space="0" w:color="auto"/>
        <w:right w:val="none" w:sz="0" w:space="0" w:color="auto"/>
      </w:divBdr>
      <w:divsChild>
        <w:div w:id="814033425">
          <w:marLeft w:val="0"/>
          <w:marRight w:val="0"/>
          <w:marTop w:val="0"/>
          <w:marBottom w:val="0"/>
          <w:divBdr>
            <w:top w:val="none" w:sz="0" w:space="0" w:color="auto"/>
            <w:left w:val="none" w:sz="0" w:space="0" w:color="auto"/>
            <w:bottom w:val="none" w:sz="0" w:space="0" w:color="auto"/>
            <w:right w:val="none" w:sz="0" w:space="0" w:color="auto"/>
          </w:divBdr>
          <w:divsChild>
            <w:div w:id="2123064458">
              <w:marLeft w:val="0"/>
              <w:marRight w:val="0"/>
              <w:marTop w:val="0"/>
              <w:marBottom w:val="0"/>
              <w:divBdr>
                <w:top w:val="none" w:sz="0" w:space="0" w:color="auto"/>
                <w:left w:val="none" w:sz="0" w:space="0" w:color="auto"/>
                <w:bottom w:val="none" w:sz="0" w:space="0" w:color="auto"/>
                <w:right w:val="none" w:sz="0" w:space="0" w:color="auto"/>
              </w:divBdr>
              <w:divsChild>
                <w:div w:id="406272791">
                  <w:marLeft w:val="0"/>
                  <w:marRight w:val="0"/>
                  <w:marTop w:val="0"/>
                  <w:marBottom w:val="0"/>
                  <w:divBdr>
                    <w:top w:val="none" w:sz="0" w:space="0" w:color="auto"/>
                    <w:left w:val="none" w:sz="0" w:space="0" w:color="auto"/>
                    <w:bottom w:val="none" w:sz="0" w:space="0" w:color="auto"/>
                    <w:right w:val="none" w:sz="0" w:space="0" w:color="auto"/>
                  </w:divBdr>
                  <w:divsChild>
                    <w:div w:id="2803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927">
          <w:marLeft w:val="0"/>
          <w:marRight w:val="0"/>
          <w:marTop w:val="0"/>
          <w:marBottom w:val="0"/>
          <w:divBdr>
            <w:top w:val="none" w:sz="0" w:space="0" w:color="auto"/>
            <w:left w:val="none" w:sz="0" w:space="0" w:color="auto"/>
            <w:bottom w:val="none" w:sz="0" w:space="0" w:color="auto"/>
            <w:right w:val="none" w:sz="0" w:space="0" w:color="auto"/>
          </w:divBdr>
          <w:divsChild>
            <w:div w:id="9795455">
              <w:marLeft w:val="0"/>
              <w:marRight w:val="0"/>
              <w:marTop w:val="0"/>
              <w:marBottom w:val="0"/>
              <w:divBdr>
                <w:top w:val="none" w:sz="0" w:space="0" w:color="auto"/>
                <w:left w:val="none" w:sz="0" w:space="0" w:color="auto"/>
                <w:bottom w:val="none" w:sz="0" w:space="0" w:color="auto"/>
                <w:right w:val="none" w:sz="0" w:space="0" w:color="auto"/>
              </w:divBdr>
              <w:divsChild>
                <w:div w:id="834489850">
                  <w:marLeft w:val="0"/>
                  <w:marRight w:val="0"/>
                  <w:marTop w:val="0"/>
                  <w:marBottom w:val="0"/>
                  <w:divBdr>
                    <w:top w:val="none" w:sz="0" w:space="0" w:color="auto"/>
                    <w:left w:val="none" w:sz="0" w:space="0" w:color="auto"/>
                    <w:bottom w:val="none" w:sz="0" w:space="0" w:color="auto"/>
                    <w:right w:val="none" w:sz="0" w:space="0" w:color="auto"/>
                  </w:divBdr>
                  <w:divsChild>
                    <w:div w:id="14404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28615">
      <w:bodyDiv w:val="1"/>
      <w:marLeft w:val="0"/>
      <w:marRight w:val="0"/>
      <w:marTop w:val="0"/>
      <w:marBottom w:val="0"/>
      <w:divBdr>
        <w:top w:val="none" w:sz="0" w:space="0" w:color="auto"/>
        <w:left w:val="none" w:sz="0" w:space="0" w:color="auto"/>
        <w:bottom w:val="none" w:sz="0" w:space="0" w:color="auto"/>
        <w:right w:val="none" w:sz="0" w:space="0" w:color="auto"/>
      </w:divBdr>
    </w:div>
    <w:div w:id="590043239">
      <w:bodyDiv w:val="1"/>
      <w:marLeft w:val="0"/>
      <w:marRight w:val="0"/>
      <w:marTop w:val="0"/>
      <w:marBottom w:val="0"/>
      <w:divBdr>
        <w:top w:val="none" w:sz="0" w:space="0" w:color="auto"/>
        <w:left w:val="none" w:sz="0" w:space="0" w:color="auto"/>
        <w:bottom w:val="none" w:sz="0" w:space="0" w:color="auto"/>
        <w:right w:val="none" w:sz="0" w:space="0" w:color="auto"/>
      </w:divBdr>
      <w:divsChild>
        <w:div w:id="1996714624">
          <w:marLeft w:val="0"/>
          <w:marRight w:val="0"/>
          <w:marTop w:val="0"/>
          <w:marBottom w:val="0"/>
          <w:divBdr>
            <w:top w:val="none" w:sz="0" w:space="0" w:color="auto"/>
            <w:left w:val="none" w:sz="0" w:space="0" w:color="auto"/>
            <w:bottom w:val="none" w:sz="0" w:space="0" w:color="auto"/>
            <w:right w:val="none" w:sz="0" w:space="0" w:color="auto"/>
          </w:divBdr>
          <w:divsChild>
            <w:div w:id="584998281">
              <w:marLeft w:val="0"/>
              <w:marRight w:val="0"/>
              <w:marTop w:val="0"/>
              <w:marBottom w:val="0"/>
              <w:divBdr>
                <w:top w:val="none" w:sz="0" w:space="0" w:color="auto"/>
                <w:left w:val="none" w:sz="0" w:space="0" w:color="auto"/>
                <w:bottom w:val="none" w:sz="0" w:space="0" w:color="auto"/>
                <w:right w:val="none" w:sz="0" w:space="0" w:color="auto"/>
              </w:divBdr>
              <w:divsChild>
                <w:div w:id="1316101930">
                  <w:marLeft w:val="0"/>
                  <w:marRight w:val="0"/>
                  <w:marTop w:val="0"/>
                  <w:marBottom w:val="0"/>
                  <w:divBdr>
                    <w:top w:val="none" w:sz="0" w:space="0" w:color="auto"/>
                    <w:left w:val="none" w:sz="0" w:space="0" w:color="auto"/>
                    <w:bottom w:val="none" w:sz="0" w:space="0" w:color="auto"/>
                    <w:right w:val="none" w:sz="0" w:space="0" w:color="auto"/>
                  </w:divBdr>
                  <w:divsChild>
                    <w:div w:id="14929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0213">
          <w:marLeft w:val="0"/>
          <w:marRight w:val="0"/>
          <w:marTop w:val="0"/>
          <w:marBottom w:val="0"/>
          <w:divBdr>
            <w:top w:val="none" w:sz="0" w:space="0" w:color="auto"/>
            <w:left w:val="none" w:sz="0" w:space="0" w:color="auto"/>
            <w:bottom w:val="none" w:sz="0" w:space="0" w:color="auto"/>
            <w:right w:val="none" w:sz="0" w:space="0" w:color="auto"/>
          </w:divBdr>
          <w:divsChild>
            <w:div w:id="898786996">
              <w:marLeft w:val="0"/>
              <w:marRight w:val="0"/>
              <w:marTop w:val="0"/>
              <w:marBottom w:val="0"/>
              <w:divBdr>
                <w:top w:val="none" w:sz="0" w:space="0" w:color="auto"/>
                <w:left w:val="none" w:sz="0" w:space="0" w:color="auto"/>
                <w:bottom w:val="none" w:sz="0" w:space="0" w:color="auto"/>
                <w:right w:val="none" w:sz="0" w:space="0" w:color="auto"/>
              </w:divBdr>
              <w:divsChild>
                <w:div w:id="1144398048">
                  <w:marLeft w:val="0"/>
                  <w:marRight w:val="0"/>
                  <w:marTop w:val="0"/>
                  <w:marBottom w:val="0"/>
                  <w:divBdr>
                    <w:top w:val="none" w:sz="0" w:space="0" w:color="auto"/>
                    <w:left w:val="none" w:sz="0" w:space="0" w:color="auto"/>
                    <w:bottom w:val="none" w:sz="0" w:space="0" w:color="auto"/>
                    <w:right w:val="none" w:sz="0" w:space="0" w:color="auto"/>
                  </w:divBdr>
                  <w:divsChild>
                    <w:div w:id="12834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38568">
      <w:bodyDiv w:val="1"/>
      <w:marLeft w:val="0"/>
      <w:marRight w:val="0"/>
      <w:marTop w:val="0"/>
      <w:marBottom w:val="0"/>
      <w:divBdr>
        <w:top w:val="none" w:sz="0" w:space="0" w:color="auto"/>
        <w:left w:val="none" w:sz="0" w:space="0" w:color="auto"/>
        <w:bottom w:val="none" w:sz="0" w:space="0" w:color="auto"/>
        <w:right w:val="none" w:sz="0" w:space="0" w:color="auto"/>
      </w:divBdr>
    </w:div>
    <w:div w:id="629287694">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3170295">
      <w:bodyDiv w:val="1"/>
      <w:marLeft w:val="0"/>
      <w:marRight w:val="0"/>
      <w:marTop w:val="0"/>
      <w:marBottom w:val="0"/>
      <w:divBdr>
        <w:top w:val="none" w:sz="0" w:space="0" w:color="auto"/>
        <w:left w:val="none" w:sz="0" w:space="0" w:color="auto"/>
        <w:bottom w:val="none" w:sz="0" w:space="0" w:color="auto"/>
        <w:right w:val="none" w:sz="0" w:space="0" w:color="auto"/>
      </w:divBdr>
    </w:div>
    <w:div w:id="666594207">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23914350">
      <w:bodyDiv w:val="1"/>
      <w:marLeft w:val="0"/>
      <w:marRight w:val="0"/>
      <w:marTop w:val="0"/>
      <w:marBottom w:val="0"/>
      <w:divBdr>
        <w:top w:val="none" w:sz="0" w:space="0" w:color="auto"/>
        <w:left w:val="none" w:sz="0" w:space="0" w:color="auto"/>
        <w:bottom w:val="none" w:sz="0" w:space="0" w:color="auto"/>
        <w:right w:val="none" w:sz="0" w:space="0" w:color="auto"/>
      </w:divBdr>
    </w:div>
    <w:div w:id="765882190">
      <w:bodyDiv w:val="1"/>
      <w:marLeft w:val="0"/>
      <w:marRight w:val="0"/>
      <w:marTop w:val="0"/>
      <w:marBottom w:val="0"/>
      <w:divBdr>
        <w:top w:val="none" w:sz="0" w:space="0" w:color="auto"/>
        <w:left w:val="none" w:sz="0" w:space="0" w:color="auto"/>
        <w:bottom w:val="none" w:sz="0" w:space="0" w:color="auto"/>
        <w:right w:val="none" w:sz="0" w:space="0" w:color="auto"/>
      </w:divBdr>
    </w:div>
    <w:div w:id="767964853">
      <w:bodyDiv w:val="1"/>
      <w:marLeft w:val="0"/>
      <w:marRight w:val="0"/>
      <w:marTop w:val="0"/>
      <w:marBottom w:val="0"/>
      <w:divBdr>
        <w:top w:val="none" w:sz="0" w:space="0" w:color="auto"/>
        <w:left w:val="none" w:sz="0" w:space="0" w:color="auto"/>
        <w:bottom w:val="none" w:sz="0" w:space="0" w:color="auto"/>
        <w:right w:val="none" w:sz="0" w:space="0" w:color="auto"/>
      </w:divBdr>
    </w:div>
    <w:div w:id="77197886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1529680">
      <w:bodyDiv w:val="1"/>
      <w:marLeft w:val="0"/>
      <w:marRight w:val="0"/>
      <w:marTop w:val="0"/>
      <w:marBottom w:val="0"/>
      <w:divBdr>
        <w:top w:val="none" w:sz="0" w:space="0" w:color="auto"/>
        <w:left w:val="none" w:sz="0" w:space="0" w:color="auto"/>
        <w:bottom w:val="none" w:sz="0" w:space="0" w:color="auto"/>
        <w:right w:val="none" w:sz="0" w:space="0" w:color="auto"/>
      </w:divBdr>
      <w:divsChild>
        <w:div w:id="462236273">
          <w:marLeft w:val="0"/>
          <w:marRight w:val="0"/>
          <w:marTop w:val="0"/>
          <w:marBottom w:val="0"/>
          <w:divBdr>
            <w:top w:val="none" w:sz="0" w:space="0" w:color="auto"/>
            <w:left w:val="none" w:sz="0" w:space="0" w:color="auto"/>
            <w:bottom w:val="none" w:sz="0" w:space="0" w:color="auto"/>
            <w:right w:val="none" w:sz="0" w:space="0" w:color="auto"/>
          </w:divBdr>
          <w:divsChild>
            <w:div w:id="1726367900">
              <w:marLeft w:val="0"/>
              <w:marRight w:val="0"/>
              <w:marTop w:val="0"/>
              <w:marBottom w:val="0"/>
              <w:divBdr>
                <w:top w:val="none" w:sz="0" w:space="0" w:color="auto"/>
                <w:left w:val="none" w:sz="0" w:space="0" w:color="auto"/>
                <w:bottom w:val="none" w:sz="0" w:space="0" w:color="auto"/>
                <w:right w:val="none" w:sz="0" w:space="0" w:color="auto"/>
              </w:divBdr>
              <w:divsChild>
                <w:div w:id="278802968">
                  <w:marLeft w:val="0"/>
                  <w:marRight w:val="0"/>
                  <w:marTop w:val="0"/>
                  <w:marBottom w:val="0"/>
                  <w:divBdr>
                    <w:top w:val="none" w:sz="0" w:space="0" w:color="auto"/>
                    <w:left w:val="none" w:sz="0" w:space="0" w:color="auto"/>
                    <w:bottom w:val="none" w:sz="0" w:space="0" w:color="auto"/>
                    <w:right w:val="none" w:sz="0" w:space="0" w:color="auto"/>
                  </w:divBdr>
                  <w:divsChild>
                    <w:div w:id="17029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6356">
          <w:marLeft w:val="0"/>
          <w:marRight w:val="0"/>
          <w:marTop w:val="0"/>
          <w:marBottom w:val="0"/>
          <w:divBdr>
            <w:top w:val="none" w:sz="0" w:space="0" w:color="auto"/>
            <w:left w:val="none" w:sz="0" w:space="0" w:color="auto"/>
            <w:bottom w:val="none" w:sz="0" w:space="0" w:color="auto"/>
            <w:right w:val="none" w:sz="0" w:space="0" w:color="auto"/>
          </w:divBdr>
          <w:divsChild>
            <w:div w:id="1180199439">
              <w:marLeft w:val="0"/>
              <w:marRight w:val="0"/>
              <w:marTop w:val="0"/>
              <w:marBottom w:val="0"/>
              <w:divBdr>
                <w:top w:val="none" w:sz="0" w:space="0" w:color="auto"/>
                <w:left w:val="none" w:sz="0" w:space="0" w:color="auto"/>
                <w:bottom w:val="none" w:sz="0" w:space="0" w:color="auto"/>
                <w:right w:val="none" w:sz="0" w:space="0" w:color="auto"/>
              </w:divBdr>
              <w:divsChild>
                <w:div w:id="276445860">
                  <w:marLeft w:val="0"/>
                  <w:marRight w:val="0"/>
                  <w:marTop w:val="0"/>
                  <w:marBottom w:val="0"/>
                  <w:divBdr>
                    <w:top w:val="none" w:sz="0" w:space="0" w:color="auto"/>
                    <w:left w:val="none" w:sz="0" w:space="0" w:color="auto"/>
                    <w:bottom w:val="none" w:sz="0" w:space="0" w:color="auto"/>
                    <w:right w:val="none" w:sz="0" w:space="0" w:color="auto"/>
                  </w:divBdr>
                  <w:divsChild>
                    <w:div w:id="8699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2683">
      <w:bodyDiv w:val="1"/>
      <w:marLeft w:val="0"/>
      <w:marRight w:val="0"/>
      <w:marTop w:val="0"/>
      <w:marBottom w:val="0"/>
      <w:divBdr>
        <w:top w:val="none" w:sz="0" w:space="0" w:color="auto"/>
        <w:left w:val="none" w:sz="0" w:space="0" w:color="auto"/>
        <w:bottom w:val="none" w:sz="0" w:space="0" w:color="auto"/>
        <w:right w:val="none" w:sz="0" w:space="0" w:color="auto"/>
      </w:divBdr>
    </w:div>
    <w:div w:id="872041416">
      <w:bodyDiv w:val="1"/>
      <w:marLeft w:val="0"/>
      <w:marRight w:val="0"/>
      <w:marTop w:val="0"/>
      <w:marBottom w:val="0"/>
      <w:divBdr>
        <w:top w:val="none" w:sz="0" w:space="0" w:color="auto"/>
        <w:left w:val="none" w:sz="0" w:space="0" w:color="auto"/>
        <w:bottom w:val="none" w:sz="0" w:space="0" w:color="auto"/>
        <w:right w:val="none" w:sz="0" w:space="0" w:color="auto"/>
      </w:divBdr>
    </w:div>
    <w:div w:id="876700971">
      <w:bodyDiv w:val="1"/>
      <w:marLeft w:val="0"/>
      <w:marRight w:val="0"/>
      <w:marTop w:val="0"/>
      <w:marBottom w:val="0"/>
      <w:divBdr>
        <w:top w:val="none" w:sz="0" w:space="0" w:color="auto"/>
        <w:left w:val="none" w:sz="0" w:space="0" w:color="auto"/>
        <w:bottom w:val="none" w:sz="0" w:space="0" w:color="auto"/>
        <w:right w:val="none" w:sz="0" w:space="0" w:color="auto"/>
      </w:divBdr>
      <w:divsChild>
        <w:div w:id="140464612">
          <w:marLeft w:val="0"/>
          <w:marRight w:val="0"/>
          <w:marTop w:val="0"/>
          <w:marBottom w:val="0"/>
          <w:divBdr>
            <w:top w:val="none" w:sz="0" w:space="0" w:color="auto"/>
            <w:left w:val="none" w:sz="0" w:space="0" w:color="auto"/>
            <w:bottom w:val="none" w:sz="0" w:space="0" w:color="auto"/>
            <w:right w:val="none" w:sz="0" w:space="0" w:color="auto"/>
          </w:divBdr>
          <w:divsChild>
            <w:div w:id="1971007183">
              <w:marLeft w:val="0"/>
              <w:marRight w:val="0"/>
              <w:marTop w:val="0"/>
              <w:marBottom w:val="0"/>
              <w:divBdr>
                <w:top w:val="none" w:sz="0" w:space="0" w:color="auto"/>
                <w:left w:val="none" w:sz="0" w:space="0" w:color="auto"/>
                <w:bottom w:val="none" w:sz="0" w:space="0" w:color="auto"/>
                <w:right w:val="none" w:sz="0" w:space="0" w:color="auto"/>
              </w:divBdr>
            </w:div>
            <w:div w:id="1217206903">
              <w:marLeft w:val="0"/>
              <w:marRight w:val="0"/>
              <w:marTop w:val="0"/>
              <w:marBottom w:val="0"/>
              <w:divBdr>
                <w:top w:val="none" w:sz="0" w:space="0" w:color="auto"/>
                <w:left w:val="none" w:sz="0" w:space="0" w:color="auto"/>
                <w:bottom w:val="none" w:sz="0" w:space="0" w:color="auto"/>
                <w:right w:val="none" w:sz="0" w:space="0" w:color="auto"/>
              </w:divBdr>
            </w:div>
            <w:div w:id="1320882003">
              <w:marLeft w:val="0"/>
              <w:marRight w:val="0"/>
              <w:marTop w:val="0"/>
              <w:marBottom w:val="0"/>
              <w:divBdr>
                <w:top w:val="none" w:sz="0" w:space="0" w:color="auto"/>
                <w:left w:val="none" w:sz="0" w:space="0" w:color="auto"/>
                <w:bottom w:val="none" w:sz="0" w:space="0" w:color="auto"/>
                <w:right w:val="none" w:sz="0" w:space="0" w:color="auto"/>
              </w:divBdr>
            </w:div>
            <w:div w:id="1553807159">
              <w:marLeft w:val="0"/>
              <w:marRight w:val="0"/>
              <w:marTop w:val="0"/>
              <w:marBottom w:val="0"/>
              <w:divBdr>
                <w:top w:val="none" w:sz="0" w:space="0" w:color="auto"/>
                <w:left w:val="none" w:sz="0" w:space="0" w:color="auto"/>
                <w:bottom w:val="none" w:sz="0" w:space="0" w:color="auto"/>
                <w:right w:val="none" w:sz="0" w:space="0" w:color="auto"/>
              </w:divBdr>
            </w:div>
            <w:div w:id="1632517517">
              <w:marLeft w:val="0"/>
              <w:marRight w:val="0"/>
              <w:marTop w:val="0"/>
              <w:marBottom w:val="0"/>
              <w:divBdr>
                <w:top w:val="none" w:sz="0" w:space="0" w:color="auto"/>
                <w:left w:val="none" w:sz="0" w:space="0" w:color="auto"/>
                <w:bottom w:val="none" w:sz="0" w:space="0" w:color="auto"/>
                <w:right w:val="none" w:sz="0" w:space="0" w:color="auto"/>
              </w:divBdr>
            </w:div>
            <w:div w:id="1563176482">
              <w:marLeft w:val="0"/>
              <w:marRight w:val="0"/>
              <w:marTop w:val="0"/>
              <w:marBottom w:val="0"/>
              <w:divBdr>
                <w:top w:val="none" w:sz="0" w:space="0" w:color="auto"/>
                <w:left w:val="none" w:sz="0" w:space="0" w:color="auto"/>
                <w:bottom w:val="none" w:sz="0" w:space="0" w:color="auto"/>
                <w:right w:val="none" w:sz="0" w:space="0" w:color="auto"/>
              </w:divBdr>
            </w:div>
            <w:div w:id="1976325648">
              <w:marLeft w:val="0"/>
              <w:marRight w:val="0"/>
              <w:marTop w:val="0"/>
              <w:marBottom w:val="0"/>
              <w:divBdr>
                <w:top w:val="none" w:sz="0" w:space="0" w:color="auto"/>
                <w:left w:val="none" w:sz="0" w:space="0" w:color="auto"/>
                <w:bottom w:val="none" w:sz="0" w:space="0" w:color="auto"/>
                <w:right w:val="none" w:sz="0" w:space="0" w:color="auto"/>
              </w:divBdr>
            </w:div>
            <w:div w:id="1205556730">
              <w:marLeft w:val="0"/>
              <w:marRight w:val="0"/>
              <w:marTop w:val="0"/>
              <w:marBottom w:val="0"/>
              <w:divBdr>
                <w:top w:val="none" w:sz="0" w:space="0" w:color="auto"/>
                <w:left w:val="none" w:sz="0" w:space="0" w:color="auto"/>
                <w:bottom w:val="none" w:sz="0" w:space="0" w:color="auto"/>
                <w:right w:val="none" w:sz="0" w:space="0" w:color="auto"/>
              </w:divBdr>
            </w:div>
            <w:div w:id="104934448">
              <w:marLeft w:val="0"/>
              <w:marRight w:val="0"/>
              <w:marTop w:val="0"/>
              <w:marBottom w:val="0"/>
              <w:divBdr>
                <w:top w:val="none" w:sz="0" w:space="0" w:color="auto"/>
                <w:left w:val="none" w:sz="0" w:space="0" w:color="auto"/>
                <w:bottom w:val="none" w:sz="0" w:space="0" w:color="auto"/>
                <w:right w:val="none" w:sz="0" w:space="0" w:color="auto"/>
              </w:divBdr>
            </w:div>
            <w:div w:id="1078361288">
              <w:marLeft w:val="0"/>
              <w:marRight w:val="0"/>
              <w:marTop w:val="0"/>
              <w:marBottom w:val="0"/>
              <w:divBdr>
                <w:top w:val="none" w:sz="0" w:space="0" w:color="auto"/>
                <w:left w:val="none" w:sz="0" w:space="0" w:color="auto"/>
                <w:bottom w:val="none" w:sz="0" w:space="0" w:color="auto"/>
                <w:right w:val="none" w:sz="0" w:space="0" w:color="auto"/>
              </w:divBdr>
            </w:div>
            <w:div w:id="1013149145">
              <w:marLeft w:val="0"/>
              <w:marRight w:val="0"/>
              <w:marTop w:val="0"/>
              <w:marBottom w:val="0"/>
              <w:divBdr>
                <w:top w:val="none" w:sz="0" w:space="0" w:color="auto"/>
                <w:left w:val="none" w:sz="0" w:space="0" w:color="auto"/>
                <w:bottom w:val="none" w:sz="0" w:space="0" w:color="auto"/>
                <w:right w:val="none" w:sz="0" w:space="0" w:color="auto"/>
              </w:divBdr>
            </w:div>
            <w:div w:id="895437946">
              <w:marLeft w:val="0"/>
              <w:marRight w:val="0"/>
              <w:marTop w:val="0"/>
              <w:marBottom w:val="0"/>
              <w:divBdr>
                <w:top w:val="none" w:sz="0" w:space="0" w:color="auto"/>
                <w:left w:val="none" w:sz="0" w:space="0" w:color="auto"/>
                <w:bottom w:val="none" w:sz="0" w:space="0" w:color="auto"/>
                <w:right w:val="none" w:sz="0" w:space="0" w:color="auto"/>
              </w:divBdr>
            </w:div>
            <w:div w:id="20223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8057">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0389595">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1790359">
      <w:bodyDiv w:val="1"/>
      <w:marLeft w:val="0"/>
      <w:marRight w:val="0"/>
      <w:marTop w:val="0"/>
      <w:marBottom w:val="0"/>
      <w:divBdr>
        <w:top w:val="none" w:sz="0" w:space="0" w:color="auto"/>
        <w:left w:val="none" w:sz="0" w:space="0" w:color="auto"/>
        <w:bottom w:val="none" w:sz="0" w:space="0" w:color="auto"/>
        <w:right w:val="none" w:sz="0" w:space="0" w:color="auto"/>
      </w:divBdr>
    </w:div>
    <w:div w:id="903371025">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840556">
      <w:bodyDiv w:val="1"/>
      <w:marLeft w:val="0"/>
      <w:marRight w:val="0"/>
      <w:marTop w:val="0"/>
      <w:marBottom w:val="0"/>
      <w:divBdr>
        <w:top w:val="none" w:sz="0" w:space="0" w:color="auto"/>
        <w:left w:val="none" w:sz="0" w:space="0" w:color="auto"/>
        <w:bottom w:val="none" w:sz="0" w:space="0" w:color="auto"/>
        <w:right w:val="none" w:sz="0" w:space="0" w:color="auto"/>
      </w:divBdr>
    </w:div>
    <w:div w:id="91104448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15475898">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62267160">
      <w:bodyDiv w:val="1"/>
      <w:marLeft w:val="0"/>
      <w:marRight w:val="0"/>
      <w:marTop w:val="0"/>
      <w:marBottom w:val="0"/>
      <w:divBdr>
        <w:top w:val="none" w:sz="0" w:space="0" w:color="auto"/>
        <w:left w:val="none" w:sz="0" w:space="0" w:color="auto"/>
        <w:bottom w:val="none" w:sz="0" w:space="0" w:color="auto"/>
        <w:right w:val="none" w:sz="0" w:space="0" w:color="auto"/>
      </w:divBdr>
      <w:divsChild>
        <w:div w:id="1617298684">
          <w:marLeft w:val="0"/>
          <w:marRight w:val="0"/>
          <w:marTop w:val="0"/>
          <w:marBottom w:val="0"/>
          <w:divBdr>
            <w:top w:val="none" w:sz="0" w:space="0" w:color="auto"/>
            <w:left w:val="none" w:sz="0" w:space="0" w:color="auto"/>
            <w:bottom w:val="none" w:sz="0" w:space="0" w:color="auto"/>
            <w:right w:val="none" w:sz="0" w:space="0" w:color="auto"/>
          </w:divBdr>
          <w:divsChild>
            <w:div w:id="719399988">
              <w:marLeft w:val="0"/>
              <w:marRight w:val="0"/>
              <w:marTop w:val="0"/>
              <w:marBottom w:val="0"/>
              <w:divBdr>
                <w:top w:val="none" w:sz="0" w:space="0" w:color="auto"/>
                <w:left w:val="none" w:sz="0" w:space="0" w:color="auto"/>
                <w:bottom w:val="none" w:sz="0" w:space="0" w:color="auto"/>
                <w:right w:val="none" w:sz="0" w:space="0" w:color="auto"/>
              </w:divBdr>
              <w:divsChild>
                <w:div w:id="758454164">
                  <w:marLeft w:val="0"/>
                  <w:marRight w:val="0"/>
                  <w:marTop w:val="0"/>
                  <w:marBottom w:val="0"/>
                  <w:divBdr>
                    <w:top w:val="none" w:sz="0" w:space="0" w:color="auto"/>
                    <w:left w:val="none" w:sz="0" w:space="0" w:color="auto"/>
                    <w:bottom w:val="none" w:sz="0" w:space="0" w:color="auto"/>
                    <w:right w:val="none" w:sz="0" w:space="0" w:color="auto"/>
                  </w:divBdr>
                  <w:divsChild>
                    <w:div w:id="19192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02043">
          <w:marLeft w:val="0"/>
          <w:marRight w:val="0"/>
          <w:marTop w:val="0"/>
          <w:marBottom w:val="0"/>
          <w:divBdr>
            <w:top w:val="none" w:sz="0" w:space="0" w:color="auto"/>
            <w:left w:val="none" w:sz="0" w:space="0" w:color="auto"/>
            <w:bottom w:val="none" w:sz="0" w:space="0" w:color="auto"/>
            <w:right w:val="none" w:sz="0" w:space="0" w:color="auto"/>
          </w:divBdr>
          <w:divsChild>
            <w:div w:id="1519194399">
              <w:marLeft w:val="0"/>
              <w:marRight w:val="0"/>
              <w:marTop w:val="0"/>
              <w:marBottom w:val="0"/>
              <w:divBdr>
                <w:top w:val="none" w:sz="0" w:space="0" w:color="auto"/>
                <w:left w:val="none" w:sz="0" w:space="0" w:color="auto"/>
                <w:bottom w:val="none" w:sz="0" w:space="0" w:color="auto"/>
                <w:right w:val="none" w:sz="0" w:space="0" w:color="auto"/>
              </w:divBdr>
              <w:divsChild>
                <w:div w:id="836918257">
                  <w:marLeft w:val="0"/>
                  <w:marRight w:val="0"/>
                  <w:marTop w:val="0"/>
                  <w:marBottom w:val="0"/>
                  <w:divBdr>
                    <w:top w:val="none" w:sz="0" w:space="0" w:color="auto"/>
                    <w:left w:val="none" w:sz="0" w:space="0" w:color="auto"/>
                    <w:bottom w:val="none" w:sz="0" w:space="0" w:color="auto"/>
                    <w:right w:val="none" w:sz="0" w:space="0" w:color="auto"/>
                  </w:divBdr>
                  <w:divsChild>
                    <w:div w:id="8786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6557">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7514711">
      <w:bodyDiv w:val="1"/>
      <w:marLeft w:val="0"/>
      <w:marRight w:val="0"/>
      <w:marTop w:val="0"/>
      <w:marBottom w:val="0"/>
      <w:divBdr>
        <w:top w:val="none" w:sz="0" w:space="0" w:color="auto"/>
        <w:left w:val="none" w:sz="0" w:space="0" w:color="auto"/>
        <w:bottom w:val="none" w:sz="0" w:space="0" w:color="auto"/>
        <w:right w:val="none" w:sz="0" w:space="0" w:color="auto"/>
      </w:divBdr>
    </w:div>
    <w:div w:id="1028946846">
      <w:bodyDiv w:val="1"/>
      <w:marLeft w:val="0"/>
      <w:marRight w:val="0"/>
      <w:marTop w:val="0"/>
      <w:marBottom w:val="0"/>
      <w:divBdr>
        <w:top w:val="none" w:sz="0" w:space="0" w:color="auto"/>
        <w:left w:val="none" w:sz="0" w:space="0" w:color="auto"/>
        <w:bottom w:val="none" w:sz="0" w:space="0" w:color="auto"/>
        <w:right w:val="none" w:sz="0" w:space="0" w:color="auto"/>
      </w:divBdr>
    </w:div>
    <w:div w:id="1049382866">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1007635">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06845693">
      <w:bodyDiv w:val="1"/>
      <w:marLeft w:val="0"/>
      <w:marRight w:val="0"/>
      <w:marTop w:val="0"/>
      <w:marBottom w:val="0"/>
      <w:divBdr>
        <w:top w:val="none" w:sz="0" w:space="0" w:color="auto"/>
        <w:left w:val="none" w:sz="0" w:space="0" w:color="auto"/>
        <w:bottom w:val="none" w:sz="0" w:space="0" w:color="auto"/>
        <w:right w:val="none" w:sz="0" w:space="0" w:color="auto"/>
      </w:divBdr>
    </w:div>
    <w:div w:id="1147281257">
      <w:bodyDiv w:val="1"/>
      <w:marLeft w:val="0"/>
      <w:marRight w:val="0"/>
      <w:marTop w:val="0"/>
      <w:marBottom w:val="0"/>
      <w:divBdr>
        <w:top w:val="none" w:sz="0" w:space="0" w:color="auto"/>
        <w:left w:val="none" w:sz="0" w:space="0" w:color="auto"/>
        <w:bottom w:val="none" w:sz="0" w:space="0" w:color="auto"/>
        <w:right w:val="none" w:sz="0" w:space="0" w:color="auto"/>
      </w:divBdr>
    </w:div>
    <w:div w:id="1152722354">
      <w:bodyDiv w:val="1"/>
      <w:marLeft w:val="0"/>
      <w:marRight w:val="0"/>
      <w:marTop w:val="0"/>
      <w:marBottom w:val="0"/>
      <w:divBdr>
        <w:top w:val="none" w:sz="0" w:space="0" w:color="auto"/>
        <w:left w:val="none" w:sz="0" w:space="0" w:color="auto"/>
        <w:bottom w:val="none" w:sz="0" w:space="0" w:color="auto"/>
        <w:right w:val="none" w:sz="0" w:space="0" w:color="auto"/>
      </w:divBdr>
      <w:divsChild>
        <w:div w:id="1247807531">
          <w:marLeft w:val="0"/>
          <w:marRight w:val="0"/>
          <w:marTop w:val="0"/>
          <w:marBottom w:val="0"/>
          <w:divBdr>
            <w:top w:val="none" w:sz="0" w:space="0" w:color="auto"/>
            <w:left w:val="none" w:sz="0" w:space="0" w:color="auto"/>
            <w:bottom w:val="none" w:sz="0" w:space="0" w:color="auto"/>
            <w:right w:val="none" w:sz="0" w:space="0" w:color="auto"/>
          </w:divBdr>
          <w:divsChild>
            <w:div w:id="1906838737">
              <w:marLeft w:val="0"/>
              <w:marRight w:val="0"/>
              <w:marTop w:val="0"/>
              <w:marBottom w:val="0"/>
              <w:divBdr>
                <w:top w:val="none" w:sz="0" w:space="0" w:color="auto"/>
                <w:left w:val="none" w:sz="0" w:space="0" w:color="auto"/>
                <w:bottom w:val="none" w:sz="0" w:space="0" w:color="auto"/>
                <w:right w:val="none" w:sz="0" w:space="0" w:color="auto"/>
              </w:divBdr>
              <w:divsChild>
                <w:div w:id="2022731169">
                  <w:marLeft w:val="0"/>
                  <w:marRight w:val="0"/>
                  <w:marTop w:val="0"/>
                  <w:marBottom w:val="0"/>
                  <w:divBdr>
                    <w:top w:val="none" w:sz="0" w:space="0" w:color="auto"/>
                    <w:left w:val="none" w:sz="0" w:space="0" w:color="auto"/>
                    <w:bottom w:val="none" w:sz="0" w:space="0" w:color="auto"/>
                    <w:right w:val="none" w:sz="0" w:space="0" w:color="auto"/>
                  </w:divBdr>
                  <w:divsChild>
                    <w:div w:id="19781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60647">
          <w:marLeft w:val="0"/>
          <w:marRight w:val="0"/>
          <w:marTop w:val="0"/>
          <w:marBottom w:val="0"/>
          <w:divBdr>
            <w:top w:val="none" w:sz="0" w:space="0" w:color="auto"/>
            <w:left w:val="none" w:sz="0" w:space="0" w:color="auto"/>
            <w:bottom w:val="none" w:sz="0" w:space="0" w:color="auto"/>
            <w:right w:val="none" w:sz="0" w:space="0" w:color="auto"/>
          </w:divBdr>
          <w:divsChild>
            <w:div w:id="1846092211">
              <w:marLeft w:val="0"/>
              <w:marRight w:val="0"/>
              <w:marTop w:val="0"/>
              <w:marBottom w:val="0"/>
              <w:divBdr>
                <w:top w:val="none" w:sz="0" w:space="0" w:color="auto"/>
                <w:left w:val="none" w:sz="0" w:space="0" w:color="auto"/>
                <w:bottom w:val="none" w:sz="0" w:space="0" w:color="auto"/>
                <w:right w:val="none" w:sz="0" w:space="0" w:color="auto"/>
              </w:divBdr>
              <w:divsChild>
                <w:div w:id="1356539269">
                  <w:marLeft w:val="0"/>
                  <w:marRight w:val="0"/>
                  <w:marTop w:val="0"/>
                  <w:marBottom w:val="0"/>
                  <w:divBdr>
                    <w:top w:val="none" w:sz="0" w:space="0" w:color="auto"/>
                    <w:left w:val="none" w:sz="0" w:space="0" w:color="auto"/>
                    <w:bottom w:val="none" w:sz="0" w:space="0" w:color="auto"/>
                    <w:right w:val="none" w:sz="0" w:space="0" w:color="auto"/>
                  </w:divBdr>
                  <w:divsChild>
                    <w:div w:id="15686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33040">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88837131">
      <w:bodyDiv w:val="1"/>
      <w:marLeft w:val="0"/>
      <w:marRight w:val="0"/>
      <w:marTop w:val="0"/>
      <w:marBottom w:val="0"/>
      <w:divBdr>
        <w:top w:val="none" w:sz="0" w:space="0" w:color="auto"/>
        <w:left w:val="none" w:sz="0" w:space="0" w:color="auto"/>
        <w:bottom w:val="none" w:sz="0" w:space="0" w:color="auto"/>
        <w:right w:val="none" w:sz="0" w:space="0" w:color="auto"/>
      </w:divBdr>
    </w:div>
    <w:div w:id="1194808147">
      <w:bodyDiv w:val="1"/>
      <w:marLeft w:val="0"/>
      <w:marRight w:val="0"/>
      <w:marTop w:val="0"/>
      <w:marBottom w:val="0"/>
      <w:divBdr>
        <w:top w:val="none" w:sz="0" w:space="0" w:color="auto"/>
        <w:left w:val="none" w:sz="0" w:space="0" w:color="auto"/>
        <w:bottom w:val="none" w:sz="0" w:space="0" w:color="auto"/>
        <w:right w:val="none" w:sz="0" w:space="0" w:color="auto"/>
      </w:divBdr>
    </w:div>
    <w:div w:id="1218321441">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6550965">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594058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83683042">
      <w:bodyDiv w:val="1"/>
      <w:marLeft w:val="0"/>
      <w:marRight w:val="0"/>
      <w:marTop w:val="0"/>
      <w:marBottom w:val="0"/>
      <w:divBdr>
        <w:top w:val="none" w:sz="0" w:space="0" w:color="auto"/>
        <w:left w:val="none" w:sz="0" w:space="0" w:color="auto"/>
        <w:bottom w:val="none" w:sz="0" w:space="0" w:color="auto"/>
        <w:right w:val="none" w:sz="0" w:space="0" w:color="auto"/>
      </w:divBdr>
    </w:div>
    <w:div w:id="1300261780">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1766257">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8145829">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65062225">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7395382">
      <w:bodyDiv w:val="1"/>
      <w:marLeft w:val="0"/>
      <w:marRight w:val="0"/>
      <w:marTop w:val="0"/>
      <w:marBottom w:val="0"/>
      <w:divBdr>
        <w:top w:val="none" w:sz="0" w:space="0" w:color="auto"/>
        <w:left w:val="none" w:sz="0" w:space="0" w:color="auto"/>
        <w:bottom w:val="none" w:sz="0" w:space="0" w:color="auto"/>
        <w:right w:val="none" w:sz="0" w:space="0" w:color="auto"/>
      </w:divBdr>
    </w:div>
    <w:div w:id="13834814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48698381">
      <w:bodyDiv w:val="1"/>
      <w:marLeft w:val="0"/>
      <w:marRight w:val="0"/>
      <w:marTop w:val="0"/>
      <w:marBottom w:val="0"/>
      <w:divBdr>
        <w:top w:val="none" w:sz="0" w:space="0" w:color="auto"/>
        <w:left w:val="none" w:sz="0" w:space="0" w:color="auto"/>
        <w:bottom w:val="none" w:sz="0" w:space="0" w:color="auto"/>
        <w:right w:val="none" w:sz="0" w:space="0" w:color="auto"/>
      </w:divBdr>
    </w:div>
    <w:div w:id="1463646200">
      <w:bodyDiv w:val="1"/>
      <w:marLeft w:val="0"/>
      <w:marRight w:val="0"/>
      <w:marTop w:val="0"/>
      <w:marBottom w:val="0"/>
      <w:divBdr>
        <w:top w:val="none" w:sz="0" w:space="0" w:color="auto"/>
        <w:left w:val="none" w:sz="0" w:space="0" w:color="auto"/>
        <w:bottom w:val="none" w:sz="0" w:space="0" w:color="auto"/>
        <w:right w:val="none" w:sz="0" w:space="0" w:color="auto"/>
      </w:divBdr>
    </w:div>
    <w:div w:id="1465543418">
      <w:bodyDiv w:val="1"/>
      <w:marLeft w:val="0"/>
      <w:marRight w:val="0"/>
      <w:marTop w:val="0"/>
      <w:marBottom w:val="0"/>
      <w:divBdr>
        <w:top w:val="none" w:sz="0" w:space="0" w:color="auto"/>
        <w:left w:val="none" w:sz="0" w:space="0" w:color="auto"/>
        <w:bottom w:val="none" w:sz="0" w:space="0" w:color="auto"/>
        <w:right w:val="none" w:sz="0" w:space="0" w:color="auto"/>
      </w:divBdr>
    </w:div>
    <w:div w:id="1470516135">
      <w:bodyDiv w:val="1"/>
      <w:marLeft w:val="0"/>
      <w:marRight w:val="0"/>
      <w:marTop w:val="0"/>
      <w:marBottom w:val="0"/>
      <w:divBdr>
        <w:top w:val="none" w:sz="0" w:space="0" w:color="auto"/>
        <w:left w:val="none" w:sz="0" w:space="0" w:color="auto"/>
        <w:bottom w:val="none" w:sz="0" w:space="0" w:color="auto"/>
        <w:right w:val="none" w:sz="0" w:space="0" w:color="auto"/>
      </w:divBdr>
    </w:div>
    <w:div w:id="1481270634">
      <w:bodyDiv w:val="1"/>
      <w:marLeft w:val="0"/>
      <w:marRight w:val="0"/>
      <w:marTop w:val="0"/>
      <w:marBottom w:val="0"/>
      <w:divBdr>
        <w:top w:val="none" w:sz="0" w:space="0" w:color="auto"/>
        <w:left w:val="none" w:sz="0" w:space="0" w:color="auto"/>
        <w:bottom w:val="none" w:sz="0" w:space="0" w:color="auto"/>
        <w:right w:val="none" w:sz="0" w:space="0" w:color="auto"/>
      </w:divBdr>
    </w:div>
    <w:div w:id="1488788444">
      <w:bodyDiv w:val="1"/>
      <w:marLeft w:val="0"/>
      <w:marRight w:val="0"/>
      <w:marTop w:val="0"/>
      <w:marBottom w:val="0"/>
      <w:divBdr>
        <w:top w:val="none" w:sz="0" w:space="0" w:color="auto"/>
        <w:left w:val="none" w:sz="0" w:space="0" w:color="auto"/>
        <w:bottom w:val="none" w:sz="0" w:space="0" w:color="auto"/>
        <w:right w:val="none" w:sz="0" w:space="0" w:color="auto"/>
      </w:divBdr>
    </w:div>
    <w:div w:id="1507284499">
      <w:bodyDiv w:val="1"/>
      <w:marLeft w:val="0"/>
      <w:marRight w:val="0"/>
      <w:marTop w:val="0"/>
      <w:marBottom w:val="0"/>
      <w:divBdr>
        <w:top w:val="none" w:sz="0" w:space="0" w:color="auto"/>
        <w:left w:val="none" w:sz="0" w:space="0" w:color="auto"/>
        <w:bottom w:val="none" w:sz="0" w:space="0" w:color="auto"/>
        <w:right w:val="none" w:sz="0" w:space="0" w:color="auto"/>
      </w:divBdr>
    </w:div>
    <w:div w:id="1513256348">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60432562">
      <w:bodyDiv w:val="1"/>
      <w:marLeft w:val="0"/>
      <w:marRight w:val="0"/>
      <w:marTop w:val="0"/>
      <w:marBottom w:val="0"/>
      <w:divBdr>
        <w:top w:val="none" w:sz="0" w:space="0" w:color="auto"/>
        <w:left w:val="none" w:sz="0" w:space="0" w:color="auto"/>
        <w:bottom w:val="none" w:sz="0" w:space="0" w:color="auto"/>
        <w:right w:val="none" w:sz="0" w:space="0" w:color="auto"/>
      </w:divBdr>
    </w:div>
    <w:div w:id="1569536979">
      <w:bodyDiv w:val="1"/>
      <w:marLeft w:val="0"/>
      <w:marRight w:val="0"/>
      <w:marTop w:val="0"/>
      <w:marBottom w:val="0"/>
      <w:divBdr>
        <w:top w:val="none" w:sz="0" w:space="0" w:color="auto"/>
        <w:left w:val="none" w:sz="0" w:space="0" w:color="auto"/>
        <w:bottom w:val="none" w:sz="0" w:space="0" w:color="auto"/>
        <w:right w:val="none" w:sz="0" w:space="0" w:color="auto"/>
      </w:divBdr>
    </w:div>
    <w:div w:id="1572037141">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10743828">
      <w:bodyDiv w:val="1"/>
      <w:marLeft w:val="0"/>
      <w:marRight w:val="0"/>
      <w:marTop w:val="0"/>
      <w:marBottom w:val="0"/>
      <w:divBdr>
        <w:top w:val="none" w:sz="0" w:space="0" w:color="auto"/>
        <w:left w:val="none" w:sz="0" w:space="0" w:color="auto"/>
        <w:bottom w:val="none" w:sz="0" w:space="0" w:color="auto"/>
        <w:right w:val="none" w:sz="0" w:space="0" w:color="auto"/>
      </w:divBdr>
    </w:div>
    <w:div w:id="161494310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8852046">
      <w:bodyDiv w:val="1"/>
      <w:marLeft w:val="0"/>
      <w:marRight w:val="0"/>
      <w:marTop w:val="0"/>
      <w:marBottom w:val="0"/>
      <w:divBdr>
        <w:top w:val="none" w:sz="0" w:space="0" w:color="auto"/>
        <w:left w:val="none" w:sz="0" w:space="0" w:color="auto"/>
        <w:bottom w:val="none" w:sz="0" w:space="0" w:color="auto"/>
        <w:right w:val="none" w:sz="0" w:space="0" w:color="auto"/>
      </w:divBdr>
    </w:div>
    <w:div w:id="1650817070">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37555">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7658462">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0399316">
      <w:bodyDiv w:val="1"/>
      <w:marLeft w:val="0"/>
      <w:marRight w:val="0"/>
      <w:marTop w:val="0"/>
      <w:marBottom w:val="0"/>
      <w:divBdr>
        <w:top w:val="none" w:sz="0" w:space="0" w:color="auto"/>
        <w:left w:val="none" w:sz="0" w:space="0" w:color="auto"/>
        <w:bottom w:val="none" w:sz="0" w:space="0" w:color="auto"/>
        <w:right w:val="none" w:sz="0" w:space="0" w:color="auto"/>
      </w:divBdr>
    </w:div>
    <w:div w:id="1765345309">
      <w:bodyDiv w:val="1"/>
      <w:marLeft w:val="0"/>
      <w:marRight w:val="0"/>
      <w:marTop w:val="0"/>
      <w:marBottom w:val="0"/>
      <w:divBdr>
        <w:top w:val="none" w:sz="0" w:space="0" w:color="auto"/>
        <w:left w:val="none" w:sz="0" w:space="0" w:color="auto"/>
        <w:bottom w:val="none" w:sz="0" w:space="0" w:color="auto"/>
        <w:right w:val="none" w:sz="0" w:space="0" w:color="auto"/>
      </w:divBdr>
    </w:div>
    <w:div w:id="1779594571">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49979756">
      <w:bodyDiv w:val="1"/>
      <w:marLeft w:val="0"/>
      <w:marRight w:val="0"/>
      <w:marTop w:val="0"/>
      <w:marBottom w:val="0"/>
      <w:divBdr>
        <w:top w:val="none" w:sz="0" w:space="0" w:color="auto"/>
        <w:left w:val="none" w:sz="0" w:space="0" w:color="auto"/>
        <w:bottom w:val="none" w:sz="0" w:space="0" w:color="auto"/>
        <w:right w:val="none" w:sz="0" w:space="0" w:color="auto"/>
      </w:divBdr>
    </w:div>
    <w:div w:id="1852990017">
      <w:bodyDiv w:val="1"/>
      <w:marLeft w:val="0"/>
      <w:marRight w:val="0"/>
      <w:marTop w:val="0"/>
      <w:marBottom w:val="0"/>
      <w:divBdr>
        <w:top w:val="none" w:sz="0" w:space="0" w:color="auto"/>
        <w:left w:val="none" w:sz="0" w:space="0" w:color="auto"/>
        <w:bottom w:val="none" w:sz="0" w:space="0" w:color="auto"/>
        <w:right w:val="none" w:sz="0" w:space="0" w:color="auto"/>
      </w:divBdr>
      <w:divsChild>
        <w:div w:id="1958221261">
          <w:marLeft w:val="0"/>
          <w:marRight w:val="0"/>
          <w:marTop w:val="0"/>
          <w:marBottom w:val="0"/>
          <w:divBdr>
            <w:top w:val="none" w:sz="0" w:space="0" w:color="auto"/>
            <w:left w:val="none" w:sz="0" w:space="0" w:color="auto"/>
            <w:bottom w:val="none" w:sz="0" w:space="0" w:color="auto"/>
            <w:right w:val="none" w:sz="0" w:space="0" w:color="auto"/>
          </w:divBdr>
          <w:divsChild>
            <w:div w:id="1304968629">
              <w:marLeft w:val="0"/>
              <w:marRight w:val="0"/>
              <w:marTop w:val="0"/>
              <w:marBottom w:val="0"/>
              <w:divBdr>
                <w:top w:val="none" w:sz="0" w:space="0" w:color="auto"/>
                <w:left w:val="none" w:sz="0" w:space="0" w:color="auto"/>
                <w:bottom w:val="none" w:sz="0" w:space="0" w:color="auto"/>
                <w:right w:val="none" w:sz="0" w:space="0" w:color="auto"/>
              </w:divBdr>
              <w:divsChild>
                <w:div w:id="767584849">
                  <w:marLeft w:val="0"/>
                  <w:marRight w:val="0"/>
                  <w:marTop w:val="0"/>
                  <w:marBottom w:val="0"/>
                  <w:divBdr>
                    <w:top w:val="none" w:sz="0" w:space="0" w:color="auto"/>
                    <w:left w:val="none" w:sz="0" w:space="0" w:color="auto"/>
                    <w:bottom w:val="none" w:sz="0" w:space="0" w:color="auto"/>
                    <w:right w:val="none" w:sz="0" w:space="0" w:color="auto"/>
                  </w:divBdr>
                </w:div>
              </w:divsChild>
            </w:div>
            <w:div w:id="16217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651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732886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4847034">
      <w:bodyDiv w:val="1"/>
      <w:marLeft w:val="0"/>
      <w:marRight w:val="0"/>
      <w:marTop w:val="0"/>
      <w:marBottom w:val="0"/>
      <w:divBdr>
        <w:top w:val="none" w:sz="0" w:space="0" w:color="auto"/>
        <w:left w:val="none" w:sz="0" w:space="0" w:color="auto"/>
        <w:bottom w:val="none" w:sz="0" w:space="0" w:color="auto"/>
        <w:right w:val="none" w:sz="0" w:space="0" w:color="auto"/>
      </w:divBdr>
    </w:div>
    <w:div w:id="190174651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7032427">
      <w:bodyDiv w:val="1"/>
      <w:marLeft w:val="0"/>
      <w:marRight w:val="0"/>
      <w:marTop w:val="0"/>
      <w:marBottom w:val="0"/>
      <w:divBdr>
        <w:top w:val="none" w:sz="0" w:space="0" w:color="auto"/>
        <w:left w:val="none" w:sz="0" w:space="0" w:color="auto"/>
        <w:bottom w:val="none" w:sz="0" w:space="0" w:color="auto"/>
        <w:right w:val="none" w:sz="0" w:space="0" w:color="auto"/>
      </w:divBdr>
    </w:div>
    <w:div w:id="1931892340">
      <w:bodyDiv w:val="1"/>
      <w:marLeft w:val="0"/>
      <w:marRight w:val="0"/>
      <w:marTop w:val="0"/>
      <w:marBottom w:val="0"/>
      <w:divBdr>
        <w:top w:val="none" w:sz="0" w:space="0" w:color="auto"/>
        <w:left w:val="none" w:sz="0" w:space="0" w:color="auto"/>
        <w:bottom w:val="none" w:sz="0" w:space="0" w:color="auto"/>
        <w:right w:val="none" w:sz="0" w:space="0" w:color="auto"/>
      </w:divBdr>
    </w:div>
    <w:div w:id="1936745600">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3411792">
      <w:bodyDiv w:val="1"/>
      <w:marLeft w:val="0"/>
      <w:marRight w:val="0"/>
      <w:marTop w:val="0"/>
      <w:marBottom w:val="0"/>
      <w:divBdr>
        <w:top w:val="none" w:sz="0" w:space="0" w:color="auto"/>
        <w:left w:val="none" w:sz="0" w:space="0" w:color="auto"/>
        <w:bottom w:val="none" w:sz="0" w:space="0" w:color="auto"/>
        <w:right w:val="none" w:sz="0" w:space="0" w:color="auto"/>
      </w:divBdr>
    </w:div>
    <w:div w:id="1957905754">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88901944">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384950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0975170">
      <w:bodyDiv w:val="1"/>
      <w:marLeft w:val="0"/>
      <w:marRight w:val="0"/>
      <w:marTop w:val="0"/>
      <w:marBottom w:val="0"/>
      <w:divBdr>
        <w:top w:val="none" w:sz="0" w:space="0" w:color="auto"/>
        <w:left w:val="none" w:sz="0" w:space="0" w:color="auto"/>
        <w:bottom w:val="none" w:sz="0" w:space="0" w:color="auto"/>
        <w:right w:val="none" w:sz="0" w:space="0" w:color="auto"/>
      </w:divBdr>
    </w:div>
    <w:div w:id="2118863396">
      <w:bodyDiv w:val="1"/>
      <w:marLeft w:val="0"/>
      <w:marRight w:val="0"/>
      <w:marTop w:val="0"/>
      <w:marBottom w:val="0"/>
      <w:divBdr>
        <w:top w:val="none" w:sz="0" w:space="0" w:color="auto"/>
        <w:left w:val="none" w:sz="0" w:space="0" w:color="auto"/>
        <w:bottom w:val="none" w:sz="0" w:space="0" w:color="auto"/>
        <w:right w:val="none" w:sz="0" w:space="0" w:color="auto"/>
      </w:divBdr>
    </w:div>
    <w:div w:id="2123303856">
      <w:bodyDiv w:val="1"/>
      <w:marLeft w:val="0"/>
      <w:marRight w:val="0"/>
      <w:marTop w:val="0"/>
      <w:marBottom w:val="0"/>
      <w:divBdr>
        <w:top w:val="none" w:sz="0" w:space="0" w:color="auto"/>
        <w:left w:val="none" w:sz="0" w:space="0" w:color="auto"/>
        <w:bottom w:val="none" w:sz="0" w:space="0" w:color="auto"/>
        <w:right w:val="none" w:sz="0" w:space="0" w:color="auto"/>
      </w:divBdr>
    </w:div>
    <w:div w:id="2127920031">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VT%20HoangQuan\Downloads\BAOCAOKL.docx" TargetMode="External"/><Relationship Id="rId29" Type="http://schemas.openxmlformats.org/officeDocument/2006/relationships/diagramColors" Target="diagrams/colors1.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VT%20HoangQuan\Downloads\BAOCAOKL.docx"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diagramQuickStyle" Target="diagrams/quickStyle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file:///C:\Users\VT%20HoangQuan\Downloads\BAOCAOKL.docx" TargetMode="External"/><Relationship Id="rId3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T%20HoangQuan\Downloads\mau%20Do%20An%20Tot%20Nghiep%20-%202024.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D3AC34-1BEB-40F0-8FCF-1DCB799873A1}"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2402AD5F-EA42-4843-A6FF-471474027B32}">
      <dgm:prSet phldrT="[Text]"/>
      <dgm:spPr/>
      <dgm:t>
        <a:bodyPr/>
        <a:lstStyle/>
        <a:p>
          <a:r>
            <a:rPr lang="vi-VN"/>
            <a:t>HỆ THỐNG THÔNG TIN Y TẾ CHO GIẢNG VIÊN TRƯỜNG ĐHTV</a:t>
          </a:r>
          <a:endParaRPr lang="en-US"/>
        </a:p>
      </dgm:t>
    </dgm:pt>
    <dgm:pt modelId="{1D49E453-5426-4D21-9DD2-D62354981472}" type="parTrans" cxnId="{DA4F3E31-386E-48E7-904A-07D63E44C220}">
      <dgm:prSet/>
      <dgm:spPr/>
      <dgm:t>
        <a:bodyPr/>
        <a:lstStyle/>
        <a:p>
          <a:endParaRPr lang="en-US"/>
        </a:p>
      </dgm:t>
    </dgm:pt>
    <dgm:pt modelId="{625826DE-BE83-43D5-ACBF-7F26FBAF0FC6}" type="sibTrans" cxnId="{DA4F3E31-386E-48E7-904A-07D63E44C220}">
      <dgm:prSet/>
      <dgm:spPr/>
      <dgm:t>
        <a:bodyPr/>
        <a:lstStyle/>
        <a:p>
          <a:endParaRPr lang="en-US"/>
        </a:p>
      </dgm:t>
    </dgm:pt>
    <dgm:pt modelId="{30408F91-A943-4D24-82C4-49A53E56F798}">
      <dgm:prSet/>
      <dgm:spPr/>
      <dgm:t>
        <a:bodyPr/>
        <a:lstStyle/>
        <a:p>
          <a:r>
            <a:rPr lang="vi-VN"/>
            <a:t>Quản trị</a:t>
          </a:r>
          <a:endParaRPr lang="en-US"/>
        </a:p>
      </dgm:t>
    </dgm:pt>
    <dgm:pt modelId="{F3B419CC-C851-41A5-9E95-C17C7407A8A7}" type="parTrans" cxnId="{347A0975-7556-4D6B-B808-02485CB9B7CD}">
      <dgm:prSet/>
      <dgm:spPr/>
      <dgm:t>
        <a:bodyPr/>
        <a:lstStyle/>
        <a:p>
          <a:endParaRPr lang="en-US"/>
        </a:p>
      </dgm:t>
    </dgm:pt>
    <dgm:pt modelId="{31567363-9AF8-4AA7-ACB0-44C3EB7C01A9}" type="sibTrans" cxnId="{347A0975-7556-4D6B-B808-02485CB9B7CD}">
      <dgm:prSet/>
      <dgm:spPr/>
      <dgm:t>
        <a:bodyPr/>
        <a:lstStyle/>
        <a:p>
          <a:endParaRPr lang="en-US"/>
        </a:p>
      </dgm:t>
    </dgm:pt>
    <dgm:pt modelId="{43E87EC4-8997-4341-8575-E85FD46A1D31}">
      <dgm:prSet/>
      <dgm:spPr/>
      <dgm:t>
        <a:bodyPr/>
        <a:lstStyle/>
        <a:p>
          <a:r>
            <a:rPr lang="vi-VN"/>
            <a:t>Bác sĩ</a:t>
          </a:r>
          <a:endParaRPr lang="en-US"/>
        </a:p>
      </dgm:t>
    </dgm:pt>
    <dgm:pt modelId="{1B6A0138-4B60-4AC5-9AF4-7A3BAA957912}" type="parTrans" cxnId="{9CA2A825-AEBE-457E-B002-6108DA4A8E46}">
      <dgm:prSet/>
      <dgm:spPr/>
      <dgm:t>
        <a:bodyPr/>
        <a:lstStyle/>
        <a:p>
          <a:endParaRPr lang="en-US"/>
        </a:p>
      </dgm:t>
    </dgm:pt>
    <dgm:pt modelId="{4C40561C-3F93-4E19-9032-41D0279ED560}" type="sibTrans" cxnId="{9CA2A825-AEBE-457E-B002-6108DA4A8E46}">
      <dgm:prSet/>
      <dgm:spPr/>
      <dgm:t>
        <a:bodyPr/>
        <a:lstStyle/>
        <a:p>
          <a:endParaRPr lang="en-US"/>
        </a:p>
      </dgm:t>
    </dgm:pt>
    <dgm:pt modelId="{1C9CDAA1-BB03-432A-86C1-47EC5B619D4E}">
      <dgm:prSet/>
      <dgm:spPr/>
      <dgm:t>
        <a:bodyPr/>
        <a:lstStyle/>
        <a:p>
          <a:r>
            <a:rPr lang="vi-VN"/>
            <a:t>Giảng viên</a:t>
          </a:r>
          <a:endParaRPr lang="en-US"/>
        </a:p>
      </dgm:t>
    </dgm:pt>
    <dgm:pt modelId="{680CD7BC-9382-48A1-BBD9-6C48D33E4490}" type="parTrans" cxnId="{287AEB23-38A0-48FB-B87C-21DB508E0FA4}">
      <dgm:prSet/>
      <dgm:spPr/>
      <dgm:t>
        <a:bodyPr/>
        <a:lstStyle/>
        <a:p>
          <a:endParaRPr lang="en-US"/>
        </a:p>
      </dgm:t>
    </dgm:pt>
    <dgm:pt modelId="{12EB8225-0689-4826-9F5C-DC246D901502}" type="sibTrans" cxnId="{287AEB23-38A0-48FB-B87C-21DB508E0FA4}">
      <dgm:prSet/>
      <dgm:spPr/>
      <dgm:t>
        <a:bodyPr/>
        <a:lstStyle/>
        <a:p>
          <a:endParaRPr lang="en-US"/>
        </a:p>
      </dgm:t>
    </dgm:pt>
    <dgm:pt modelId="{E342E3E1-F682-45B8-9EBD-E912BC224139}">
      <dgm:prSet/>
      <dgm:spPr/>
      <dgm:t>
        <a:bodyPr/>
        <a:lstStyle/>
        <a:p>
          <a:r>
            <a:rPr lang="vi-VN"/>
            <a:t>Tạo tài khoản, cấp quyền truy cập</a:t>
          </a:r>
          <a:endParaRPr lang="en-US"/>
        </a:p>
      </dgm:t>
    </dgm:pt>
    <dgm:pt modelId="{392C2B0D-4C14-405E-8D14-3035BC7E1DC0}" type="parTrans" cxnId="{91F3EE4E-0735-4A67-A012-CAB4AB223B01}">
      <dgm:prSet/>
      <dgm:spPr/>
      <dgm:t>
        <a:bodyPr/>
        <a:lstStyle/>
        <a:p>
          <a:endParaRPr lang="en-US"/>
        </a:p>
      </dgm:t>
    </dgm:pt>
    <dgm:pt modelId="{31913F45-CEB7-459E-9DE1-BD902C46F265}" type="sibTrans" cxnId="{91F3EE4E-0735-4A67-A012-CAB4AB223B01}">
      <dgm:prSet/>
      <dgm:spPr/>
      <dgm:t>
        <a:bodyPr/>
        <a:lstStyle/>
        <a:p>
          <a:endParaRPr lang="en-US"/>
        </a:p>
      </dgm:t>
    </dgm:pt>
    <dgm:pt modelId="{E2740065-CCBA-43A6-9CA1-E7FD98AA47BF}">
      <dgm:prSet/>
      <dgm:spPr/>
      <dgm:t>
        <a:bodyPr/>
        <a:lstStyle/>
        <a:p>
          <a:r>
            <a:rPr lang="vi-VN"/>
            <a:t>Xem hồ sơ khám sức khỏe</a:t>
          </a:r>
          <a:endParaRPr lang="en-US"/>
        </a:p>
      </dgm:t>
    </dgm:pt>
    <dgm:pt modelId="{5465895C-128D-4541-BFF5-91EA6C881986}" type="parTrans" cxnId="{E3D5651A-DF21-4503-B549-B3B1D3522191}">
      <dgm:prSet/>
      <dgm:spPr/>
      <dgm:t>
        <a:bodyPr/>
        <a:lstStyle/>
        <a:p>
          <a:endParaRPr lang="en-US"/>
        </a:p>
      </dgm:t>
    </dgm:pt>
    <dgm:pt modelId="{BBE2D2B7-9010-4FC9-AF47-2A722D116B24}" type="sibTrans" cxnId="{E3D5651A-DF21-4503-B549-B3B1D3522191}">
      <dgm:prSet/>
      <dgm:spPr/>
      <dgm:t>
        <a:bodyPr/>
        <a:lstStyle/>
        <a:p>
          <a:endParaRPr lang="en-US"/>
        </a:p>
      </dgm:t>
    </dgm:pt>
    <dgm:pt modelId="{EE6E498E-D6FE-4A7A-85B6-13FE4E0CDEA4}">
      <dgm:prSet/>
      <dgm:spPr/>
      <dgm:t>
        <a:bodyPr/>
        <a:lstStyle/>
        <a:p>
          <a:r>
            <a:rPr lang="vi-VN"/>
            <a:t>Cập nhật dịch vụ y tế</a:t>
          </a:r>
          <a:endParaRPr lang="en-US"/>
        </a:p>
      </dgm:t>
    </dgm:pt>
    <dgm:pt modelId="{85CEB62A-E959-4F87-B86A-497D04F63F24}" type="parTrans" cxnId="{96AAE5D1-D9E2-4C76-9EBA-FA41BBA606A8}">
      <dgm:prSet/>
      <dgm:spPr/>
      <dgm:t>
        <a:bodyPr/>
        <a:lstStyle/>
        <a:p>
          <a:endParaRPr lang="en-US"/>
        </a:p>
      </dgm:t>
    </dgm:pt>
    <dgm:pt modelId="{F5D96121-7378-468C-BE5F-585962646F91}" type="sibTrans" cxnId="{96AAE5D1-D9E2-4C76-9EBA-FA41BBA606A8}">
      <dgm:prSet/>
      <dgm:spPr/>
      <dgm:t>
        <a:bodyPr/>
        <a:lstStyle/>
        <a:p>
          <a:endParaRPr lang="en-US"/>
        </a:p>
      </dgm:t>
    </dgm:pt>
    <dgm:pt modelId="{C62203C4-7E0E-498B-A271-62827EAAAEBC}">
      <dgm:prSet/>
      <dgm:spPr/>
      <dgm:t>
        <a:bodyPr/>
        <a:lstStyle/>
        <a:p>
          <a:r>
            <a:rPr lang="vi-VN"/>
            <a:t>Cập nhật Vaccin</a:t>
          </a:r>
          <a:endParaRPr lang="en-US"/>
        </a:p>
      </dgm:t>
    </dgm:pt>
    <dgm:pt modelId="{CE00A259-E55D-47F5-9677-215471E641E1}" type="parTrans" cxnId="{5FFB8CFF-71CD-40EC-8B68-1E5AAB9C7655}">
      <dgm:prSet/>
      <dgm:spPr/>
      <dgm:t>
        <a:bodyPr/>
        <a:lstStyle/>
        <a:p>
          <a:endParaRPr lang="en-US"/>
        </a:p>
      </dgm:t>
    </dgm:pt>
    <dgm:pt modelId="{5547F9CE-CE7F-4A6C-A81A-63A4563E169A}" type="sibTrans" cxnId="{5FFB8CFF-71CD-40EC-8B68-1E5AAB9C7655}">
      <dgm:prSet/>
      <dgm:spPr/>
      <dgm:t>
        <a:bodyPr/>
        <a:lstStyle/>
        <a:p>
          <a:endParaRPr lang="en-US"/>
        </a:p>
      </dgm:t>
    </dgm:pt>
    <dgm:pt modelId="{267B41FB-62C0-48D0-9F6D-46FE2F93CB26}">
      <dgm:prSet/>
      <dgm:spPr/>
      <dgm:t>
        <a:bodyPr/>
        <a:lstStyle/>
        <a:p>
          <a:r>
            <a:rPr lang="vi-VN"/>
            <a:t>Theo dõi đặt lịch khám sức khỏe</a:t>
          </a:r>
          <a:endParaRPr lang="en-US"/>
        </a:p>
      </dgm:t>
    </dgm:pt>
    <dgm:pt modelId="{23AED9FD-1568-42D9-9873-0A031A4A2A6F}" type="parTrans" cxnId="{A777F9BB-52FC-4BE5-9129-D93D22F0C9D5}">
      <dgm:prSet/>
      <dgm:spPr/>
      <dgm:t>
        <a:bodyPr/>
        <a:lstStyle/>
        <a:p>
          <a:endParaRPr lang="en-US"/>
        </a:p>
      </dgm:t>
    </dgm:pt>
    <dgm:pt modelId="{7B612BDC-EC89-4A34-B80A-40EB5B6E14A2}" type="sibTrans" cxnId="{A777F9BB-52FC-4BE5-9129-D93D22F0C9D5}">
      <dgm:prSet/>
      <dgm:spPr/>
      <dgm:t>
        <a:bodyPr/>
        <a:lstStyle/>
        <a:p>
          <a:endParaRPr lang="en-US"/>
        </a:p>
      </dgm:t>
    </dgm:pt>
    <dgm:pt modelId="{D4D41AA3-BEA9-4A49-AD8C-11988425146D}">
      <dgm:prSet/>
      <dgm:spPr/>
      <dgm:t>
        <a:bodyPr/>
        <a:lstStyle/>
        <a:p>
          <a:r>
            <a:rPr lang="vi-VN"/>
            <a:t>Theo dõi đặt lịch tiêm chủng</a:t>
          </a:r>
          <a:endParaRPr lang="en-US"/>
        </a:p>
      </dgm:t>
    </dgm:pt>
    <dgm:pt modelId="{84367BFF-E8E7-486F-9738-C5CAD5D0FBD6}" type="parTrans" cxnId="{0AD404CF-D0A4-42D0-B76D-9F7ECA1EF0BC}">
      <dgm:prSet/>
      <dgm:spPr/>
      <dgm:t>
        <a:bodyPr/>
        <a:lstStyle/>
        <a:p>
          <a:endParaRPr lang="en-US"/>
        </a:p>
      </dgm:t>
    </dgm:pt>
    <dgm:pt modelId="{1E7399B1-B89E-4486-AB5C-E7F0090CDAC8}" type="sibTrans" cxnId="{0AD404CF-D0A4-42D0-B76D-9F7ECA1EF0BC}">
      <dgm:prSet/>
      <dgm:spPr/>
      <dgm:t>
        <a:bodyPr/>
        <a:lstStyle/>
        <a:p>
          <a:endParaRPr lang="en-US"/>
        </a:p>
      </dgm:t>
    </dgm:pt>
    <dgm:pt modelId="{E7F244CC-C4A5-4350-B498-F97EF7510546}">
      <dgm:prSet/>
      <dgm:spPr/>
      <dgm:t>
        <a:bodyPr/>
        <a:lstStyle/>
        <a:p>
          <a:r>
            <a:rPr lang="vi-VN"/>
            <a:t>Cập nhật, theo dõi, chỉnh sửa hồ sơ khám sức</a:t>
          </a:r>
          <a:endParaRPr lang="en-US"/>
        </a:p>
      </dgm:t>
    </dgm:pt>
    <dgm:pt modelId="{2688FDAA-5A00-4C1A-B724-FEDFCF14DEC5}" type="parTrans" cxnId="{26D68859-D378-456A-834F-A3E93104923A}">
      <dgm:prSet/>
      <dgm:spPr/>
      <dgm:t>
        <a:bodyPr/>
        <a:lstStyle/>
        <a:p>
          <a:endParaRPr lang="en-US"/>
        </a:p>
      </dgm:t>
    </dgm:pt>
    <dgm:pt modelId="{B8AAD79F-253E-4A99-A66E-DE21153D604E}" type="sibTrans" cxnId="{26D68859-D378-456A-834F-A3E93104923A}">
      <dgm:prSet/>
      <dgm:spPr/>
      <dgm:t>
        <a:bodyPr/>
        <a:lstStyle/>
        <a:p>
          <a:endParaRPr lang="en-US"/>
        </a:p>
      </dgm:t>
    </dgm:pt>
    <dgm:pt modelId="{FD2D428D-2DF7-4733-8500-E50F9D54F9D4}">
      <dgm:prSet/>
      <dgm:spPr/>
      <dgm:t>
        <a:bodyPr/>
        <a:lstStyle/>
        <a:p>
          <a:r>
            <a:rPr lang="vi-VN"/>
            <a:t>Đặt lịch khám sức khỏe</a:t>
          </a:r>
          <a:endParaRPr lang="en-US"/>
        </a:p>
      </dgm:t>
    </dgm:pt>
    <dgm:pt modelId="{0FD0F2B4-BE9A-45D5-9FFA-6D5F506BDF13}" type="parTrans" cxnId="{C90FCA26-C0BD-4C47-BE2F-673B9E857967}">
      <dgm:prSet/>
      <dgm:spPr/>
      <dgm:t>
        <a:bodyPr/>
        <a:lstStyle/>
        <a:p>
          <a:endParaRPr lang="en-US"/>
        </a:p>
      </dgm:t>
    </dgm:pt>
    <dgm:pt modelId="{42554338-9911-41F7-9668-7CA430934163}" type="sibTrans" cxnId="{C90FCA26-C0BD-4C47-BE2F-673B9E857967}">
      <dgm:prSet/>
      <dgm:spPr/>
      <dgm:t>
        <a:bodyPr/>
        <a:lstStyle/>
        <a:p>
          <a:endParaRPr lang="en-US"/>
        </a:p>
      </dgm:t>
    </dgm:pt>
    <dgm:pt modelId="{985EB808-76C8-4E2E-953A-BD951A81F167}">
      <dgm:prSet/>
      <dgm:spPr/>
      <dgm:t>
        <a:bodyPr/>
        <a:lstStyle/>
        <a:p>
          <a:r>
            <a:rPr lang="vi-VN"/>
            <a:t>Đặt lịch tiêm chủng</a:t>
          </a:r>
          <a:endParaRPr lang="en-US"/>
        </a:p>
      </dgm:t>
    </dgm:pt>
    <dgm:pt modelId="{45F86CDF-A549-4D6E-8E6B-2938C4709780}" type="parTrans" cxnId="{5A3DCFB1-4DD0-43FF-9825-98914DDBE45B}">
      <dgm:prSet/>
      <dgm:spPr/>
      <dgm:t>
        <a:bodyPr/>
        <a:lstStyle/>
        <a:p>
          <a:endParaRPr lang="en-US"/>
        </a:p>
      </dgm:t>
    </dgm:pt>
    <dgm:pt modelId="{662843B3-D088-4470-A59D-DA45C0B20F67}" type="sibTrans" cxnId="{5A3DCFB1-4DD0-43FF-9825-98914DDBE45B}">
      <dgm:prSet/>
      <dgm:spPr/>
      <dgm:t>
        <a:bodyPr/>
        <a:lstStyle/>
        <a:p>
          <a:endParaRPr lang="en-US"/>
        </a:p>
      </dgm:t>
    </dgm:pt>
    <dgm:pt modelId="{B4FE8133-38F0-4CE0-8FBF-81BB6E3D7225}">
      <dgm:prSet/>
      <dgm:spPr/>
      <dgm:t>
        <a:bodyPr/>
        <a:lstStyle/>
        <a:p>
          <a:r>
            <a:rPr lang="vi-VN"/>
            <a:t>Xem các dịch vụ y tế</a:t>
          </a:r>
          <a:endParaRPr lang="en-US"/>
        </a:p>
      </dgm:t>
    </dgm:pt>
    <dgm:pt modelId="{4A6A0E0F-7E40-4A32-A196-51183F173A11}" type="parTrans" cxnId="{A96F3EB8-61C0-4535-91A2-85AB8DF0C93E}">
      <dgm:prSet/>
      <dgm:spPr/>
      <dgm:t>
        <a:bodyPr/>
        <a:lstStyle/>
        <a:p>
          <a:endParaRPr lang="en-US"/>
        </a:p>
      </dgm:t>
    </dgm:pt>
    <dgm:pt modelId="{CE796ED9-FE6B-4222-B739-BE379D79B73D}" type="sibTrans" cxnId="{A96F3EB8-61C0-4535-91A2-85AB8DF0C93E}">
      <dgm:prSet/>
      <dgm:spPr/>
      <dgm:t>
        <a:bodyPr/>
        <a:lstStyle/>
        <a:p>
          <a:endParaRPr lang="en-US"/>
        </a:p>
      </dgm:t>
    </dgm:pt>
    <dgm:pt modelId="{7B1DBD2B-E4EB-4FC8-A064-6DFDFBE987F8}">
      <dgm:prSet/>
      <dgm:spPr/>
      <dgm:t>
        <a:bodyPr/>
        <a:lstStyle/>
        <a:p>
          <a:r>
            <a:rPr lang="vi-VN"/>
            <a:t>Xem hồ sơ khám sức khỏe</a:t>
          </a:r>
          <a:endParaRPr lang="en-US"/>
        </a:p>
      </dgm:t>
    </dgm:pt>
    <dgm:pt modelId="{5208E3C1-788E-4AC6-8772-B2CF052DEDEE}" type="parTrans" cxnId="{5DA2CC23-A919-4D3C-B520-ED747B06C112}">
      <dgm:prSet/>
      <dgm:spPr/>
      <dgm:t>
        <a:bodyPr/>
        <a:lstStyle/>
        <a:p>
          <a:endParaRPr lang="en-US"/>
        </a:p>
      </dgm:t>
    </dgm:pt>
    <dgm:pt modelId="{2AC2FAA5-F1B4-4386-BD07-5D185BC1062C}" type="sibTrans" cxnId="{5DA2CC23-A919-4D3C-B520-ED747B06C112}">
      <dgm:prSet/>
      <dgm:spPr/>
      <dgm:t>
        <a:bodyPr/>
        <a:lstStyle/>
        <a:p>
          <a:endParaRPr lang="en-US"/>
        </a:p>
      </dgm:t>
    </dgm:pt>
    <dgm:pt modelId="{5FC10AE6-791C-4E25-9BC3-4463F9376CB1}">
      <dgm:prSet/>
      <dgm:spPr/>
      <dgm:t>
        <a:bodyPr/>
        <a:lstStyle/>
        <a:p>
          <a:r>
            <a:rPr lang="vi-VN"/>
            <a:t>Cập nhật thông tin thân nhân</a:t>
          </a:r>
          <a:endParaRPr lang="en-US"/>
        </a:p>
      </dgm:t>
    </dgm:pt>
    <dgm:pt modelId="{F7ABBB87-0484-40B1-A711-3F1C2521E520}" type="parTrans" cxnId="{AE16B0B1-90B8-44AC-8E1B-A40BF7F48C0D}">
      <dgm:prSet/>
      <dgm:spPr/>
      <dgm:t>
        <a:bodyPr/>
        <a:lstStyle/>
        <a:p>
          <a:endParaRPr lang="en-US"/>
        </a:p>
      </dgm:t>
    </dgm:pt>
    <dgm:pt modelId="{E6AED8A3-2478-4487-9D62-E4EE18388D18}" type="sibTrans" cxnId="{AE16B0B1-90B8-44AC-8E1B-A40BF7F48C0D}">
      <dgm:prSet/>
      <dgm:spPr/>
      <dgm:t>
        <a:bodyPr/>
        <a:lstStyle/>
        <a:p>
          <a:endParaRPr lang="en-US"/>
        </a:p>
      </dgm:t>
    </dgm:pt>
    <dgm:pt modelId="{B5FD25A4-6953-4D94-BD52-1DA6A28AC144}" type="pres">
      <dgm:prSet presAssocID="{86D3AC34-1BEB-40F0-8FCF-1DCB799873A1}" presName="hierChild1" presStyleCnt="0">
        <dgm:presLayoutVars>
          <dgm:orgChart val="1"/>
          <dgm:chPref val="1"/>
          <dgm:dir/>
          <dgm:animOne val="branch"/>
          <dgm:animLvl val="lvl"/>
          <dgm:resizeHandles/>
        </dgm:presLayoutVars>
      </dgm:prSet>
      <dgm:spPr/>
      <dgm:t>
        <a:bodyPr/>
        <a:lstStyle/>
        <a:p>
          <a:endParaRPr lang="en-US"/>
        </a:p>
      </dgm:t>
    </dgm:pt>
    <dgm:pt modelId="{C7332C77-559E-49B5-8148-D85707A23E27}" type="pres">
      <dgm:prSet presAssocID="{2402AD5F-EA42-4843-A6FF-471474027B32}" presName="hierRoot1" presStyleCnt="0">
        <dgm:presLayoutVars>
          <dgm:hierBranch val="init"/>
        </dgm:presLayoutVars>
      </dgm:prSet>
      <dgm:spPr/>
    </dgm:pt>
    <dgm:pt modelId="{6C8BAF48-DCAF-47B7-87E2-E2F88E081149}" type="pres">
      <dgm:prSet presAssocID="{2402AD5F-EA42-4843-A6FF-471474027B32}" presName="rootComposite1" presStyleCnt="0"/>
      <dgm:spPr/>
    </dgm:pt>
    <dgm:pt modelId="{23818D2D-BEF1-420C-93D1-D02BBED725DB}" type="pres">
      <dgm:prSet presAssocID="{2402AD5F-EA42-4843-A6FF-471474027B32}" presName="rootText1" presStyleLbl="node0" presStyleIdx="0" presStyleCnt="1" custScaleX="490777" custScaleY="104379">
        <dgm:presLayoutVars>
          <dgm:chPref val="3"/>
        </dgm:presLayoutVars>
      </dgm:prSet>
      <dgm:spPr/>
      <dgm:t>
        <a:bodyPr/>
        <a:lstStyle/>
        <a:p>
          <a:endParaRPr lang="en-US"/>
        </a:p>
      </dgm:t>
    </dgm:pt>
    <dgm:pt modelId="{BDDDE7D9-CDBC-41D5-9A70-4C5428D24E1D}" type="pres">
      <dgm:prSet presAssocID="{2402AD5F-EA42-4843-A6FF-471474027B32}" presName="rootConnector1" presStyleLbl="node1" presStyleIdx="0" presStyleCnt="0"/>
      <dgm:spPr/>
      <dgm:t>
        <a:bodyPr/>
        <a:lstStyle/>
        <a:p>
          <a:endParaRPr lang="en-US"/>
        </a:p>
      </dgm:t>
    </dgm:pt>
    <dgm:pt modelId="{81FFD096-32FC-4614-80D8-B3D64099FB9D}" type="pres">
      <dgm:prSet presAssocID="{2402AD5F-EA42-4843-A6FF-471474027B32}" presName="hierChild2" presStyleCnt="0"/>
      <dgm:spPr/>
    </dgm:pt>
    <dgm:pt modelId="{076E7F64-74B8-4449-8209-B7D054EF0017}" type="pres">
      <dgm:prSet presAssocID="{F3B419CC-C851-41A5-9E95-C17C7407A8A7}" presName="Name37" presStyleLbl="parChTrans1D2" presStyleIdx="0" presStyleCnt="3"/>
      <dgm:spPr/>
      <dgm:t>
        <a:bodyPr/>
        <a:lstStyle/>
        <a:p>
          <a:endParaRPr lang="en-US"/>
        </a:p>
      </dgm:t>
    </dgm:pt>
    <dgm:pt modelId="{CB9CFBD6-5DC6-4861-8C77-18306FEE3004}" type="pres">
      <dgm:prSet presAssocID="{30408F91-A943-4D24-82C4-49A53E56F798}" presName="hierRoot2" presStyleCnt="0">
        <dgm:presLayoutVars>
          <dgm:hierBranch val="init"/>
        </dgm:presLayoutVars>
      </dgm:prSet>
      <dgm:spPr/>
    </dgm:pt>
    <dgm:pt modelId="{26A5522B-6267-45E2-BAFA-A0C5903B6A45}" type="pres">
      <dgm:prSet presAssocID="{30408F91-A943-4D24-82C4-49A53E56F798}" presName="rootComposite" presStyleCnt="0"/>
      <dgm:spPr/>
    </dgm:pt>
    <dgm:pt modelId="{85FE17AA-9EA7-4C19-9B51-26B2E592FAD5}" type="pres">
      <dgm:prSet presAssocID="{30408F91-A943-4D24-82C4-49A53E56F798}" presName="rootText" presStyleLbl="node2" presStyleIdx="0" presStyleCnt="3">
        <dgm:presLayoutVars>
          <dgm:chPref val="3"/>
        </dgm:presLayoutVars>
      </dgm:prSet>
      <dgm:spPr/>
      <dgm:t>
        <a:bodyPr/>
        <a:lstStyle/>
        <a:p>
          <a:endParaRPr lang="en-US"/>
        </a:p>
      </dgm:t>
    </dgm:pt>
    <dgm:pt modelId="{6B462CB4-626D-464F-B7F3-C680CC156B49}" type="pres">
      <dgm:prSet presAssocID="{30408F91-A943-4D24-82C4-49A53E56F798}" presName="rootConnector" presStyleLbl="node2" presStyleIdx="0" presStyleCnt="3"/>
      <dgm:spPr/>
      <dgm:t>
        <a:bodyPr/>
        <a:lstStyle/>
        <a:p>
          <a:endParaRPr lang="en-US"/>
        </a:p>
      </dgm:t>
    </dgm:pt>
    <dgm:pt modelId="{846C43E7-87E2-4680-80CB-D9B7E81EF979}" type="pres">
      <dgm:prSet presAssocID="{30408F91-A943-4D24-82C4-49A53E56F798}" presName="hierChild4" presStyleCnt="0"/>
      <dgm:spPr/>
    </dgm:pt>
    <dgm:pt modelId="{96A1BE66-06BB-4FBA-AA91-B30DBACA7444}" type="pres">
      <dgm:prSet presAssocID="{392C2B0D-4C14-405E-8D14-3035BC7E1DC0}" presName="Name37" presStyleLbl="parChTrans1D3" presStyleIdx="0" presStyleCnt="12"/>
      <dgm:spPr/>
      <dgm:t>
        <a:bodyPr/>
        <a:lstStyle/>
        <a:p>
          <a:endParaRPr lang="en-US"/>
        </a:p>
      </dgm:t>
    </dgm:pt>
    <dgm:pt modelId="{C3023E45-B1BA-4F49-B765-ADE7548CCC86}" type="pres">
      <dgm:prSet presAssocID="{E342E3E1-F682-45B8-9EBD-E912BC224139}" presName="hierRoot2" presStyleCnt="0">
        <dgm:presLayoutVars>
          <dgm:hierBranch val="init"/>
        </dgm:presLayoutVars>
      </dgm:prSet>
      <dgm:spPr/>
    </dgm:pt>
    <dgm:pt modelId="{4A610AD1-D90C-40D2-866D-705CF97A3AA4}" type="pres">
      <dgm:prSet presAssocID="{E342E3E1-F682-45B8-9EBD-E912BC224139}" presName="rootComposite" presStyleCnt="0"/>
      <dgm:spPr/>
    </dgm:pt>
    <dgm:pt modelId="{6535C38C-9355-4150-BDEE-FAE5CB387CC8}" type="pres">
      <dgm:prSet presAssocID="{E342E3E1-F682-45B8-9EBD-E912BC224139}" presName="rootText" presStyleLbl="node3" presStyleIdx="0" presStyleCnt="12">
        <dgm:presLayoutVars>
          <dgm:chPref val="3"/>
        </dgm:presLayoutVars>
      </dgm:prSet>
      <dgm:spPr/>
      <dgm:t>
        <a:bodyPr/>
        <a:lstStyle/>
        <a:p>
          <a:endParaRPr lang="en-US"/>
        </a:p>
      </dgm:t>
    </dgm:pt>
    <dgm:pt modelId="{45933210-8C5D-4D8C-A01C-658538F93145}" type="pres">
      <dgm:prSet presAssocID="{E342E3E1-F682-45B8-9EBD-E912BC224139}" presName="rootConnector" presStyleLbl="node3" presStyleIdx="0" presStyleCnt="12"/>
      <dgm:spPr/>
      <dgm:t>
        <a:bodyPr/>
        <a:lstStyle/>
        <a:p>
          <a:endParaRPr lang="en-US"/>
        </a:p>
      </dgm:t>
    </dgm:pt>
    <dgm:pt modelId="{54F36704-4CFD-40A5-A727-E5720806B03D}" type="pres">
      <dgm:prSet presAssocID="{E342E3E1-F682-45B8-9EBD-E912BC224139}" presName="hierChild4" presStyleCnt="0"/>
      <dgm:spPr/>
    </dgm:pt>
    <dgm:pt modelId="{A02DA6C5-0433-4862-8715-E700ECBFCF24}" type="pres">
      <dgm:prSet presAssocID="{E342E3E1-F682-45B8-9EBD-E912BC224139}" presName="hierChild5" presStyleCnt="0"/>
      <dgm:spPr/>
    </dgm:pt>
    <dgm:pt modelId="{6FB37F50-8E32-49DE-8460-3A673F3553A9}" type="pres">
      <dgm:prSet presAssocID="{5465895C-128D-4541-BFF5-91EA6C881986}" presName="Name37" presStyleLbl="parChTrans1D3" presStyleIdx="1" presStyleCnt="12"/>
      <dgm:spPr/>
      <dgm:t>
        <a:bodyPr/>
        <a:lstStyle/>
        <a:p>
          <a:endParaRPr lang="en-US"/>
        </a:p>
      </dgm:t>
    </dgm:pt>
    <dgm:pt modelId="{1C8FA797-66CB-47DB-8EE4-6C001FBB66ED}" type="pres">
      <dgm:prSet presAssocID="{E2740065-CCBA-43A6-9CA1-E7FD98AA47BF}" presName="hierRoot2" presStyleCnt="0">
        <dgm:presLayoutVars>
          <dgm:hierBranch val="init"/>
        </dgm:presLayoutVars>
      </dgm:prSet>
      <dgm:spPr/>
    </dgm:pt>
    <dgm:pt modelId="{A0DA957D-395D-43CD-BE0C-D0C67C01CF80}" type="pres">
      <dgm:prSet presAssocID="{E2740065-CCBA-43A6-9CA1-E7FD98AA47BF}" presName="rootComposite" presStyleCnt="0"/>
      <dgm:spPr/>
    </dgm:pt>
    <dgm:pt modelId="{F31A21FF-74A9-40EF-886D-7AFAA07CB917}" type="pres">
      <dgm:prSet presAssocID="{E2740065-CCBA-43A6-9CA1-E7FD98AA47BF}" presName="rootText" presStyleLbl="node3" presStyleIdx="1" presStyleCnt="12">
        <dgm:presLayoutVars>
          <dgm:chPref val="3"/>
        </dgm:presLayoutVars>
      </dgm:prSet>
      <dgm:spPr/>
      <dgm:t>
        <a:bodyPr/>
        <a:lstStyle/>
        <a:p>
          <a:endParaRPr lang="en-US"/>
        </a:p>
      </dgm:t>
    </dgm:pt>
    <dgm:pt modelId="{CF5F1EB6-7CDC-4A54-8C8B-003B7FBC82F0}" type="pres">
      <dgm:prSet presAssocID="{E2740065-CCBA-43A6-9CA1-E7FD98AA47BF}" presName="rootConnector" presStyleLbl="node3" presStyleIdx="1" presStyleCnt="12"/>
      <dgm:spPr/>
      <dgm:t>
        <a:bodyPr/>
        <a:lstStyle/>
        <a:p>
          <a:endParaRPr lang="en-US"/>
        </a:p>
      </dgm:t>
    </dgm:pt>
    <dgm:pt modelId="{CC3440AC-5414-4C27-A241-34EFCD51B01C}" type="pres">
      <dgm:prSet presAssocID="{E2740065-CCBA-43A6-9CA1-E7FD98AA47BF}" presName="hierChild4" presStyleCnt="0"/>
      <dgm:spPr/>
    </dgm:pt>
    <dgm:pt modelId="{19C3684D-85CD-4DFB-A529-369D61551A37}" type="pres">
      <dgm:prSet presAssocID="{E2740065-CCBA-43A6-9CA1-E7FD98AA47BF}" presName="hierChild5" presStyleCnt="0"/>
      <dgm:spPr/>
    </dgm:pt>
    <dgm:pt modelId="{E35EC4B7-D55E-417E-929C-FAB8C0FEE438}" type="pres">
      <dgm:prSet presAssocID="{85CEB62A-E959-4F87-B86A-497D04F63F24}" presName="Name37" presStyleLbl="parChTrans1D3" presStyleIdx="2" presStyleCnt="12"/>
      <dgm:spPr/>
      <dgm:t>
        <a:bodyPr/>
        <a:lstStyle/>
        <a:p>
          <a:endParaRPr lang="en-US"/>
        </a:p>
      </dgm:t>
    </dgm:pt>
    <dgm:pt modelId="{28103888-6231-4229-8D98-A1D4EA625E7A}" type="pres">
      <dgm:prSet presAssocID="{EE6E498E-D6FE-4A7A-85B6-13FE4E0CDEA4}" presName="hierRoot2" presStyleCnt="0">
        <dgm:presLayoutVars>
          <dgm:hierBranch val="init"/>
        </dgm:presLayoutVars>
      </dgm:prSet>
      <dgm:spPr/>
    </dgm:pt>
    <dgm:pt modelId="{A348B51C-B3A0-4CE3-9EA0-E96FBDE716DD}" type="pres">
      <dgm:prSet presAssocID="{EE6E498E-D6FE-4A7A-85B6-13FE4E0CDEA4}" presName="rootComposite" presStyleCnt="0"/>
      <dgm:spPr/>
    </dgm:pt>
    <dgm:pt modelId="{F4762B9E-B0A9-4FA0-9B3E-DCDCF2B13F6C}" type="pres">
      <dgm:prSet presAssocID="{EE6E498E-D6FE-4A7A-85B6-13FE4E0CDEA4}" presName="rootText" presStyleLbl="node3" presStyleIdx="2" presStyleCnt="12">
        <dgm:presLayoutVars>
          <dgm:chPref val="3"/>
        </dgm:presLayoutVars>
      </dgm:prSet>
      <dgm:spPr/>
      <dgm:t>
        <a:bodyPr/>
        <a:lstStyle/>
        <a:p>
          <a:endParaRPr lang="en-US"/>
        </a:p>
      </dgm:t>
    </dgm:pt>
    <dgm:pt modelId="{2D1F320C-12E8-47D4-9913-93799556142C}" type="pres">
      <dgm:prSet presAssocID="{EE6E498E-D6FE-4A7A-85B6-13FE4E0CDEA4}" presName="rootConnector" presStyleLbl="node3" presStyleIdx="2" presStyleCnt="12"/>
      <dgm:spPr/>
      <dgm:t>
        <a:bodyPr/>
        <a:lstStyle/>
        <a:p>
          <a:endParaRPr lang="en-US"/>
        </a:p>
      </dgm:t>
    </dgm:pt>
    <dgm:pt modelId="{8FC8B025-266F-4156-984D-94E80F7613BC}" type="pres">
      <dgm:prSet presAssocID="{EE6E498E-D6FE-4A7A-85B6-13FE4E0CDEA4}" presName="hierChild4" presStyleCnt="0"/>
      <dgm:spPr/>
    </dgm:pt>
    <dgm:pt modelId="{9F30FD68-BEE6-4B7B-9227-459D52AEBBE9}" type="pres">
      <dgm:prSet presAssocID="{EE6E498E-D6FE-4A7A-85B6-13FE4E0CDEA4}" presName="hierChild5" presStyleCnt="0"/>
      <dgm:spPr/>
    </dgm:pt>
    <dgm:pt modelId="{AA1172AD-F672-48D9-B437-E937E337E0B4}" type="pres">
      <dgm:prSet presAssocID="{CE00A259-E55D-47F5-9677-215471E641E1}" presName="Name37" presStyleLbl="parChTrans1D3" presStyleIdx="3" presStyleCnt="12"/>
      <dgm:spPr/>
      <dgm:t>
        <a:bodyPr/>
        <a:lstStyle/>
        <a:p>
          <a:endParaRPr lang="en-US"/>
        </a:p>
      </dgm:t>
    </dgm:pt>
    <dgm:pt modelId="{BE098DD4-A9CC-40AC-BAEC-EF76B410A206}" type="pres">
      <dgm:prSet presAssocID="{C62203C4-7E0E-498B-A271-62827EAAAEBC}" presName="hierRoot2" presStyleCnt="0">
        <dgm:presLayoutVars>
          <dgm:hierBranch val="init"/>
        </dgm:presLayoutVars>
      </dgm:prSet>
      <dgm:spPr/>
    </dgm:pt>
    <dgm:pt modelId="{13D5D04D-5FAD-4D16-8F3D-559C9D20C021}" type="pres">
      <dgm:prSet presAssocID="{C62203C4-7E0E-498B-A271-62827EAAAEBC}" presName="rootComposite" presStyleCnt="0"/>
      <dgm:spPr/>
    </dgm:pt>
    <dgm:pt modelId="{FEAEB707-91B2-4CEA-98C3-4E25AD43FFEB}" type="pres">
      <dgm:prSet presAssocID="{C62203C4-7E0E-498B-A271-62827EAAAEBC}" presName="rootText" presStyleLbl="node3" presStyleIdx="3" presStyleCnt="12">
        <dgm:presLayoutVars>
          <dgm:chPref val="3"/>
        </dgm:presLayoutVars>
      </dgm:prSet>
      <dgm:spPr/>
      <dgm:t>
        <a:bodyPr/>
        <a:lstStyle/>
        <a:p>
          <a:endParaRPr lang="en-US"/>
        </a:p>
      </dgm:t>
    </dgm:pt>
    <dgm:pt modelId="{0050A2BF-5C60-454F-9D47-2F6FC5C14228}" type="pres">
      <dgm:prSet presAssocID="{C62203C4-7E0E-498B-A271-62827EAAAEBC}" presName="rootConnector" presStyleLbl="node3" presStyleIdx="3" presStyleCnt="12"/>
      <dgm:spPr/>
      <dgm:t>
        <a:bodyPr/>
        <a:lstStyle/>
        <a:p>
          <a:endParaRPr lang="en-US"/>
        </a:p>
      </dgm:t>
    </dgm:pt>
    <dgm:pt modelId="{17A4A701-A747-4425-A904-BB4E20350615}" type="pres">
      <dgm:prSet presAssocID="{C62203C4-7E0E-498B-A271-62827EAAAEBC}" presName="hierChild4" presStyleCnt="0"/>
      <dgm:spPr/>
    </dgm:pt>
    <dgm:pt modelId="{6504F803-B560-4770-851E-2036C3080C23}" type="pres">
      <dgm:prSet presAssocID="{C62203C4-7E0E-498B-A271-62827EAAAEBC}" presName="hierChild5" presStyleCnt="0"/>
      <dgm:spPr/>
    </dgm:pt>
    <dgm:pt modelId="{43528EA4-D9A5-4839-B360-48626FA91BCA}" type="pres">
      <dgm:prSet presAssocID="{23AED9FD-1568-42D9-9873-0A031A4A2A6F}" presName="Name37" presStyleLbl="parChTrans1D3" presStyleIdx="4" presStyleCnt="12"/>
      <dgm:spPr/>
      <dgm:t>
        <a:bodyPr/>
        <a:lstStyle/>
        <a:p>
          <a:endParaRPr lang="en-US"/>
        </a:p>
      </dgm:t>
    </dgm:pt>
    <dgm:pt modelId="{1722C952-614B-4BDF-9BD9-8D12216A5A44}" type="pres">
      <dgm:prSet presAssocID="{267B41FB-62C0-48D0-9F6D-46FE2F93CB26}" presName="hierRoot2" presStyleCnt="0">
        <dgm:presLayoutVars>
          <dgm:hierBranch val="init"/>
        </dgm:presLayoutVars>
      </dgm:prSet>
      <dgm:spPr/>
    </dgm:pt>
    <dgm:pt modelId="{08647807-F2DA-4A12-876F-0E6DC41F1208}" type="pres">
      <dgm:prSet presAssocID="{267B41FB-62C0-48D0-9F6D-46FE2F93CB26}" presName="rootComposite" presStyleCnt="0"/>
      <dgm:spPr/>
    </dgm:pt>
    <dgm:pt modelId="{430A7F01-7208-4B95-A704-C94B818BB4CC}" type="pres">
      <dgm:prSet presAssocID="{267B41FB-62C0-48D0-9F6D-46FE2F93CB26}" presName="rootText" presStyleLbl="node3" presStyleIdx="4" presStyleCnt="12">
        <dgm:presLayoutVars>
          <dgm:chPref val="3"/>
        </dgm:presLayoutVars>
      </dgm:prSet>
      <dgm:spPr/>
      <dgm:t>
        <a:bodyPr/>
        <a:lstStyle/>
        <a:p>
          <a:endParaRPr lang="en-US"/>
        </a:p>
      </dgm:t>
    </dgm:pt>
    <dgm:pt modelId="{67283DBB-A0DD-4D84-BA71-465C21E140BC}" type="pres">
      <dgm:prSet presAssocID="{267B41FB-62C0-48D0-9F6D-46FE2F93CB26}" presName="rootConnector" presStyleLbl="node3" presStyleIdx="4" presStyleCnt="12"/>
      <dgm:spPr/>
      <dgm:t>
        <a:bodyPr/>
        <a:lstStyle/>
        <a:p>
          <a:endParaRPr lang="en-US"/>
        </a:p>
      </dgm:t>
    </dgm:pt>
    <dgm:pt modelId="{7F1AA5D5-4380-42A8-ADB5-BFAD13B69719}" type="pres">
      <dgm:prSet presAssocID="{267B41FB-62C0-48D0-9F6D-46FE2F93CB26}" presName="hierChild4" presStyleCnt="0"/>
      <dgm:spPr/>
    </dgm:pt>
    <dgm:pt modelId="{AEE85B3A-B54A-4110-B1EF-41ECE8B927E7}" type="pres">
      <dgm:prSet presAssocID="{267B41FB-62C0-48D0-9F6D-46FE2F93CB26}" presName="hierChild5" presStyleCnt="0"/>
      <dgm:spPr/>
    </dgm:pt>
    <dgm:pt modelId="{7D57D2DA-5474-44FE-B235-8D715C428EB1}" type="pres">
      <dgm:prSet presAssocID="{84367BFF-E8E7-486F-9738-C5CAD5D0FBD6}" presName="Name37" presStyleLbl="parChTrans1D3" presStyleIdx="5" presStyleCnt="12"/>
      <dgm:spPr/>
      <dgm:t>
        <a:bodyPr/>
        <a:lstStyle/>
        <a:p>
          <a:endParaRPr lang="en-US"/>
        </a:p>
      </dgm:t>
    </dgm:pt>
    <dgm:pt modelId="{23AC755A-C8C4-4105-ABF0-7958B6404410}" type="pres">
      <dgm:prSet presAssocID="{D4D41AA3-BEA9-4A49-AD8C-11988425146D}" presName="hierRoot2" presStyleCnt="0">
        <dgm:presLayoutVars>
          <dgm:hierBranch val="init"/>
        </dgm:presLayoutVars>
      </dgm:prSet>
      <dgm:spPr/>
    </dgm:pt>
    <dgm:pt modelId="{F2E4D7F8-9DBD-4AE7-86CD-CCC080F9E2E1}" type="pres">
      <dgm:prSet presAssocID="{D4D41AA3-BEA9-4A49-AD8C-11988425146D}" presName="rootComposite" presStyleCnt="0"/>
      <dgm:spPr/>
    </dgm:pt>
    <dgm:pt modelId="{6F9E2675-714B-4787-B1A6-264CABD01656}" type="pres">
      <dgm:prSet presAssocID="{D4D41AA3-BEA9-4A49-AD8C-11988425146D}" presName="rootText" presStyleLbl="node3" presStyleIdx="5" presStyleCnt="12">
        <dgm:presLayoutVars>
          <dgm:chPref val="3"/>
        </dgm:presLayoutVars>
      </dgm:prSet>
      <dgm:spPr/>
      <dgm:t>
        <a:bodyPr/>
        <a:lstStyle/>
        <a:p>
          <a:endParaRPr lang="en-US"/>
        </a:p>
      </dgm:t>
    </dgm:pt>
    <dgm:pt modelId="{C357C50F-C805-469D-9D25-BAF8864F9692}" type="pres">
      <dgm:prSet presAssocID="{D4D41AA3-BEA9-4A49-AD8C-11988425146D}" presName="rootConnector" presStyleLbl="node3" presStyleIdx="5" presStyleCnt="12"/>
      <dgm:spPr/>
      <dgm:t>
        <a:bodyPr/>
        <a:lstStyle/>
        <a:p>
          <a:endParaRPr lang="en-US"/>
        </a:p>
      </dgm:t>
    </dgm:pt>
    <dgm:pt modelId="{38A35946-0B65-4E46-923B-DCB26AD526B4}" type="pres">
      <dgm:prSet presAssocID="{D4D41AA3-BEA9-4A49-AD8C-11988425146D}" presName="hierChild4" presStyleCnt="0"/>
      <dgm:spPr/>
    </dgm:pt>
    <dgm:pt modelId="{5455DBF2-535D-4692-B186-E034468CCCA3}" type="pres">
      <dgm:prSet presAssocID="{D4D41AA3-BEA9-4A49-AD8C-11988425146D}" presName="hierChild5" presStyleCnt="0"/>
      <dgm:spPr/>
    </dgm:pt>
    <dgm:pt modelId="{E6785DE3-B889-4F3F-9DDA-C68DF2A4FC46}" type="pres">
      <dgm:prSet presAssocID="{30408F91-A943-4D24-82C4-49A53E56F798}" presName="hierChild5" presStyleCnt="0"/>
      <dgm:spPr/>
    </dgm:pt>
    <dgm:pt modelId="{21600369-C715-4A3F-AF8A-4F881119BA02}" type="pres">
      <dgm:prSet presAssocID="{1B6A0138-4B60-4AC5-9AF4-7A3BAA957912}" presName="Name37" presStyleLbl="parChTrans1D2" presStyleIdx="1" presStyleCnt="3"/>
      <dgm:spPr/>
      <dgm:t>
        <a:bodyPr/>
        <a:lstStyle/>
        <a:p>
          <a:endParaRPr lang="en-US"/>
        </a:p>
      </dgm:t>
    </dgm:pt>
    <dgm:pt modelId="{50D5C150-62B6-4A6A-91A6-DE430D79231F}" type="pres">
      <dgm:prSet presAssocID="{43E87EC4-8997-4341-8575-E85FD46A1D31}" presName="hierRoot2" presStyleCnt="0">
        <dgm:presLayoutVars>
          <dgm:hierBranch val="init"/>
        </dgm:presLayoutVars>
      </dgm:prSet>
      <dgm:spPr/>
    </dgm:pt>
    <dgm:pt modelId="{92E79114-E33D-426A-B74B-ECAD5A856E2B}" type="pres">
      <dgm:prSet presAssocID="{43E87EC4-8997-4341-8575-E85FD46A1D31}" presName="rootComposite" presStyleCnt="0"/>
      <dgm:spPr/>
    </dgm:pt>
    <dgm:pt modelId="{EEA19EC1-C4EA-4458-95FA-BF04B17BE318}" type="pres">
      <dgm:prSet presAssocID="{43E87EC4-8997-4341-8575-E85FD46A1D31}" presName="rootText" presStyleLbl="node2" presStyleIdx="1" presStyleCnt="3">
        <dgm:presLayoutVars>
          <dgm:chPref val="3"/>
        </dgm:presLayoutVars>
      </dgm:prSet>
      <dgm:spPr/>
      <dgm:t>
        <a:bodyPr/>
        <a:lstStyle/>
        <a:p>
          <a:endParaRPr lang="en-US"/>
        </a:p>
      </dgm:t>
    </dgm:pt>
    <dgm:pt modelId="{1A9FC842-C2DA-418F-861C-D3081F975438}" type="pres">
      <dgm:prSet presAssocID="{43E87EC4-8997-4341-8575-E85FD46A1D31}" presName="rootConnector" presStyleLbl="node2" presStyleIdx="1" presStyleCnt="3"/>
      <dgm:spPr/>
      <dgm:t>
        <a:bodyPr/>
        <a:lstStyle/>
        <a:p>
          <a:endParaRPr lang="en-US"/>
        </a:p>
      </dgm:t>
    </dgm:pt>
    <dgm:pt modelId="{7713E944-3868-4296-BBDA-6E28F4568EA0}" type="pres">
      <dgm:prSet presAssocID="{43E87EC4-8997-4341-8575-E85FD46A1D31}" presName="hierChild4" presStyleCnt="0"/>
      <dgm:spPr/>
    </dgm:pt>
    <dgm:pt modelId="{8AA549A4-124C-40D2-81F2-B01940BA7895}" type="pres">
      <dgm:prSet presAssocID="{2688FDAA-5A00-4C1A-B724-FEDFCF14DEC5}" presName="Name37" presStyleLbl="parChTrans1D3" presStyleIdx="6" presStyleCnt="12"/>
      <dgm:spPr/>
      <dgm:t>
        <a:bodyPr/>
        <a:lstStyle/>
        <a:p>
          <a:endParaRPr lang="en-US"/>
        </a:p>
      </dgm:t>
    </dgm:pt>
    <dgm:pt modelId="{018808A9-B693-49DA-BA2A-CD14C48E7497}" type="pres">
      <dgm:prSet presAssocID="{E7F244CC-C4A5-4350-B498-F97EF7510546}" presName="hierRoot2" presStyleCnt="0">
        <dgm:presLayoutVars>
          <dgm:hierBranch val="init"/>
        </dgm:presLayoutVars>
      </dgm:prSet>
      <dgm:spPr/>
    </dgm:pt>
    <dgm:pt modelId="{60EB8676-17B5-49F0-A1D9-42A37611BEB0}" type="pres">
      <dgm:prSet presAssocID="{E7F244CC-C4A5-4350-B498-F97EF7510546}" presName="rootComposite" presStyleCnt="0"/>
      <dgm:spPr/>
    </dgm:pt>
    <dgm:pt modelId="{13922981-038C-4DBA-A94B-2B9F48C537B5}" type="pres">
      <dgm:prSet presAssocID="{E7F244CC-C4A5-4350-B498-F97EF7510546}" presName="rootText" presStyleLbl="node3" presStyleIdx="6" presStyleCnt="12" custScaleX="92642" custScaleY="165147">
        <dgm:presLayoutVars>
          <dgm:chPref val="3"/>
        </dgm:presLayoutVars>
      </dgm:prSet>
      <dgm:spPr/>
      <dgm:t>
        <a:bodyPr/>
        <a:lstStyle/>
        <a:p>
          <a:endParaRPr lang="en-US"/>
        </a:p>
      </dgm:t>
    </dgm:pt>
    <dgm:pt modelId="{6CF02807-F274-443E-9CF3-C2CA02AA50D9}" type="pres">
      <dgm:prSet presAssocID="{E7F244CC-C4A5-4350-B498-F97EF7510546}" presName="rootConnector" presStyleLbl="node3" presStyleIdx="6" presStyleCnt="12"/>
      <dgm:spPr/>
      <dgm:t>
        <a:bodyPr/>
        <a:lstStyle/>
        <a:p>
          <a:endParaRPr lang="en-US"/>
        </a:p>
      </dgm:t>
    </dgm:pt>
    <dgm:pt modelId="{E6D2A70C-A556-424E-8250-6FCB8C51E113}" type="pres">
      <dgm:prSet presAssocID="{E7F244CC-C4A5-4350-B498-F97EF7510546}" presName="hierChild4" presStyleCnt="0"/>
      <dgm:spPr/>
    </dgm:pt>
    <dgm:pt modelId="{FECFF7C0-398F-40EC-82C4-C636F9C5367B}" type="pres">
      <dgm:prSet presAssocID="{E7F244CC-C4A5-4350-B498-F97EF7510546}" presName="hierChild5" presStyleCnt="0"/>
      <dgm:spPr/>
    </dgm:pt>
    <dgm:pt modelId="{36499CC8-267A-4D93-A444-2A92FAB79BD0}" type="pres">
      <dgm:prSet presAssocID="{43E87EC4-8997-4341-8575-E85FD46A1D31}" presName="hierChild5" presStyleCnt="0"/>
      <dgm:spPr/>
    </dgm:pt>
    <dgm:pt modelId="{C69731B0-82A5-46B2-A475-5200C30D1C03}" type="pres">
      <dgm:prSet presAssocID="{680CD7BC-9382-48A1-BBD9-6C48D33E4490}" presName="Name37" presStyleLbl="parChTrans1D2" presStyleIdx="2" presStyleCnt="3"/>
      <dgm:spPr/>
      <dgm:t>
        <a:bodyPr/>
        <a:lstStyle/>
        <a:p>
          <a:endParaRPr lang="en-US"/>
        </a:p>
      </dgm:t>
    </dgm:pt>
    <dgm:pt modelId="{E73FDBC2-EFA8-4B2C-87F2-D78AD24338F4}" type="pres">
      <dgm:prSet presAssocID="{1C9CDAA1-BB03-432A-86C1-47EC5B619D4E}" presName="hierRoot2" presStyleCnt="0">
        <dgm:presLayoutVars>
          <dgm:hierBranch val="init"/>
        </dgm:presLayoutVars>
      </dgm:prSet>
      <dgm:spPr/>
    </dgm:pt>
    <dgm:pt modelId="{1730428A-74D4-44F6-A5F4-EAC1C026C511}" type="pres">
      <dgm:prSet presAssocID="{1C9CDAA1-BB03-432A-86C1-47EC5B619D4E}" presName="rootComposite" presStyleCnt="0"/>
      <dgm:spPr/>
    </dgm:pt>
    <dgm:pt modelId="{5F37B926-2541-4E38-976B-B720D289041D}" type="pres">
      <dgm:prSet presAssocID="{1C9CDAA1-BB03-432A-86C1-47EC5B619D4E}" presName="rootText" presStyleLbl="node2" presStyleIdx="2" presStyleCnt="3">
        <dgm:presLayoutVars>
          <dgm:chPref val="3"/>
        </dgm:presLayoutVars>
      </dgm:prSet>
      <dgm:spPr/>
      <dgm:t>
        <a:bodyPr/>
        <a:lstStyle/>
        <a:p>
          <a:endParaRPr lang="en-US"/>
        </a:p>
      </dgm:t>
    </dgm:pt>
    <dgm:pt modelId="{3FBC0FAB-DBF7-4E33-9177-21F6B4CC30C2}" type="pres">
      <dgm:prSet presAssocID="{1C9CDAA1-BB03-432A-86C1-47EC5B619D4E}" presName="rootConnector" presStyleLbl="node2" presStyleIdx="2" presStyleCnt="3"/>
      <dgm:spPr/>
      <dgm:t>
        <a:bodyPr/>
        <a:lstStyle/>
        <a:p>
          <a:endParaRPr lang="en-US"/>
        </a:p>
      </dgm:t>
    </dgm:pt>
    <dgm:pt modelId="{B0EEB936-6C8F-4FD3-AEC7-3833CBF84A27}" type="pres">
      <dgm:prSet presAssocID="{1C9CDAA1-BB03-432A-86C1-47EC5B619D4E}" presName="hierChild4" presStyleCnt="0"/>
      <dgm:spPr/>
    </dgm:pt>
    <dgm:pt modelId="{255ACA92-931A-4248-B3C8-FE5DB7EB29ED}" type="pres">
      <dgm:prSet presAssocID="{0FD0F2B4-BE9A-45D5-9FFA-6D5F506BDF13}" presName="Name37" presStyleLbl="parChTrans1D3" presStyleIdx="7" presStyleCnt="12"/>
      <dgm:spPr/>
      <dgm:t>
        <a:bodyPr/>
        <a:lstStyle/>
        <a:p>
          <a:endParaRPr lang="en-US"/>
        </a:p>
      </dgm:t>
    </dgm:pt>
    <dgm:pt modelId="{C82F597A-7235-4898-AE44-A35DAB71970E}" type="pres">
      <dgm:prSet presAssocID="{FD2D428D-2DF7-4733-8500-E50F9D54F9D4}" presName="hierRoot2" presStyleCnt="0">
        <dgm:presLayoutVars>
          <dgm:hierBranch val="init"/>
        </dgm:presLayoutVars>
      </dgm:prSet>
      <dgm:spPr/>
    </dgm:pt>
    <dgm:pt modelId="{D8986091-D70E-4516-B322-5B9915E0B880}" type="pres">
      <dgm:prSet presAssocID="{FD2D428D-2DF7-4733-8500-E50F9D54F9D4}" presName="rootComposite" presStyleCnt="0"/>
      <dgm:spPr/>
    </dgm:pt>
    <dgm:pt modelId="{CE5973FD-30E9-4EA6-8B94-2A99CA1DEBFC}" type="pres">
      <dgm:prSet presAssocID="{FD2D428D-2DF7-4733-8500-E50F9D54F9D4}" presName="rootText" presStyleLbl="node3" presStyleIdx="7" presStyleCnt="12">
        <dgm:presLayoutVars>
          <dgm:chPref val="3"/>
        </dgm:presLayoutVars>
      </dgm:prSet>
      <dgm:spPr/>
      <dgm:t>
        <a:bodyPr/>
        <a:lstStyle/>
        <a:p>
          <a:endParaRPr lang="en-US"/>
        </a:p>
      </dgm:t>
    </dgm:pt>
    <dgm:pt modelId="{841338DE-EDC0-4312-944B-ACCCD5101AB7}" type="pres">
      <dgm:prSet presAssocID="{FD2D428D-2DF7-4733-8500-E50F9D54F9D4}" presName="rootConnector" presStyleLbl="node3" presStyleIdx="7" presStyleCnt="12"/>
      <dgm:spPr/>
      <dgm:t>
        <a:bodyPr/>
        <a:lstStyle/>
        <a:p>
          <a:endParaRPr lang="en-US"/>
        </a:p>
      </dgm:t>
    </dgm:pt>
    <dgm:pt modelId="{404A3E88-D844-40BE-AF8C-A66680C7C101}" type="pres">
      <dgm:prSet presAssocID="{FD2D428D-2DF7-4733-8500-E50F9D54F9D4}" presName="hierChild4" presStyleCnt="0"/>
      <dgm:spPr/>
    </dgm:pt>
    <dgm:pt modelId="{186912C4-BD7F-4A31-A42A-C01569658E40}" type="pres">
      <dgm:prSet presAssocID="{FD2D428D-2DF7-4733-8500-E50F9D54F9D4}" presName="hierChild5" presStyleCnt="0"/>
      <dgm:spPr/>
    </dgm:pt>
    <dgm:pt modelId="{7B4BBC01-E06E-4A57-A782-9CF1C436542B}" type="pres">
      <dgm:prSet presAssocID="{45F86CDF-A549-4D6E-8E6B-2938C4709780}" presName="Name37" presStyleLbl="parChTrans1D3" presStyleIdx="8" presStyleCnt="12"/>
      <dgm:spPr/>
      <dgm:t>
        <a:bodyPr/>
        <a:lstStyle/>
        <a:p>
          <a:endParaRPr lang="en-US"/>
        </a:p>
      </dgm:t>
    </dgm:pt>
    <dgm:pt modelId="{C6C9606F-9BE9-4C60-88B0-2085AAB307C8}" type="pres">
      <dgm:prSet presAssocID="{985EB808-76C8-4E2E-953A-BD951A81F167}" presName="hierRoot2" presStyleCnt="0">
        <dgm:presLayoutVars>
          <dgm:hierBranch val="init"/>
        </dgm:presLayoutVars>
      </dgm:prSet>
      <dgm:spPr/>
    </dgm:pt>
    <dgm:pt modelId="{432B74AF-AF2E-46A4-BE9E-EA1131C57455}" type="pres">
      <dgm:prSet presAssocID="{985EB808-76C8-4E2E-953A-BD951A81F167}" presName="rootComposite" presStyleCnt="0"/>
      <dgm:spPr/>
    </dgm:pt>
    <dgm:pt modelId="{E0B81F48-DA8C-440C-BEB5-0871EC6B2297}" type="pres">
      <dgm:prSet presAssocID="{985EB808-76C8-4E2E-953A-BD951A81F167}" presName="rootText" presStyleLbl="node3" presStyleIdx="8" presStyleCnt="12">
        <dgm:presLayoutVars>
          <dgm:chPref val="3"/>
        </dgm:presLayoutVars>
      </dgm:prSet>
      <dgm:spPr/>
      <dgm:t>
        <a:bodyPr/>
        <a:lstStyle/>
        <a:p>
          <a:endParaRPr lang="en-US"/>
        </a:p>
      </dgm:t>
    </dgm:pt>
    <dgm:pt modelId="{DB54941A-39F0-4E77-9527-8E43401921D2}" type="pres">
      <dgm:prSet presAssocID="{985EB808-76C8-4E2E-953A-BD951A81F167}" presName="rootConnector" presStyleLbl="node3" presStyleIdx="8" presStyleCnt="12"/>
      <dgm:spPr/>
      <dgm:t>
        <a:bodyPr/>
        <a:lstStyle/>
        <a:p>
          <a:endParaRPr lang="en-US"/>
        </a:p>
      </dgm:t>
    </dgm:pt>
    <dgm:pt modelId="{8752A450-8264-4258-AA20-6AF5DF2F1C81}" type="pres">
      <dgm:prSet presAssocID="{985EB808-76C8-4E2E-953A-BD951A81F167}" presName="hierChild4" presStyleCnt="0"/>
      <dgm:spPr/>
    </dgm:pt>
    <dgm:pt modelId="{45F1CEDD-1BEA-4394-965A-85A4BC6686F4}" type="pres">
      <dgm:prSet presAssocID="{985EB808-76C8-4E2E-953A-BD951A81F167}" presName="hierChild5" presStyleCnt="0"/>
      <dgm:spPr/>
    </dgm:pt>
    <dgm:pt modelId="{4FDA24BC-FEC9-46AE-81D8-DB585336DB1E}" type="pres">
      <dgm:prSet presAssocID="{4A6A0E0F-7E40-4A32-A196-51183F173A11}" presName="Name37" presStyleLbl="parChTrans1D3" presStyleIdx="9" presStyleCnt="12"/>
      <dgm:spPr/>
      <dgm:t>
        <a:bodyPr/>
        <a:lstStyle/>
        <a:p>
          <a:endParaRPr lang="en-US"/>
        </a:p>
      </dgm:t>
    </dgm:pt>
    <dgm:pt modelId="{05967534-C266-4720-838A-FBF243BA6D7C}" type="pres">
      <dgm:prSet presAssocID="{B4FE8133-38F0-4CE0-8FBF-81BB6E3D7225}" presName="hierRoot2" presStyleCnt="0">
        <dgm:presLayoutVars>
          <dgm:hierBranch val="init"/>
        </dgm:presLayoutVars>
      </dgm:prSet>
      <dgm:spPr/>
    </dgm:pt>
    <dgm:pt modelId="{28978BE3-24EB-4CF4-9339-5F80C087A15D}" type="pres">
      <dgm:prSet presAssocID="{B4FE8133-38F0-4CE0-8FBF-81BB6E3D7225}" presName="rootComposite" presStyleCnt="0"/>
      <dgm:spPr/>
    </dgm:pt>
    <dgm:pt modelId="{908670F6-4696-4793-8085-A1CCDC3DC46D}" type="pres">
      <dgm:prSet presAssocID="{B4FE8133-38F0-4CE0-8FBF-81BB6E3D7225}" presName="rootText" presStyleLbl="node3" presStyleIdx="9" presStyleCnt="12">
        <dgm:presLayoutVars>
          <dgm:chPref val="3"/>
        </dgm:presLayoutVars>
      </dgm:prSet>
      <dgm:spPr/>
      <dgm:t>
        <a:bodyPr/>
        <a:lstStyle/>
        <a:p>
          <a:endParaRPr lang="en-US"/>
        </a:p>
      </dgm:t>
    </dgm:pt>
    <dgm:pt modelId="{5D0F12D2-FE67-4A3F-8739-64A53F71836A}" type="pres">
      <dgm:prSet presAssocID="{B4FE8133-38F0-4CE0-8FBF-81BB6E3D7225}" presName="rootConnector" presStyleLbl="node3" presStyleIdx="9" presStyleCnt="12"/>
      <dgm:spPr/>
      <dgm:t>
        <a:bodyPr/>
        <a:lstStyle/>
        <a:p>
          <a:endParaRPr lang="en-US"/>
        </a:p>
      </dgm:t>
    </dgm:pt>
    <dgm:pt modelId="{D7142B0E-EA64-4823-B57B-BC48F487E473}" type="pres">
      <dgm:prSet presAssocID="{B4FE8133-38F0-4CE0-8FBF-81BB6E3D7225}" presName="hierChild4" presStyleCnt="0"/>
      <dgm:spPr/>
    </dgm:pt>
    <dgm:pt modelId="{E512403D-900B-49C1-B2FA-05C79E61C895}" type="pres">
      <dgm:prSet presAssocID="{B4FE8133-38F0-4CE0-8FBF-81BB6E3D7225}" presName="hierChild5" presStyleCnt="0"/>
      <dgm:spPr/>
    </dgm:pt>
    <dgm:pt modelId="{DE43E70E-8504-4B59-8C80-36CB7FDF8DDD}" type="pres">
      <dgm:prSet presAssocID="{5208E3C1-788E-4AC6-8772-B2CF052DEDEE}" presName="Name37" presStyleLbl="parChTrans1D3" presStyleIdx="10" presStyleCnt="12"/>
      <dgm:spPr/>
      <dgm:t>
        <a:bodyPr/>
        <a:lstStyle/>
        <a:p>
          <a:endParaRPr lang="en-US"/>
        </a:p>
      </dgm:t>
    </dgm:pt>
    <dgm:pt modelId="{BD3F04F1-C4D4-4EB6-B1AE-E70C2ED17F86}" type="pres">
      <dgm:prSet presAssocID="{7B1DBD2B-E4EB-4FC8-A064-6DFDFBE987F8}" presName="hierRoot2" presStyleCnt="0">
        <dgm:presLayoutVars>
          <dgm:hierBranch val="init"/>
        </dgm:presLayoutVars>
      </dgm:prSet>
      <dgm:spPr/>
    </dgm:pt>
    <dgm:pt modelId="{1ADED820-ADB5-4549-BDDB-87AC9EE513EE}" type="pres">
      <dgm:prSet presAssocID="{7B1DBD2B-E4EB-4FC8-A064-6DFDFBE987F8}" presName="rootComposite" presStyleCnt="0"/>
      <dgm:spPr/>
    </dgm:pt>
    <dgm:pt modelId="{61AE0E86-215B-4CE3-B979-362113C7447B}" type="pres">
      <dgm:prSet presAssocID="{7B1DBD2B-E4EB-4FC8-A064-6DFDFBE987F8}" presName="rootText" presStyleLbl="node3" presStyleIdx="10" presStyleCnt="12">
        <dgm:presLayoutVars>
          <dgm:chPref val="3"/>
        </dgm:presLayoutVars>
      </dgm:prSet>
      <dgm:spPr/>
      <dgm:t>
        <a:bodyPr/>
        <a:lstStyle/>
        <a:p>
          <a:endParaRPr lang="en-US"/>
        </a:p>
      </dgm:t>
    </dgm:pt>
    <dgm:pt modelId="{34636F99-C40D-4F62-9863-A87A40B49606}" type="pres">
      <dgm:prSet presAssocID="{7B1DBD2B-E4EB-4FC8-A064-6DFDFBE987F8}" presName="rootConnector" presStyleLbl="node3" presStyleIdx="10" presStyleCnt="12"/>
      <dgm:spPr/>
      <dgm:t>
        <a:bodyPr/>
        <a:lstStyle/>
        <a:p>
          <a:endParaRPr lang="en-US"/>
        </a:p>
      </dgm:t>
    </dgm:pt>
    <dgm:pt modelId="{9696BBC1-A86E-45C6-879F-52776C0AC48A}" type="pres">
      <dgm:prSet presAssocID="{7B1DBD2B-E4EB-4FC8-A064-6DFDFBE987F8}" presName="hierChild4" presStyleCnt="0"/>
      <dgm:spPr/>
    </dgm:pt>
    <dgm:pt modelId="{B1B093CC-45D5-4F29-9338-1B768DF0F374}" type="pres">
      <dgm:prSet presAssocID="{7B1DBD2B-E4EB-4FC8-A064-6DFDFBE987F8}" presName="hierChild5" presStyleCnt="0"/>
      <dgm:spPr/>
    </dgm:pt>
    <dgm:pt modelId="{066AE467-AB55-4CBC-A0F2-00BF17CD3967}" type="pres">
      <dgm:prSet presAssocID="{F7ABBB87-0484-40B1-A711-3F1C2521E520}" presName="Name37" presStyleLbl="parChTrans1D3" presStyleIdx="11" presStyleCnt="12"/>
      <dgm:spPr/>
      <dgm:t>
        <a:bodyPr/>
        <a:lstStyle/>
        <a:p>
          <a:endParaRPr lang="en-US"/>
        </a:p>
      </dgm:t>
    </dgm:pt>
    <dgm:pt modelId="{C7B9D419-ED12-4EF2-8297-1AD5649BCB60}" type="pres">
      <dgm:prSet presAssocID="{5FC10AE6-791C-4E25-9BC3-4463F9376CB1}" presName="hierRoot2" presStyleCnt="0">
        <dgm:presLayoutVars>
          <dgm:hierBranch val="init"/>
        </dgm:presLayoutVars>
      </dgm:prSet>
      <dgm:spPr/>
    </dgm:pt>
    <dgm:pt modelId="{9318236C-B53F-408F-A127-AAF2DA30B4B9}" type="pres">
      <dgm:prSet presAssocID="{5FC10AE6-791C-4E25-9BC3-4463F9376CB1}" presName="rootComposite" presStyleCnt="0"/>
      <dgm:spPr/>
    </dgm:pt>
    <dgm:pt modelId="{FC7C660A-486A-449F-B3FE-2CFAF2FDB63B}" type="pres">
      <dgm:prSet presAssocID="{5FC10AE6-791C-4E25-9BC3-4463F9376CB1}" presName="rootText" presStyleLbl="node3" presStyleIdx="11" presStyleCnt="12">
        <dgm:presLayoutVars>
          <dgm:chPref val="3"/>
        </dgm:presLayoutVars>
      </dgm:prSet>
      <dgm:spPr/>
      <dgm:t>
        <a:bodyPr/>
        <a:lstStyle/>
        <a:p>
          <a:endParaRPr lang="en-US"/>
        </a:p>
      </dgm:t>
    </dgm:pt>
    <dgm:pt modelId="{416C4D6E-AA19-4926-96BE-0201300CE0D6}" type="pres">
      <dgm:prSet presAssocID="{5FC10AE6-791C-4E25-9BC3-4463F9376CB1}" presName="rootConnector" presStyleLbl="node3" presStyleIdx="11" presStyleCnt="12"/>
      <dgm:spPr/>
      <dgm:t>
        <a:bodyPr/>
        <a:lstStyle/>
        <a:p>
          <a:endParaRPr lang="en-US"/>
        </a:p>
      </dgm:t>
    </dgm:pt>
    <dgm:pt modelId="{D837C562-EEFB-4552-924A-D92112C3017D}" type="pres">
      <dgm:prSet presAssocID="{5FC10AE6-791C-4E25-9BC3-4463F9376CB1}" presName="hierChild4" presStyleCnt="0"/>
      <dgm:spPr/>
    </dgm:pt>
    <dgm:pt modelId="{35D11FC8-FA5E-4F7F-8E78-E079BA98C365}" type="pres">
      <dgm:prSet presAssocID="{5FC10AE6-791C-4E25-9BC3-4463F9376CB1}" presName="hierChild5" presStyleCnt="0"/>
      <dgm:spPr/>
    </dgm:pt>
    <dgm:pt modelId="{8F619532-3B6A-4190-9DD3-4AB1BF31530D}" type="pres">
      <dgm:prSet presAssocID="{1C9CDAA1-BB03-432A-86C1-47EC5B619D4E}" presName="hierChild5" presStyleCnt="0"/>
      <dgm:spPr/>
    </dgm:pt>
    <dgm:pt modelId="{2AA9389A-81EC-48B2-B57D-3501F7C9643D}" type="pres">
      <dgm:prSet presAssocID="{2402AD5F-EA42-4843-A6FF-471474027B32}" presName="hierChild3" presStyleCnt="0"/>
      <dgm:spPr/>
    </dgm:pt>
  </dgm:ptLst>
  <dgm:cxnLst>
    <dgm:cxn modelId="{592B6E25-2D3C-44A0-A8D6-D080D5787D77}" type="presOf" srcId="{D4D41AA3-BEA9-4A49-AD8C-11988425146D}" destId="{C357C50F-C805-469D-9D25-BAF8864F9692}" srcOrd="1" destOrd="0" presId="urn:microsoft.com/office/officeart/2005/8/layout/orgChart1"/>
    <dgm:cxn modelId="{98ACDB69-2AED-4350-A7F1-10776471BA07}" type="presOf" srcId="{84367BFF-E8E7-486F-9738-C5CAD5D0FBD6}" destId="{7D57D2DA-5474-44FE-B235-8D715C428EB1}" srcOrd="0" destOrd="0" presId="urn:microsoft.com/office/officeart/2005/8/layout/orgChart1"/>
    <dgm:cxn modelId="{70826EB6-396B-470C-8078-7DE27D18CD77}" type="presOf" srcId="{267B41FB-62C0-48D0-9F6D-46FE2F93CB26}" destId="{67283DBB-A0DD-4D84-BA71-465C21E140BC}" srcOrd="1" destOrd="0" presId="urn:microsoft.com/office/officeart/2005/8/layout/orgChart1"/>
    <dgm:cxn modelId="{D7BC5B9D-5705-46B1-9A05-6906682497C8}" type="presOf" srcId="{D4D41AA3-BEA9-4A49-AD8C-11988425146D}" destId="{6F9E2675-714B-4787-B1A6-264CABD01656}" srcOrd="0" destOrd="0" presId="urn:microsoft.com/office/officeart/2005/8/layout/orgChart1"/>
    <dgm:cxn modelId="{5A3DCFB1-4DD0-43FF-9825-98914DDBE45B}" srcId="{1C9CDAA1-BB03-432A-86C1-47EC5B619D4E}" destId="{985EB808-76C8-4E2E-953A-BD951A81F167}" srcOrd="1" destOrd="0" parTransId="{45F86CDF-A549-4D6E-8E6B-2938C4709780}" sibTransId="{662843B3-D088-4470-A59D-DA45C0B20F67}"/>
    <dgm:cxn modelId="{7E6EAC2E-F44E-4E33-BCD7-3E96D9B48E27}" type="presOf" srcId="{5FC10AE6-791C-4E25-9BC3-4463F9376CB1}" destId="{FC7C660A-486A-449F-B3FE-2CFAF2FDB63B}" srcOrd="0" destOrd="0" presId="urn:microsoft.com/office/officeart/2005/8/layout/orgChart1"/>
    <dgm:cxn modelId="{FD8C8F8E-2C3F-4896-8EB2-10E763663520}" type="presOf" srcId="{4A6A0E0F-7E40-4A32-A196-51183F173A11}" destId="{4FDA24BC-FEC9-46AE-81D8-DB585336DB1E}" srcOrd="0" destOrd="0" presId="urn:microsoft.com/office/officeart/2005/8/layout/orgChart1"/>
    <dgm:cxn modelId="{F331ECB2-2F6C-4679-A424-FEC28ABDE368}" type="presOf" srcId="{23AED9FD-1568-42D9-9873-0A031A4A2A6F}" destId="{43528EA4-D9A5-4839-B360-48626FA91BCA}" srcOrd="0" destOrd="0" presId="urn:microsoft.com/office/officeart/2005/8/layout/orgChart1"/>
    <dgm:cxn modelId="{5FFB8CFF-71CD-40EC-8B68-1E5AAB9C7655}" srcId="{30408F91-A943-4D24-82C4-49A53E56F798}" destId="{C62203C4-7E0E-498B-A271-62827EAAAEBC}" srcOrd="3" destOrd="0" parTransId="{CE00A259-E55D-47F5-9677-215471E641E1}" sibTransId="{5547F9CE-CE7F-4A6C-A81A-63A4563E169A}"/>
    <dgm:cxn modelId="{0BB07E3E-48A1-4F40-A0F4-F4DE7AE630D2}" type="presOf" srcId="{7B1DBD2B-E4EB-4FC8-A064-6DFDFBE987F8}" destId="{34636F99-C40D-4F62-9863-A87A40B49606}" srcOrd="1" destOrd="0" presId="urn:microsoft.com/office/officeart/2005/8/layout/orgChart1"/>
    <dgm:cxn modelId="{5100C9DD-0727-4686-960B-F45B83B16225}" type="presOf" srcId="{C62203C4-7E0E-498B-A271-62827EAAAEBC}" destId="{FEAEB707-91B2-4CEA-98C3-4E25AD43FFEB}" srcOrd="0" destOrd="0" presId="urn:microsoft.com/office/officeart/2005/8/layout/orgChart1"/>
    <dgm:cxn modelId="{1F31CCC9-F4AF-4464-84CB-56ED783B1646}" type="presOf" srcId="{2402AD5F-EA42-4843-A6FF-471474027B32}" destId="{BDDDE7D9-CDBC-41D5-9A70-4C5428D24E1D}" srcOrd="1" destOrd="0" presId="urn:microsoft.com/office/officeart/2005/8/layout/orgChart1"/>
    <dgm:cxn modelId="{1A8EF1ED-D3B2-4446-8B83-ACFE023E9342}" type="presOf" srcId="{43E87EC4-8997-4341-8575-E85FD46A1D31}" destId="{EEA19EC1-C4EA-4458-95FA-BF04B17BE318}" srcOrd="0" destOrd="0" presId="urn:microsoft.com/office/officeart/2005/8/layout/orgChart1"/>
    <dgm:cxn modelId="{931C994F-2DAB-433E-9A52-41CA3A43D883}" type="presOf" srcId="{F7ABBB87-0484-40B1-A711-3F1C2521E520}" destId="{066AE467-AB55-4CBC-A0F2-00BF17CD3967}" srcOrd="0" destOrd="0" presId="urn:microsoft.com/office/officeart/2005/8/layout/orgChart1"/>
    <dgm:cxn modelId="{DC652956-AEA3-4A71-B7B2-AE23ED4A73D6}" type="presOf" srcId="{F3B419CC-C851-41A5-9E95-C17C7407A8A7}" destId="{076E7F64-74B8-4449-8209-B7D054EF0017}" srcOrd="0" destOrd="0" presId="urn:microsoft.com/office/officeart/2005/8/layout/orgChart1"/>
    <dgm:cxn modelId="{16A2BA36-6C2A-4FBB-8196-BEA069128BB6}" type="presOf" srcId="{45F86CDF-A549-4D6E-8E6B-2938C4709780}" destId="{7B4BBC01-E06E-4A57-A782-9CF1C436542B}" srcOrd="0" destOrd="0" presId="urn:microsoft.com/office/officeart/2005/8/layout/orgChart1"/>
    <dgm:cxn modelId="{7ACB0741-E4EA-464A-87E6-4EEF80D273F4}" type="presOf" srcId="{7B1DBD2B-E4EB-4FC8-A064-6DFDFBE987F8}" destId="{61AE0E86-215B-4CE3-B979-362113C7447B}" srcOrd="0" destOrd="0" presId="urn:microsoft.com/office/officeart/2005/8/layout/orgChart1"/>
    <dgm:cxn modelId="{A777F9BB-52FC-4BE5-9129-D93D22F0C9D5}" srcId="{30408F91-A943-4D24-82C4-49A53E56F798}" destId="{267B41FB-62C0-48D0-9F6D-46FE2F93CB26}" srcOrd="4" destOrd="0" parTransId="{23AED9FD-1568-42D9-9873-0A031A4A2A6F}" sibTransId="{7B612BDC-EC89-4A34-B80A-40EB5B6E14A2}"/>
    <dgm:cxn modelId="{D0ECF696-C7D5-4BC6-9178-4851C5445935}" type="presOf" srcId="{E342E3E1-F682-45B8-9EBD-E912BC224139}" destId="{6535C38C-9355-4150-BDEE-FAE5CB387CC8}" srcOrd="0" destOrd="0" presId="urn:microsoft.com/office/officeart/2005/8/layout/orgChart1"/>
    <dgm:cxn modelId="{79573B3B-85CF-4832-88B9-CFDA178D1EDE}" type="presOf" srcId="{30408F91-A943-4D24-82C4-49A53E56F798}" destId="{6B462CB4-626D-464F-B7F3-C680CC156B49}" srcOrd="1" destOrd="0" presId="urn:microsoft.com/office/officeart/2005/8/layout/orgChart1"/>
    <dgm:cxn modelId="{0AD404CF-D0A4-42D0-B76D-9F7ECA1EF0BC}" srcId="{30408F91-A943-4D24-82C4-49A53E56F798}" destId="{D4D41AA3-BEA9-4A49-AD8C-11988425146D}" srcOrd="5" destOrd="0" parTransId="{84367BFF-E8E7-486F-9738-C5CAD5D0FBD6}" sibTransId="{1E7399B1-B89E-4486-AB5C-E7F0090CDAC8}"/>
    <dgm:cxn modelId="{821A7C2A-EF07-41F6-9D25-873587A023C4}" type="presOf" srcId="{B4FE8133-38F0-4CE0-8FBF-81BB6E3D7225}" destId="{908670F6-4696-4793-8085-A1CCDC3DC46D}" srcOrd="0" destOrd="0" presId="urn:microsoft.com/office/officeart/2005/8/layout/orgChart1"/>
    <dgm:cxn modelId="{91F3EE4E-0735-4A67-A012-CAB4AB223B01}" srcId="{30408F91-A943-4D24-82C4-49A53E56F798}" destId="{E342E3E1-F682-45B8-9EBD-E912BC224139}" srcOrd="0" destOrd="0" parTransId="{392C2B0D-4C14-405E-8D14-3035BC7E1DC0}" sibTransId="{31913F45-CEB7-459E-9DE1-BD902C46F265}"/>
    <dgm:cxn modelId="{26D68859-D378-456A-834F-A3E93104923A}" srcId="{43E87EC4-8997-4341-8575-E85FD46A1D31}" destId="{E7F244CC-C4A5-4350-B498-F97EF7510546}" srcOrd="0" destOrd="0" parTransId="{2688FDAA-5A00-4C1A-B724-FEDFCF14DEC5}" sibTransId="{B8AAD79F-253E-4A99-A66E-DE21153D604E}"/>
    <dgm:cxn modelId="{62161866-5824-45B4-8073-1E1F4FC950C2}" type="presOf" srcId="{392C2B0D-4C14-405E-8D14-3035BC7E1DC0}" destId="{96A1BE66-06BB-4FBA-AA91-B30DBACA7444}" srcOrd="0" destOrd="0" presId="urn:microsoft.com/office/officeart/2005/8/layout/orgChart1"/>
    <dgm:cxn modelId="{8979E5A5-59C9-4105-BB73-0A849A9D4D17}" type="presOf" srcId="{E342E3E1-F682-45B8-9EBD-E912BC224139}" destId="{45933210-8C5D-4D8C-A01C-658538F93145}" srcOrd="1" destOrd="0" presId="urn:microsoft.com/office/officeart/2005/8/layout/orgChart1"/>
    <dgm:cxn modelId="{B31FF2D0-F2D4-4B88-B729-1109D7A7F822}" type="presOf" srcId="{E2740065-CCBA-43A6-9CA1-E7FD98AA47BF}" destId="{CF5F1EB6-7CDC-4A54-8C8B-003B7FBC82F0}" srcOrd="1" destOrd="0" presId="urn:microsoft.com/office/officeart/2005/8/layout/orgChart1"/>
    <dgm:cxn modelId="{DA4F3E31-386E-48E7-904A-07D63E44C220}" srcId="{86D3AC34-1BEB-40F0-8FCF-1DCB799873A1}" destId="{2402AD5F-EA42-4843-A6FF-471474027B32}" srcOrd="0" destOrd="0" parTransId="{1D49E453-5426-4D21-9DD2-D62354981472}" sibTransId="{625826DE-BE83-43D5-ACBF-7F26FBAF0FC6}"/>
    <dgm:cxn modelId="{28657234-468C-4767-8D79-5447EAB35694}" type="presOf" srcId="{0FD0F2B4-BE9A-45D5-9FFA-6D5F506BDF13}" destId="{255ACA92-931A-4248-B3C8-FE5DB7EB29ED}" srcOrd="0" destOrd="0" presId="urn:microsoft.com/office/officeart/2005/8/layout/orgChart1"/>
    <dgm:cxn modelId="{3D0D6220-814D-469B-A6CD-4BF314103FD5}" type="presOf" srcId="{985EB808-76C8-4E2E-953A-BD951A81F167}" destId="{DB54941A-39F0-4E77-9527-8E43401921D2}" srcOrd="1" destOrd="0" presId="urn:microsoft.com/office/officeart/2005/8/layout/orgChart1"/>
    <dgm:cxn modelId="{F85101CD-D25A-45DC-8627-906853BF4CBA}" type="presOf" srcId="{CE00A259-E55D-47F5-9677-215471E641E1}" destId="{AA1172AD-F672-48D9-B437-E937E337E0B4}" srcOrd="0" destOrd="0" presId="urn:microsoft.com/office/officeart/2005/8/layout/orgChart1"/>
    <dgm:cxn modelId="{F66867B6-21EF-4351-8F72-AF292E632F61}" type="presOf" srcId="{5208E3C1-788E-4AC6-8772-B2CF052DEDEE}" destId="{DE43E70E-8504-4B59-8C80-36CB7FDF8DDD}" srcOrd="0" destOrd="0" presId="urn:microsoft.com/office/officeart/2005/8/layout/orgChart1"/>
    <dgm:cxn modelId="{973EECA3-7B5B-4933-80CB-C568C3FC581D}" type="presOf" srcId="{2402AD5F-EA42-4843-A6FF-471474027B32}" destId="{23818D2D-BEF1-420C-93D1-D02BBED725DB}" srcOrd="0" destOrd="0" presId="urn:microsoft.com/office/officeart/2005/8/layout/orgChart1"/>
    <dgm:cxn modelId="{91845602-EEE3-4647-8BE4-88D34308F23C}" type="presOf" srcId="{FD2D428D-2DF7-4733-8500-E50F9D54F9D4}" destId="{841338DE-EDC0-4312-944B-ACCCD5101AB7}" srcOrd="1" destOrd="0" presId="urn:microsoft.com/office/officeart/2005/8/layout/orgChart1"/>
    <dgm:cxn modelId="{B882BAE6-79ED-4B04-AF9D-DBAE08D195FE}" type="presOf" srcId="{C62203C4-7E0E-498B-A271-62827EAAAEBC}" destId="{0050A2BF-5C60-454F-9D47-2F6FC5C14228}" srcOrd="1" destOrd="0" presId="urn:microsoft.com/office/officeart/2005/8/layout/orgChart1"/>
    <dgm:cxn modelId="{C260E608-E832-46E8-A0D4-3C14721A8F28}" type="presOf" srcId="{1C9CDAA1-BB03-432A-86C1-47EC5B619D4E}" destId="{3FBC0FAB-DBF7-4E33-9177-21F6B4CC30C2}" srcOrd="1" destOrd="0" presId="urn:microsoft.com/office/officeart/2005/8/layout/orgChart1"/>
    <dgm:cxn modelId="{C468174D-89E5-4CA8-A181-68275219B66E}" type="presOf" srcId="{267B41FB-62C0-48D0-9F6D-46FE2F93CB26}" destId="{430A7F01-7208-4B95-A704-C94B818BB4CC}" srcOrd="0" destOrd="0" presId="urn:microsoft.com/office/officeart/2005/8/layout/orgChart1"/>
    <dgm:cxn modelId="{39C192A6-40BF-403E-9668-DA26C4E65F0A}" type="presOf" srcId="{5FC10AE6-791C-4E25-9BC3-4463F9376CB1}" destId="{416C4D6E-AA19-4926-96BE-0201300CE0D6}" srcOrd="1" destOrd="0" presId="urn:microsoft.com/office/officeart/2005/8/layout/orgChart1"/>
    <dgm:cxn modelId="{347A0975-7556-4D6B-B808-02485CB9B7CD}" srcId="{2402AD5F-EA42-4843-A6FF-471474027B32}" destId="{30408F91-A943-4D24-82C4-49A53E56F798}" srcOrd="0" destOrd="0" parTransId="{F3B419CC-C851-41A5-9E95-C17C7407A8A7}" sibTransId="{31567363-9AF8-4AA7-ACB0-44C3EB7C01A9}"/>
    <dgm:cxn modelId="{1DE0E7FA-7C0A-4CF2-A79C-D788E5C8043B}" type="presOf" srcId="{FD2D428D-2DF7-4733-8500-E50F9D54F9D4}" destId="{CE5973FD-30E9-4EA6-8B94-2A99CA1DEBFC}" srcOrd="0" destOrd="0" presId="urn:microsoft.com/office/officeart/2005/8/layout/orgChart1"/>
    <dgm:cxn modelId="{B99ACC2C-6BAE-4DDE-AA09-0A8C1391A2C5}" type="presOf" srcId="{30408F91-A943-4D24-82C4-49A53E56F798}" destId="{85FE17AA-9EA7-4C19-9B51-26B2E592FAD5}" srcOrd="0" destOrd="0" presId="urn:microsoft.com/office/officeart/2005/8/layout/orgChart1"/>
    <dgm:cxn modelId="{5DA2CC23-A919-4D3C-B520-ED747B06C112}" srcId="{1C9CDAA1-BB03-432A-86C1-47EC5B619D4E}" destId="{7B1DBD2B-E4EB-4FC8-A064-6DFDFBE987F8}" srcOrd="3" destOrd="0" parTransId="{5208E3C1-788E-4AC6-8772-B2CF052DEDEE}" sibTransId="{2AC2FAA5-F1B4-4386-BD07-5D185BC1062C}"/>
    <dgm:cxn modelId="{FF53F372-D18D-4856-8086-811219FE6B25}" type="presOf" srcId="{1B6A0138-4B60-4AC5-9AF4-7A3BAA957912}" destId="{21600369-C715-4A3F-AF8A-4F881119BA02}" srcOrd="0" destOrd="0" presId="urn:microsoft.com/office/officeart/2005/8/layout/orgChart1"/>
    <dgm:cxn modelId="{A8DD7732-A3E3-4BC0-83B3-0CAF31755419}" type="presOf" srcId="{985EB808-76C8-4E2E-953A-BD951A81F167}" destId="{E0B81F48-DA8C-440C-BEB5-0871EC6B2297}" srcOrd="0" destOrd="0" presId="urn:microsoft.com/office/officeart/2005/8/layout/orgChart1"/>
    <dgm:cxn modelId="{6095830B-5835-4407-B202-37477F37C7BD}" type="presOf" srcId="{680CD7BC-9382-48A1-BBD9-6C48D33E4490}" destId="{C69731B0-82A5-46B2-A475-5200C30D1C03}" srcOrd="0" destOrd="0" presId="urn:microsoft.com/office/officeart/2005/8/layout/orgChart1"/>
    <dgm:cxn modelId="{989B84EE-A287-4E59-8913-778738A2370A}" type="presOf" srcId="{1C9CDAA1-BB03-432A-86C1-47EC5B619D4E}" destId="{5F37B926-2541-4E38-976B-B720D289041D}" srcOrd="0" destOrd="0" presId="urn:microsoft.com/office/officeart/2005/8/layout/orgChart1"/>
    <dgm:cxn modelId="{D07D579C-653A-4E4C-9EEA-A84131B49BC6}" type="presOf" srcId="{43E87EC4-8997-4341-8575-E85FD46A1D31}" destId="{1A9FC842-C2DA-418F-861C-D3081F975438}" srcOrd="1" destOrd="0" presId="urn:microsoft.com/office/officeart/2005/8/layout/orgChart1"/>
    <dgm:cxn modelId="{8A1D2131-A4AD-434B-8999-9DF6078AD862}" type="presOf" srcId="{85CEB62A-E959-4F87-B86A-497D04F63F24}" destId="{E35EC4B7-D55E-417E-929C-FAB8C0FEE438}" srcOrd="0" destOrd="0" presId="urn:microsoft.com/office/officeart/2005/8/layout/orgChart1"/>
    <dgm:cxn modelId="{0531FFE1-D0E2-4052-BC23-E19BDA3A1D36}" type="presOf" srcId="{5465895C-128D-4541-BFF5-91EA6C881986}" destId="{6FB37F50-8E32-49DE-8460-3A673F3553A9}" srcOrd="0" destOrd="0" presId="urn:microsoft.com/office/officeart/2005/8/layout/orgChart1"/>
    <dgm:cxn modelId="{AE16B0B1-90B8-44AC-8E1B-A40BF7F48C0D}" srcId="{1C9CDAA1-BB03-432A-86C1-47EC5B619D4E}" destId="{5FC10AE6-791C-4E25-9BC3-4463F9376CB1}" srcOrd="4" destOrd="0" parTransId="{F7ABBB87-0484-40B1-A711-3F1C2521E520}" sibTransId="{E6AED8A3-2478-4487-9D62-E4EE18388D18}"/>
    <dgm:cxn modelId="{287AEB23-38A0-48FB-B87C-21DB508E0FA4}" srcId="{2402AD5F-EA42-4843-A6FF-471474027B32}" destId="{1C9CDAA1-BB03-432A-86C1-47EC5B619D4E}" srcOrd="2" destOrd="0" parTransId="{680CD7BC-9382-48A1-BBD9-6C48D33E4490}" sibTransId="{12EB8225-0689-4826-9F5C-DC246D901502}"/>
    <dgm:cxn modelId="{3015845C-7562-42A4-B522-FF21BB09277A}" type="presOf" srcId="{B4FE8133-38F0-4CE0-8FBF-81BB6E3D7225}" destId="{5D0F12D2-FE67-4A3F-8739-64A53F71836A}" srcOrd="1" destOrd="0" presId="urn:microsoft.com/office/officeart/2005/8/layout/orgChart1"/>
    <dgm:cxn modelId="{A96F3EB8-61C0-4535-91A2-85AB8DF0C93E}" srcId="{1C9CDAA1-BB03-432A-86C1-47EC5B619D4E}" destId="{B4FE8133-38F0-4CE0-8FBF-81BB6E3D7225}" srcOrd="2" destOrd="0" parTransId="{4A6A0E0F-7E40-4A32-A196-51183F173A11}" sibTransId="{CE796ED9-FE6B-4222-B739-BE379D79B73D}"/>
    <dgm:cxn modelId="{47F0DEFC-E23A-475B-BA13-C7A3410F85F4}" type="presOf" srcId="{86D3AC34-1BEB-40F0-8FCF-1DCB799873A1}" destId="{B5FD25A4-6953-4D94-BD52-1DA6A28AC144}" srcOrd="0" destOrd="0" presId="urn:microsoft.com/office/officeart/2005/8/layout/orgChart1"/>
    <dgm:cxn modelId="{814FB821-4640-4E72-94E5-FCEDD4807EF6}" type="presOf" srcId="{E7F244CC-C4A5-4350-B498-F97EF7510546}" destId="{6CF02807-F274-443E-9CF3-C2CA02AA50D9}" srcOrd="1" destOrd="0" presId="urn:microsoft.com/office/officeart/2005/8/layout/orgChart1"/>
    <dgm:cxn modelId="{B5183A66-683F-40A5-974F-33A8D0CE4F6E}" type="presOf" srcId="{EE6E498E-D6FE-4A7A-85B6-13FE4E0CDEA4}" destId="{F4762B9E-B0A9-4FA0-9B3E-DCDCF2B13F6C}" srcOrd="0" destOrd="0" presId="urn:microsoft.com/office/officeart/2005/8/layout/orgChart1"/>
    <dgm:cxn modelId="{E3D5651A-DF21-4503-B549-B3B1D3522191}" srcId="{30408F91-A943-4D24-82C4-49A53E56F798}" destId="{E2740065-CCBA-43A6-9CA1-E7FD98AA47BF}" srcOrd="1" destOrd="0" parTransId="{5465895C-128D-4541-BFF5-91EA6C881986}" sibTransId="{BBE2D2B7-9010-4FC9-AF47-2A722D116B24}"/>
    <dgm:cxn modelId="{96AAE5D1-D9E2-4C76-9EBA-FA41BBA606A8}" srcId="{30408F91-A943-4D24-82C4-49A53E56F798}" destId="{EE6E498E-D6FE-4A7A-85B6-13FE4E0CDEA4}" srcOrd="2" destOrd="0" parTransId="{85CEB62A-E959-4F87-B86A-497D04F63F24}" sibTransId="{F5D96121-7378-468C-BE5F-585962646F91}"/>
    <dgm:cxn modelId="{F58BA8C6-F44E-41AB-96E7-42E816FC87A0}" type="presOf" srcId="{EE6E498E-D6FE-4A7A-85B6-13FE4E0CDEA4}" destId="{2D1F320C-12E8-47D4-9913-93799556142C}" srcOrd="1" destOrd="0" presId="urn:microsoft.com/office/officeart/2005/8/layout/orgChart1"/>
    <dgm:cxn modelId="{4B18011C-DF71-4712-B0E8-2469F3EF87CA}" type="presOf" srcId="{E2740065-CCBA-43A6-9CA1-E7FD98AA47BF}" destId="{F31A21FF-74A9-40EF-886D-7AFAA07CB917}" srcOrd="0" destOrd="0" presId="urn:microsoft.com/office/officeart/2005/8/layout/orgChart1"/>
    <dgm:cxn modelId="{9CA2A825-AEBE-457E-B002-6108DA4A8E46}" srcId="{2402AD5F-EA42-4843-A6FF-471474027B32}" destId="{43E87EC4-8997-4341-8575-E85FD46A1D31}" srcOrd="1" destOrd="0" parTransId="{1B6A0138-4B60-4AC5-9AF4-7A3BAA957912}" sibTransId="{4C40561C-3F93-4E19-9032-41D0279ED560}"/>
    <dgm:cxn modelId="{3A98341A-CFE3-496F-BCE1-FA2889D654EF}" type="presOf" srcId="{E7F244CC-C4A5-4350-B498-F97EF7510546}" destId="{13922981-038C-4DBA-A94B-2B9F48C537B5}" srcOrd="0" destOrd="0" presId="urn:microsoft.com/office/officeart/2005/8/layout/orgChart1"/>
    <dgm:cxn modelId="{6E94005F-675A-496D-AD7C-92794B5B5799}" type="presOf" srcId="{2688FDAA-5A00-4C1A-B724-FEDFCF14DEC5}" destId="{8AA549A4-124C-40D2-81F2-B01940BA7895}" srcOrd="0" destOrd="0" presId="urn:microsoft.com/office/officeart/2005/8/layout/orgChart1"/>
    <dgm:cxn modelId="{C90FCA26-C0BD-4C47-BE2F-673B9E857967}" srcId="{1C9CDAA1-BB03-432A-86C1-47EC5B619D4E}" destId="{FD2D428D-2DF7-4733-8500-E50F9D54F9D4}" srcOrd="0" destOrd="0" parTransId="{0FD0F2B4-BE9A-45D5-9FFA-6D5F506BDF13}" sibTransId="{42554338-9911-41F7-9668-7CA430934163}"/>
    <dgm:cxn modelId="{36CE7008-AA87-4290-B78A-1E2CE7AB2745}" type="presParOf" srcId="{B5FD25A4-6953-4D94-BD52-1DA6A28AC144}" destId="{C7332C77-559E-49B5-8148-D85707A23E27}" srcOrd="0" destOrd="0" presId="urn:microsoft.com/office/officeart/2005/8/layout/orgChart1"/>
    <dgm:cxn modelId="{D76FC465-8A6C-4D3D-912F-022DA367A6E7}" type="presParOf" srcId="{C7332C77-559E-49B5-8148-D85707A23E27}" destId="{6C8BAF48-DCAF-47B7-87E2-E2F88E081149}" srcOrd="0" destOrd="0" presId="urn:microsoft.com/office/officeart/2005/8/layout/orgChart1"/>
    <dgm:cxn modelId="{D5982C23-12A1-475A-B3FA-0EF7C5B0D964}" type="presParOf" srcId="{6C8BAF48-DCAF-47B7-87E2-E2F88E081149}" destId="{23818D2D-BEF1-420C-93D1-D02BBED725DB}" srcOrd="0" destOrd="0" presId="urn:microsoft.com/office/officeart/2005/8/layout/orgChart1"/>
    <dgm:cxn modelId="{7352AD37-C4F8-4506-8797-553350A837F2}" type="presParOf" srcId="{6C8BAF48-DCAF-47B7-87E2-E2F88E081149}" destId="{BDDDE7D9-CDBC-41D5-9A70-4C5428D24E1D}" srcOrd="1" destOrd="0" presId="urn:microsoft.com/office/officeart/2005/8/layout/orgChart1"/>
    <dgm:cxn modelId="{47842F87-1629-4196-ACDE-5414290BC38A}" type="presParOf" srcId="{C7332C77-559E-49B5-8148-D85707A23E27}" destId="{81FFD096-32FC-4614-80D8-B3D64099FB9D}" srcOrd="1" destOrd="0" presId="urn:microsoft.com/office/officeart/2005/8/layout/orgChart1"/>
    <dgm:cxn modelId="{B4884A3D-6F81-4186-8B74-CAA0468CAC0C}" type="presParOf" srcId="{81FFD096-32FC-4614-80D8-B3D64099FB9D}" destId="{076E7F64-74B8-4449-8209-B7D054EF0017}" srcOrd="0" destOrd="0" presId="urn:microsoft.com/office/officeart/2005/8/layout/orgChart1"/>
    <dgm:cxn modelId="{89ACADCB-F6F2-487E-8C35-F6DB84058BAB}" type="presParOf" srcId="{81FFD096-32FC-4614-80D8-B3D64099FB9D}" destId="{CB9CFBD6-5DC6-4861-8C77-18306FEE3004}" srcOrd="1" destOrd="0" presId="urn:microsoft.com/office/officeart/2005/8/layout/orgChart1"/>
    <dgm:cxn modelId="{57483D07-1DD5-47BD-A03C-DB020801FF9D}" type="presParOf" srcId="{CB9CFBD6-5DC6-4861-8C77-18306FEE3004}" destId="{26A5522B-6267-45E2-BAFA-A0C5903B6A45}" srcOrd="0" destOrd="0" presId="urn:microsoft.com/office/officeart/2005/8/layout/orgChart1"/>
    <dgm:cxn modelId="{066C65FE-1F6D-4F56-A895-B1F71B437DC1}" type="presParOf" srcId="{26A5522B-6267-45E2-BAFA-A0C5903B6A45}" destId="{85FE17AA-9EA7-4C19-9B51-26B2E592FAD5}" srcOrd="0" destOrd="0" presId="urn:microsoft.com/office/officeart/2005/8/layout/orgChart1"/>
    <dgm:cxn modelId="{A035BA28-195A-4EA6-B922-DA6114006AE0}" type="presParOf" srcId="{26A5522B-6267-45E2-BAFA-A0C5903B6A45}" destId="{6B462CB4-626D-464F-B7F3-C680CC156B49}" srcOrd="1" destOrd="0" presId="urn:microsoft.com/office/officeart/2005/8/layout/orgChart1"/>
    <dgm:cxn modelId="{8C6F6870-5481-47D8-BBCA-C3AE723472B1}" type="presParOf" srcId="{CB9CFBD6-5DC6-4861-8C77-18306FEE3004}" destId="{846C43E7-87E2-4680-80CB-D9B7E81EF979}" srcOrd="1" destOrd="0" presId="urn:microsoft.com/office/officeart/2005/8/layout/orgChart1"/>
    <dgm:cxn modelId="{28FAE5EE-79A6-401D-8F2C-B8C276F8F855}" type="presParOf" srcId="{846C43E7-87E2-4680-80CB-D9B7E81EF979}" destId="{96A1BE66-06BB-4FBA-AA91-B30DBACA7444}" srcOrd="0" destOrd="0" presId="urn:microsoft.com/office/officeart/2005/8/layout/orgChart1"/>
    <dgm:cxn modelId="{3E42C02A-3DDB-4D7F-BE9C-3C66FD77395D}" type="presParOf" srcId="{846C43E7-87E2-4680-80CB-D9B7E81EF979}" destId="{C3023E45-B1BA-4F49-B765-ADE7548CCC86}" srcOrd="1" destOrd="0" presId="urn:microsoft.com/office/officeart/2005/8/layout/orgChart1"/>
    <dgm:cxn modelId="{613F5DBC-CA62-4493-9D11-37D8F370E526}" type="presParOf" srcId="{C3023E45-B1BA-4F49-B765-ADE7548CCC86}" destId="{4A610AD1-D90C-40D2-866D-705CF97A3AA4}" srcOrd="0" destOrd="0" presId="urn:microsoft.com/office/officeart/2005/8/layout/orgChart1"/>
    <dgm:cxn modelId="{77EFB43F-4E4A-433A-9208-C3880AC4E3D1}" type="presParOf" srcId="{4A610AD1-D90C-40D2-866D-705CF97A3AA4}" destId="{6535C38C-9355-4150-BDEE-FAE5CB387CC8}" srcOrd="0" destOrd="0" presId="urn:microsoft.com/office/officeart/2005/8/layout/orgChart1"/>
    <dgm:cxn modelId="{0E6D15E9-DBB7-4E15-96F7-EB2A954E2DF0}" type="presParOf" srcId="{4A610AD1-D90C-40D2-866D-705CF97A3AA4}" destId="{45933210-8C5D-4D8C-A01C-658538F93145}" srcOrd="1" destOrd="0" presId="urn:microsoft.com/office/officeart/2005/8/layout/orgChart1"/>
    <dgm:cxn modelId="{5A66087B-B5D6-4360-B8C9-772800CAF853}" type="presParOf" srcId="{C3023E45-B1BA-4F49-B765-ADE7548CCC86}" destId="{54F36704-4CFD-40A5-A727-E5720806B03D}" srcOrd="1" destOrd="0" presId="urn:microsoft.com/office/officeart/2005/8/layout/orgChart1"/>
    <dgm:cxn modelId="{97EBC185-BEAF-4F8F-9F6F-AFF80E340B9B}" type="presParOf" srcId="{C3023E45-B1BA-4F49-B765-ADE7548CCC86}" destId="{A02DA6C5-0433-4862-8715-E700ECBFCF24}" srcOrd="2" destOrd="0" presId="urn:microsoft.com/office/officeart/2005/8/layout/orgChart1"/>
    <dgm:cxn modelId="{590D7627-374D-44D0-BADC-7EB78CB3DF76}" type="presParOf" srcId="{846C43E7-87E2-4680-80CB-D9B7E81EF979}" destId="{6FB37F50-8E32-49DE-8460-3A673F3553A9}" srcOrd="2" destOrd="0" presId="urn:microsoft.com/office/officeart/2005/8/layout/orgChart1"/>
    <dgm:cxn modelId="{EC0FCEA8-13F2-4CFD-921A-D2AF96A1FE6A}" type="presParOf" srcId="{846C43E7-87E2-4680-80CB-D9B7E81EF979}" destId="{1C8FA797-66CB-47DB-8EE4-6C001FBB66ED}" srcOrd="3" destOrd="0" presId="urn:microsoft.com/office/officeart/2005/8/layout/orgChart1"/>
    <dgm:cxn modelId="{3C1512A4-B2E1-4899-9F56-37CBE9C5C1E5}" type="presParOf" srcId="{1C8FA797-66CB-47DB-8EE4-6C001FBB66ED}" destId="{A0DA957D-395D-43CD-BE0C-D0C67C01CF80}" srcOrd="0" destOrd="0" presId="urn:microsoft.com/office/officeart/2005/8/layout/orgChart1"/>
    <dgm:cxn modelId="{9952AC63-75ED-47B2-96B4-90AA2385E5E6}" type="presParOf" srcId="{A0DA957D-395D-43CD-BE0C-D0C67C01CF80}" destId="{F31A21FF-74A9-40EF-886D-7AFAA07CB917}" srcOrd="0" destOrd="0" presId="urn:microsoft.com/office/officeart/2005/8/layout/orgChart1"/>
    <dgm:cxn modelId="{D329E052-61BC-42B1-9B64-ED4D25C91140}" type="presParOf" srcId="{A0DA957D-395D-43CD-BE0C-D0C67C01CF80}" destId="{CF5F1EB6-7CDC-4A54-8C8B-003B7FBC82F0}" srcOrd="1" destOrd="0" presId="urn:microsoft.com/office/officeart/2005/8/layout/orgChart1"/>
    <dgm:cxn modelId="{2D7C2D08-D117-4A4E-9B91-681DC97F58FE}" type="presParOf" srcId="{1C8FA797-66CB-47DB-8EE4-6C001FBB66ED}" destId="{CC3440AC-5414-4C27-A241-34EFCD51B01C}" srcOrd="1" destOrd="0" presId="urn:microsoft.com/office/officeart/2005/8/layout/orgChart1"/>
    <dgm:cxn modelId="{AAF539E3-6ED9-4421-ABF2-A01418D93195}" type="presParOf" srcId="{1C8FA797-66CB-47DB-8EE4-6C001FBB66ED}" destId="{19C3684D-85CD-4DFB-A529-369D61551A37}" srcOrd="2" destOrd="0" presId="urn:microsoft.com/office/officeart/2005/8/layout/orgChart1"/>
    <dgm:cxn modelId="{CFB56A3C-708E-469A-A42F-D206AF16CA77}" type="presParOf" srcId="{846C43E7-87E2-4680-80CB-D9B7E81EF979}" destId="{E35EC4B7-D55E-417E-929C-FAB8C0FEE438}" srcOrd="4" destOrd="0" presId="urn:microsoft.com/office/officeart/2005/8/layout/orgChart1"/>
    <dgm:cxn modelId="{C3FBC66A-69F5-44F4-886A-D7494C354112}" type="presParOf" srcId="{846C43E7-87E2-4680-80CB-D9B7E81EF979}" destId="{28103888-6231-4229-8D98-A1D4EA625E7A}" srcOrd="5" destOrd="0" presId="urn:microsoft.com/office/officeart/2005/8/layout/orgChart1"/>
    <dgm:cxn modelId="{1BC3234A-47B8-4924-A106-9DBEB46974C1}" type="presParOf" srcId="{28103888-6231-4229-8D98-A1D4EA625E7A}" destId="{A348B51C-B3A0-4CE3-9EA0-E96FBDE716DD}" srcOrd="0" destOrd="0" presId="urn:microsoft.com/office/officeart/2005/8/layout/orgChart1"/>
    <dgm:cxn modelId="{233E8A07-868E-4CE3-8E4B-2959CD9458DF}" type="presParOf" srcId="{A348B51C-B3A0-4CE3-9EA0-E96FBDE716DD}" destId="{F4762B9E-B0A9-4FA0-9B3E-DCDCF2B13F6C}" srcOrd="0" destOrd="0" presId="urn:microsoft.com/office/officeart/2005/8/layout/orgChart1"/>
    <dgm:cxn modelId="{D4D1A8A8-2853-4198-A437-542E44EEFDBE}" type="presParOf" srcId="{A348B51C-B3A0-4CE3-9EA0-E96FBDE716DD}" destId="{2D1F320C-12E8-47D4-9913-93799556142C}" srcOrd="1" destOrd="0" presId="urn:microsoft.com/office/officeart/2005/8/layout/orgChart1"/>
    <dgm:cxn modelId="{D0BE3CC3-1C13-4C97-B7E0-92AFECA136F0}" type="presParOf" srcId="{28103888-6231-4229-8D98-A1D4EA625E7A}" destId="{8FC8B025-266F-4156-984D-94E80F7613BC}" srcOrd="1" destOrd="0" presId="urn:microsoft.com/office/officeart/2005/8/layout/orgChart1"/>
    <dgm:cxn modelId="{1960008A-688B-4638-A7E4-87EAAEE6161E}" type="presParOf" srcId="{28103888-6231-4229-8D98-A1D4EA625E7A}" destId="{9F30FD68-BEE6-4B7B-9227-459D52AEBBE9}" srcOrd="2" destOrd="0" presId="urn:microsoft.com/office/officeart/2005/8/layout/orgChart1"/>
    <dgm:cxn modelId="{F3E6325F-6259-4BF7-99AB-7EF0B0B38781}" type="presParOf" srcId="{846C43E7-87E2-4680-80CB-D9B7E81EF979}" destId="{AA1172AD-F672-48D9-B437-E937E337E0B4}" srcOrd="6" destOrd="0" presId="urn:microsoft.com/office/officeart/2005/8/layout/orgChart1"/>
    <dgm:cxn modelId="{CEF3C02F-C1D0-43D7-ABA1-781269A6F83F}" type="presParOf" srcId="{846C43E7-87E2-4680-80CB-D9B7E81EF979}" destId="{BE098DD4-A9CC-40AC-BAEC-EF76B410A206}" srcOrd="7" destOrd="0" presId="urn:microsoft.com/office/officeart/2005/8/layout/orgChart1"/>
    <dgm:cxn modelId="{A6B3783B-37B5-45CE-B5BE-FD066881CA5A}" type="presParOf" srcId="{BE098DD4-A9CC-40AC-BAEC-EF76B410A206}" destId="{13D5D04D-5FAD-4D16-8F3D-559C9D20C021}" srcOrd="0" destOrd="0" presId="urn:microsoft.com/office/officeart/2005/8/layout/orgChart1"/>
    <dgm:cxn modelId="{51F95E8A-E69C-480E-9E30-F7C0210684A7}" type="presParOf" srcId="{13D5D04D-5FAD-4D16-8F3D-559C9D20C021}" destId="{FEAEB707-91B2-4CEA-98C3-4E25AD43FFEB}" srcOrd="0" destOrd="0" presId="urn:microsoft.com/office/officeart/2005/8/layout/orgChart1"/>
    <dgm:cxn modelId="{B7D0E9B2-1290-42F2-8868-71FDDA2E0E20}" type="presParOf" srcId="{13D5D04D-5FAD-4D16-8F3D-559C9D20C021}" destId="{0050A2BF-5C60-454F-9D47-2F6FC5C14228}" srcOrd="1" destOrd="0" presId="urn:microsoft.com/office/officeart/2005/8/layout/orgChart1"/>
    <dgm:cxn modelId="{49388382-D09C-4603-AA13-10B6317124B8}" type="presParOf" srcId="{BE098DD4-A9CC-40AC-BAEC-EF76B410A206}" destId="{17A4A701-A747-4425-A904-BB4E20350615}" srcOrd="1" destOrd="0" presId="urn:microsoft.com/office/officeart/2005/8/layout/orgChart1"/>
    <dgm:cxn modelId="{BEEC38CD-4002-482A-9FE6-F6E9E05E895C}" type="presParOf" srcId="{BE098DD4-A9CC-40AC-BAEC-EF76B410A206}" destId="{6504F803-B560-4770-851E-2036C3080C23}" srcOrd="2" destOrd="0" presId="urn:microsoft.com/office/officeart/2005/8/layout/orgChart1"/>
    <dgm:cxn modelId="{2F0438D3-5FA5-43F1-8A8E-3F7526E9EE6E}" type="presParOf" srcId="{846C43E7-87E2-4680-80CB-D9B7E81EF979}" destId="{43528EA4-D9A5-4839-B360-48626FA91BCA}" srcOrd="8" destOrd="0" presId="urn:microsoft.com/office/officeart/2005/8/layout/orgChart1"/>
    <dgm:cxn modelId="{1E11B592-AA83-4AFB-B0C1-38F59212E7DA}" type="presParOf" srcId="{846C43E7-87E2-4680-80CB-D9B7E81EF979}" destId="{1722C952-614B-4BDF-9BD9-8D12216A5A44}" srcOrd="9" destOrd="0" presId="urn:microsoft.com/office/officeart/2005/8/layout/orgChart1"/>
    <dgm:cxn modelId="{3529EA5F-9382-4870-AB5E-014B26AEA868}" type="presParOf" srcId="{1722C952-614B-4BDF-9BD9-8D12216A5A44}" destId="{08647807-F2DA-4A12-876F-0E6DC41F1208}" srcOrd="0" destOrd="0" presId="urn:microsoft.com/office/officeart/2005/8/layout/orgChart1"/>
    <dgm:cxn modelId="{D91087BB-537C-4726-951E-15B5022A95A0}" type="presParOf" srcId="{08647807-F2DA-4A12-876F-0E6DC41F1208}" destId="{430A7F01-7208-4B95-A704-C94B818BB4CC}" srcOrd="0" destOrd="0" presId="urn:microsoft.com/office/officeart/2005/8/layout/orgChart1"/>
    <dgm:cxn modelId="{072A15C2-A156-4ECC-AB83-908984E7557B}" type="presParOf" srcId="{08647807-F2DA-4A12-876F-0E6DC41F1208}" destId="{67283DBB-A0DD-4D84-BA71-465C21E140BC}" srcOrd="1" destOrd="0" presId="urn:microsoft.com/office/officeart/2005/8/layout/orgChart1"/>
    <dgm:cxn modelId="{6D9E4EFB-FC97-491F-A960-63E396AAA795}" type="presParOf" srcId="{1722C952-614B-4BDF-9BD9-8D12216A5A44}" destId="{7F1AA5D5-4380-42A8-ADB5-BFAD13B69719}" srcOrd="1" destOrd="0" presId="urn:microsoft.com/office/officeart/2005/8/layout/orgChart1"/>
    <dgm:cxn modelId="{D169EFF9-DDF8-483D-BD79-19F85C60C1E3}" type="presParOf" srcId="{1722C952-614B-4BDF-9BD9-8D12216A5A44}" destId="{AEE85B3A-B54A-4110-B1EF-41ECE8B927E7}" srcOrd="2" destOrd="0" presId="urn:microsoft.com/office/officeart/2005/8/layout/orgChart1"/>
    <dgm:cxn modelId="{41150B27-AB8A-4FA4-A6D7-8310414ECD3D}" type="presParOf" srcId="{846C43E7-87E2-4680-80CB-D9B7E81EF979}" destId="{7D57D2DA-5474-44FE-B235-8D715C428EB1}" srcOrd="10" destOrd="0" presId="urn:microsoft.com/office/officeart/2005/8/layout/orgChart1"/>
    <dgm:cxn modelId="{808B60C2-F4BC-4752-BD2A-753798DC20E3}" type="presParOf" srcId="{846C43E7-87E2-4680-80CB-D9B7E81EF979}" destId="{23AC755A-C8C4-4105-ABF0-7958B6404410}" srcOrd="11" destOrd="0" presId="urn:microsoft.com/office/officeart/2005/8/layout/orgChart1"/>
    <dgm:cxn modelId="{DAD343FC-F153-4E31-A4E6-CC0145B72861}" type="presParOf" srcId="{23AC755A-C8C4-4105-ABF0-7958B6404410}" destId="{F2E4D7F8-9DBD-4AE7-86CD-CCC080F9E2E1}" srcOrd="0" destOrd="0" presId="urn:microsoft.com/office/officeart/2005/8/layout/orgChart1"/>
    <dgm:cxn modelId="{4C5C7D8B-D5B9-4BE5-A474-4855D623811A}" type="presParOf" srcId="{F2E4D7F8-9DBD-4AE7-86CD-CCC080F9E2E1}" destId="{6F9E2675-714B-4787-B1A6-264CABD01656}" srcOrd="0" destOrd="0" presId="urn:microsoft.com/office/officeart/2005/8/layout/orgChart1"/>
    <dgm:cxn modelId="{D1AC19EB-FA3B-41A4-8CBE-F863F0C11E90}" type="presParOf" srcId="{F2E4D7F8-9DBD-4AE7-86CD-CCC080F9E2E1}" destId="{C357C50F-C805-469D-9D25-BAF8864F9692}" srcOrd="1" destOrd="0" presId="urn:microsoft.com/office/officeart/2005/8/layout/orgChart1"/>
    <dgm:cxn modelId="{4372F495-352B-4A76-BCC9-B20E3EA340F7}" type="presParOf" srcId="{23AC755A-C8C4-4105-ABF0-7958B6404410}" destId="{38A35946-0B65-4E46-923B-DCB26AD526B4}" srcOrd="1" destOrd="0" presId="urn:microsoft.com/office/officeart/2005/8/layout/orgChart1"/>
    <dgm:cxn modelId="{82246DBD-89C4-4EE7-B60E-70A4B9087C17}" type="presParOf" srcId="{23AC755A-C8C4-4105-ABF0-7958B6404410}" destId="{5455DBF2-535D-4692-B186-E034468CCCA3}" srcOrd="2" destOrd="0" presId="urn:microsoft.com/office/officeart/2005/8/layout/orgChart1"/>
    <dgm:cxn modelId="{B584B649-1EFC-4160-82F3-28938E1B2D49}" type="presParOf" srcId="{CB9CFBD6-5DC6-4861-8C77-18306FEE3004}" destId="{E6785DE3-B889-4F3F-9DDA-C68DF2A4FC46}" srcOrd="2" destOrd="0" presId="urn:microsoft.com/office/officeart/2005/8/layout/orgChart1"/>
    <dgm:cxn modelId="{52CD8CF5-B3D1-4D8A-874E-C202E58104CC}" type="presParOf" srcId="{81FFD096-32FC-4614-80D8-B3D64099FB9D}" destId="{21600369-C715-4A3F-AF8A-4F881119BA02}" srcOrd="2" destOrd="0" presId="urn:microsoft.com/office/officeart/2005/8/layout/orgChart1"/>
    <dgm:cxn modelId="{A86335C8-13F0-421B-BC95-0F97F20FE76A}" type="presParOf" srcId="{81FFD096-32FC-4614-80D8-B3D64099FB9D}" destId="{50D5C150-62B6-4A6A-91A6-DE430D79231F}" srcOrd="3" destOrd="0" presId="urn:microsoft.com/office/officeart/2005/8/layout/orgChart1"/>
    <dgm:cxn modelId="{34CDEE1D-322D-4CE3-8CA9-F3C781EA63B1}" type="presParOf" srcId="{50D5C150-62B6-4A6A-91A6-DE430D79231F}" destId="{92E79114-E33D-426A-B74B-ECAD5A856E2B}" srcOrd="0" destOrd="0" presId="urn:microsoft.com/office/officeart/2005/8/layout/orgChart1"/>
    <dgm:cxn modelId="{3D48AEEE-918C-4798-AD02-02A40AEB60C1}" type="presParOf" srcId="{92E79114-E33D-426A-B74B-ECAD5A856E2B}" destId="{EEA19EC1-C4EA-4458-95FA-BF04B17BE318}" srcOrd="0" destOrd="0" presId="urn:microsoft.com/office/officeart/2005/8/layout/orgChart1"/>
    <dgm:cxn modelId="{66F34FFC-8089-421F-A202-79F98F3A49E8}" type="presParOf" srcId="{92E79114-E33D-426A-B74B-ECAD5A856E2B}" destId="{1A9FC842-C2DA-418F-861C-D3081F975438}" srcOrd="1" destOrd="0" presId="urn:microsoft.com/office/officeart/2005/8/layout/orgChart1"/>
    <dgm:cxn modelId="{896BCC08-3D50-4A01-BD4A-DDF8EF83BB6E}" type="presParOf" srcId="{50D5C150-62B6-4A6A-91A6-DE430D79231F}" destId="{7713E944-3868-4296-BBDA-6E28F4568EA0}" srcOrd="1" destOrd="0" presId="urn:microsoft.com/office/officeart/2005/8/layout/orgChart1"/>
    <dgm:cxn modelId="{E35DB3DF-904A-4966-BA06-BA65A7B8AED2}" type="presParOf" srcId="{7713E944-3868-4296-BBDA-6E28F4568EA0}" destId="{8AA549A4-124C-40D2-81F2-B01940BA7895}" srcOrd="0" destOrd="0" presId="urn:microsoft.com/office/officeart/2005/8/layout/orgChart1"/>
    <dgm:cxn modelId="{18330C09-2FD2-4CEF-8CB0-767D5F4C7DF8}" type="presParOf" srcId="{7713E944-3868-4296-BBDA-6E28F4568EA0}" destId="{018808A9-B693-49DA-BA2A-CD14C48E7497}" srcOrd="1" destOrd="0" presId="urn:microsoft.com/office/officeart/2005/8/layout/orgChart1"/>
    <dgm:cxn modelId="{F011B0FA-67E2-41E2-A87A-BF5FDCF90688}" type="presParOf" srcId="{018808A9-B693-49DA-BA2A-CD14C48E7497}" destId="{60EB8676-17B5-49F0-A1D9-42A37611BEB0}" srcOrd="0" destOrd="0" presId="urn:microsoft.com/office/officeart/2005/8/layout/orgChart1"/>
    <dgm:cxn modelId="{16253BEE-1DDE-4FD3-A12A-06A1130AF8E4}" type="presParOf" srcId="{60EB8676-17B5-49F0-A1D9-42A37611BEB0}" destId="{13922981-038C-4DBA-A94B-2B9F48C537B5}" srcOrd="0" destOrd="0" presId="urn:microsoft.com/office/officeart/2005/8/layout/orgChart1"/>
    <dgm:cxn modelId="{DA671A78-A49B-4F3B-83B3-64EA4DD6311E}" type="presParOf" srcId="{60EB8676-17B5-49F0-A1D9-42A37611BEB0}" destId="{6CF02807-F274-443E-9CF3-C2CA02AA50D9}" srcOrd="1" destOrd="0" presId="urn:microsoft.com/office/officeart/2005/8/layout/orgChart1"/>
    <dgm:cxn modelId="{7EADE28E-2191-4192-BC87-7BDCD088FCC5}" type="presParOf" srcId="{018808A9-B693-49DA-BA2A-CD14C48E7497}" destId="{E6D2A70C-A556-424E-8250-6FCB8C51E113}" srcOrd="1" destOrd="0" presId="urn:microsoft.com/office/officeart/2005/8/layout/orgChart1"/>
    <dgm:cxn modelId="{2503BE67-1205-4D57-91D9-85B5C921414B}" type="presParOf" srcId="{018808A9-B693-49DA-BA2A-CD14C48E7497}" destId="{FECFF7C0-398F-40EC-82C4-C636F9C5367B}" srcOrd="2" destOrd="0" presId="urn:microsoft.com/office/officeart/2005/8/layout/orgChart1"/>
    <dgm:cxn modelId="{AEA10666-548A-4066-8757-FE3EBD03BA02}" type="presParOf" srcId="{50D5C150-62B6-4A6A-91A6-DE430D79231F}" destId="{36499CC8-267A-4D93-A444-2A92FAB79BD0}" srcOrd="2" destOrd="0" presId="urn:microsoft.com/office/officeart/2005/8/layout/orgChart1"/>
    <dgm:cxn modelId="{1EE11C88-8607-4935-814A-E0526A642C33}" type="presParOf" srcId="{81FFD096-32FC-4614-80D8-B3D64099FB9D}" destId="{C69731B0-82A5-46B2-A475-5200C30D1C03}" srcOrd="4" destOrd="0" presId="urn:microsoft.com/office/officeart/2005/8/layout/orgChart1"/>
    <dgm:cxn modelId="{0AC277B8-7A22-4C3C-8007-160BFFE69327}" type="presParOf" srcId="{81FFD096-32FC-4614-80D8-B3D64099FB9D}" destId="{E73FDBC2-EFA8-4B2C-87F2-D78AD24338F4}" srcOrd="5" destOrd="0" presId="urn:microsoft.com/office/officeart/2005/8/layout/orgChart1"/>
    <dgm:cxn modelId="{3B6CB29E-EA15-4782-8180-FF0A4127E178}" type="presParOf" srcId="{E73FDBC2-EFA8-4B2C-87F2-D78AD24338F4}" destId="{1730428A-74D4-44F6-A5F4-EAC1C026C511}" srcOrd="0" destOrd="0" presId="urn:microsoft.com/office/officeart/2005/8/layout/orgChart1"/>
    <dgm:cxn modelId="{9BF533A6-570B-4E85-AB95-0D81549A9C88}" type="presParOf" srcId="{1730428A-74D4-44F6-A5F4-EAC1C026C511}" destId="{5F37B926-2541-4E38-976B-B720D289041D}" srcOrd="0" destOrd="0" presId="urn:microsoft.com/office/officeart/2005/8/layout/orgChart1"/>
    <dgm:cxn modelId="{EE7AAD0F-1F4E-48BD-BFC9-74565E46DB28}" type="presParOf" srcId="{1730428A-74D4-44F6-A5F4-EAC1C026C511}" destId="{3FBC0FAB-DBF7-4E33-9177-21F6B4CC30C2}" srcOrd="1" destOrd="0" presId="urn:microsoft.com/office/officeart/2005/8/layout/orgChart1"/>
    <dgm:cxn modelId="{F3E9C840-1C8A-4527-825F-90BF542FBCA0}" type="presParOf" srcId="{E73FDBC2-EFA8-4B2C-87F2-D78AD24338F4}" destId="{B0EEB936-6C8F-4FD3-AEC7-3833CBF84A27}" srcOrd="1" destOrd="0" presId="urn:microsoft.com/office/officeart/2005/8/layout/orgChart1"/>
    <dgm:cxn modelId="{893CD869-CC43-43E7-A011-C58C585C2079}" type="presParOf" srcId="{B0EEB936-6C8F-4FD3-AEC7-3833CBF84A27}" destId="{255ACA92-931A-4248-B3C8-FE5DB7EB29ED}" srcOrd="0" destOrd="0" presId="urn:microsoft.com/office/officeart/2005/8/layout/orgChart1"/>
    <dgm:cxn modelId="{4CBE5BC7-4B3F-4C50-9B4B-AB7D19836907}" type="presParOf" srcId="{B0EEB936-6C8F-4FD3-AEC7-3833CBF84A27}" destId="{C82F597A-7235-4898-AE44-A35DAB71970E}" srcOrd="1" destOrd="0" presId="urn:microsoft.com/office/officeart/2005/8/layout/orgChart1"/>
    <dgm:cxn modelId="{0A2CEB95-EC46-400A-8BD4-9FD5CA2B3AC7}" type="presParOf" srcId="{C82F597A-7235-4898-AE44-A35DAB71970E}" destId="{D8986091-D70E-4516-B322-5B9915E0B880}" srcOrd="0" destOrd="0" presId="urn:microsoft.com/office/officeart/2005/8/layout/orgChart1"/>
    <dgm:cxn modelId="{4DCF5914-F257-4B29-BA18-7365F02F04AF}" type="presParOf" srcId="{D8986091-D70E-4516-B322-5B9915E0B880}" destId="{CE5973FD-30E9-4EA6-8B94-2A99CA1DEBFC}" srcOrd="0" destOrd="0" presId="urn:microsoft.com/office/officeart/2005/8/layout/orgChart1"/>
    <dgm:cxn modelId="{E64A9F14-1F4C-477D-A2A6-C5DC0287A57D}" type="presParOf" srcId="{D8986091-D70E-4516-B322-5B9915E0B880}" destId="{841338DE-EDC0-4312-944B-ACCCD5101AB7}" srcOrd="1" destOrd="0" presId="urn:microsoft.com/office/officeart/2005/8/layout/orgChart1"/>
    <dgm:cxn modelId="{4D4B136F-EB35-4AB6-9361-AAF735E3BF42}" type="presParOf" srcId="{C82F597A-7235-4898-AE44-A35DAB71970E}" destId="{404A3E88-D844-40BE-AF8C-A66680C7C101}" srcOrd="1" destOrd="0" presId="urn:microsoft.com/office/officeart/2005/8/layout/orgChart1"/>
    <dgm:cxn modelId="{6FB34A43-772B-4B7D-9A69-56511D76E3DC}" type="presParOf" srcId="{C82F597A-7235-4898-AE44-A35DAB71970E}" destId="{186912C4-BD7F-4A31-A42A-C01569658E40}" srcOrd="2" destOrd="0" presId="urn:microsoft.com/office/officeart/2005/8/layout/orgChart1"/>
    <dgm:cxn modelId="{7A876A74-58D0-44F6-A497-D40AE6838743}" type="presParOf" srcId="{B0EEB936-6C8F-4FD3-AEC7-3833CBF84A27}" destId="{7B4BBC01-E06E-4A57-A782-9CF1C436542B}" srcOrd="2" destOrd="0" presId="urn:microsoft.com/office/officeart/2005/8/layout/orgChart1"/>
    <dgm:cxn modelId="{195F2591-4E44-4D93-B1F0-9C97736ADF66}" type="presParOf" srcId="{B0EEB936-6C8F-4FD3-AEC7-3833CBF84A27}" destId="{C6C9606F-9BE9-4C60-88B0-2085AAB307C8}" srcOrd="3" destOrd="0" presId="urn:microsoft.com/office/officeart/2005/8/layout/orgChart1"/>
    <dgm:cxn modelId="{491E1F16-083B-4909-A9B9-E411C8D5E4BE}" type="presParOf" srcId="{C6C9606F-9BE9-4C60-88B0-2085AAB307C8}" destId="{432B74AF-AF2E-46A4-BE9E-EA1131C57455}" srcOrd="0" destOrd="0" presId="urn:microsoft.com/office/officeart/2005/8/layout/orgChart1"/>
    <dgm:cxn modelId="{38BD181D-2680-4562-83F4-21ABE41C82EF}" type="presParOf" srcId="{432B74AF-AF2E-46A4-BE9E-EA1131C57455}" destId="{E0B81F48-DA8C-440C-BEB5-0871EC6B2297}" srcOrd="0" destOrd="0" presId="urn:microsoft.com/office/officeart/2005/8/layout/orgChart1"/>
    <dgm:cxn modelId="{63373E76-7819-44F9-8825-169FA1E76C4E}" type="presParOf" srcId="{432B74AF-AF2E-46A4-BE9E-EA1131C57455}" destId="{DB54941A-39F0-4E77-9527-8E43401921D2}" srcOrd="1" destOrd="0" presId="urn:microsoft.com/office/officeart/2005/8/layout/orgChart1"/>
    <dgm:cxn modelId="{B8094D77-2131-4BEF-9742-79DFB4AD3348}" type="presParOf" srcId="{C6C9606F-9BE9-4C60-88B0-2085AAB307C8}" destId="{8752A450-8264-4258-AA20-6AF5DF2F1C81}" srcOrd="1" destOrd="0" presId="urn:microsoft.com/office/officeart/2005/8/layout/orgChart1"/>
    <dgm:cxn modelId="{A09E3B3D-CDCF-4272-ACDE-BF36434A6C1F}" type="presParOf" srcId="{C6C9606F-9BE9-4C60-88B0-2085AAB307C8}" destId="{45F1CEDD-1BEA-4394-965A-85A4BC6686F4}" srcOrd="2" destOrd="0" presId="urn:microsoft.com/office/officeart/2005/8/layout/orgChart1"/>
    <dgm:cxn modelId="{82AE1527-BF53-4196-BB95-9635A9AB9648}" type="presParOf" srcId="{B0EEB936-6C8F-4FD3-AEC7-3833CBF84A27}" destId="{4FDA24BC-FEC9-46AE-81D8-DB585336DB1E}" srcOrd="4" destOrd="0" presId="urn:microsoft.com/office/officeart/2005/8/layout/orgChart1"/>
    <dgm:cxn modelId="{C20903C7-8B95-4F2C-88B3-0ED4EA219679}" type="presParOf" srcId="{B0EEB936-6C8F-4FD3-AEC7-3833CBF84A27}" destId="{05967534-C266-4720-838A-FBF243BA6D7C}" srcOrd="5" destOrd="0" presId="urn:microsoft.com/office/officeart/2005/8/layout/orgChart1"/>
    <dgm:cxn modelId="{D019D813-6FEC-40E4-B534-647F5429CBCA}" type="presParOf" srcId="{05967534-C266-4720-838A-FBF243BA6D7C}" destId="{28978BE3-24EB-4CF4-9339-5F80C087A15D}" srcOrd="0" destOrd="0" presId="urn:microsoft.com/office/officeart/2005/8/layout/orgChart1"/>
    <dgm:cxn modelId="{F9691E92-425F-4C30-9FE6-998E82EDD3EB}" type="presParOf" srcId="{28978BE3-24EB-4CF4-9339-5F80C087A15D}" destId="{908670F6-4696-4793-8085-A1CCDC3DC46D}" srcOrd="0" destOrd="0" presId="urn:microsoft.com/office/officeart/2005/8/layout/orgChart1"/>
    <dgm:cxn modelId="{5A9A4885-06C0-4C88-94A3-A16D37984DA0}" type="presParOf" srcId="{28978BE3-24EB-4CF4-9339-5F80C087A15D}" destId="{5D0F12D2-FE67-4A3F-8739-64A53F71836A}" srcOrd="1" destOrd="0" presId="urn:microsoft.com/office/officeart/2005/8/layout/orgChart1"/>
    <dgm:cxn modelId="{9EDCA137-DF8A-4789-B873-772937BE123A}" type="presParOf" srcId="{05967534-C266-4720-838A-FBF243BA6D7C}" destId="{D7142B0E-EA64-4823-B57B-BC48F487E473}" srcOrd="1" destOrd="0" presId="urn:microsoft.com/office/officeart/2005/8/layout/orgChart1"/>
    <dgm:cxn modelId="{F724A7DB-17F2-4D46-9AA2-A52145F04B31}" type="presParOf" srcId="{05967534-C266-4720-838A-FBF243BA6D7C}" destId="{E512403D-900B-49C1-B2FA-05C79E61C895}" srcOrd="2" destOrd="0" presId="urn:microsoft.com/office/officeart/2005/8/layout/orgChart1"/>
    <dgm:cxn modelId="{1B669F04-BE7D-43F3-A632-8689188E69C1}" type="presParOf" srcId="{B0EEB936-6C8F-4FD3-AEC7-3833CBF84A27}" destId="{DE43E70E-8504-4B59-8C80-36CB7FDF8DDD}" srcOrd="6" destOrd="0" presId="urn:microsoft.com/office/officeart/2005/8/layout/orgChart1"/>
    <dgm:cxn modelId="{BF0FF32A-0CC2-46CF-954E-9A156995A192}" type="presParOf" srcId="{B0EEB936-6C8F-4FD3-AEC7-3833CBF84A27}" destId="{BD3F04F1-C4D4-4EB6-B1AE-E70C2ED17F86}" srcOrd="7" destOrd="0" presId="urn:microsoft.com/office/officeart/2005/8/layout/orgChart1"/>
    <dgm:cxn modelId="{383CAF2D-45CB-49DA-AE71-F69B76110590}" type="presParOf" srcId="{BD3F04F1-C4D4-4EB6-B1AE-E70C2ED17F86}" destId="{1ADED820-ADB5-4549-BDDB-87AC9EE513EE}" srcOrd="0" destOrd="0" presId="urn:microsoft.com/office/officeart/2005/8/layout/orgChart1"/>
    <dgm:cxn modelId="{93ABDF7B-DE74-4C93-884E-E94E8CD12528}" type="presParOf" srcId="{1ADED820-ADB5-4549-BDDB-87AC9EE513EE}" destId="{61AE0E86-215B-4CE3-B979-362113C7447B}" srcOrd="0" destOrd="0" presId="urn:microsoft.com/office/officeart/2005/8/layout/orgChart1"/>
    <dgm:cxn modelId="{1C65D03B-5F2B-43A4-ABF7-68837EBE15CD}" type="presParOf" srcId="{1ADED820-ADB5-4549-BDDB-87AC9EE513EE}" destId="{34636F99-C40D-4F62-9863-A87A40B49606}" srcOrd="1" destOrd="0" presId="urn:microsoft.com/office/officeart/2005/8/layout/orgChart1"/>
    <dgm:cxn modelId="{C7A930F3-0506-4D4D-929F-A8BF5B741D65}" type="presParOf" srcId="{BD3F04F1-C4D4-4EB6-B1AE-E70C2ED17F86}" destId="{9696BBC1-A86E-45C6-879F-52776C0AC48A}" srcOrd="1" destOrd="0" presId="urn:microsoft.com/office/officeart/2005/8/layout/orgChart1"/>
    <dgm:cxn modelId="{80F3C839-CE44-445C-AC12-CF615B5ABD56}" type="presParOf" srcId="{BD3F04F1-C4D4-4EB6-B1AE-E70C2ED17F86}" destId="{B1B093CC-45D5-4F29-9338-1B768DF0F374}" srcOrd="2" destOrd="0" presId="urn:microsoft.com/office/officeart/2005/8/layout/orgChart1"/>
    <dgm:cxn modelId="{E0B49704-4D42-4AED-99B9-EC07CAEF77C4}" type="presParOf" srcId="{B0EEB936-6C8F-4FD3-AEC7-3833CBF84A27}" destId="{066AE467-AB55-4CBC-A0F2-00BF17CD3967}" srcOrd="8" destOrd="0" presId="urn:microsoft.com/office/officeart/2005/8/layout/orgChart1"/>
    <dgm:cxn modelId="{CDBF2E46-890B-4A78-B4FC-5BFB11F1D07E}" type="presParOf" srcId="{B0EEB936-6C8F-4FD3-AEC7-3833CBF84A27}" destId="{C7B9D419-ED12-4EF2-8297-1AD5649BCB60}" srcOrd="9" destOrd="0" presId="urn:microsoft.com/office/officeart/2005/8/layout/orgChart1"/>
    <dgm:cxn modelId="{8C027E63-ABA4-4560-B3BC-7F3C57638DBC}" type="presParOf" srcId="{C7B9D419-ED12-4EF2-8297-1AD5649BCB60}" destId="{9318236C-B53F-408F-A127-AAF2DA30B4B9}" srcOrd="0" destOrd="0" presId="urn:microsoft.com/office/officeart/2005/8/layout/orgChart1"/>
    <dgm:cxn modelId="{B0398322-D783-4596-9B40-A72BE82CA445}" type="presParOf" srcId="{9318236C-B53F-408F-A127-AAF2DA30B4B9}" destId="{FC7C660A-486A-449F-B3FE-2CFAF2FDB63B}" srcOrd="0" destOrd="0" presId="urn:microsoft.com/office/officeart/2005/8/layout/orgChart1"/>
    <dgm:cxn modelId="{784762F3-BB5C-4F01-8296-CA91CB63DC8E}" type="presParOf" srcId="{9318236C-B53F-408F-A127-AAF2DA30B4B9}" destId="{416C4D6E-AA19-4926-96BE-0201300CE0D6}" srcOrd="1" destOrd="0" presId="urn:microsoft.com/office/officeart/2005/8/layout/orgChart1"/>
    <dgm:cxn modelId="{4C66140D-AD05-41F8-9C0D-003AF7302EBC}" type="presParOf" srcId="{C7B9D419-ED12-4EF2-8297-1AD5649BCB60}" destId="{D837C562-EEFB-4552-924A-D92112C3017D}" srcOrd="1" destOrd="0" presId="urn:microsoft.com/office/officeart/2005/8/layout/orgChart1"/>
    <dgm:cxn modelId="{D8631996-B073-445C-939D-35B8150912F1}" type="presParOf" srcId="{C7B9D419-ED12-4EF2-8297-1AD5649BCB60}" destId="{35D11FC8-FA5E-4F7F-8E78-E079BA98C365}" srcOrd="2" destOrd="0" presId="urn:microsoft.com/office/officeart/2005/8/layout/orgChart1"/>
    <dgm:cxn modelId="{8D07D22B-B96D-4D87-8058-3AB388F7D2E1}" type="presParOf" srcId="{E73FDBC2-EFA8-4B2C-87F2-D78AD24338F4}" destId="{8F619532-3B6A-4190-9DD3-4AB1BF31530D}" srcOrd="2" destOrd="0" presId="urn:microsoft.com/office/officeart/2005/8/layout/orgChart1"/>
    <dgm:cxn modelId="{E4765E16-58D9-4F8B-8BD4-4A765D056DC7}" type="presParOf" srcId="{C7332C77-559E-49B5-8148-D85707A23E27}" destId="{2AA9389A-81EC-48B2-B57D-3501F7C9643D}"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AE467-AB55-4CBC-A0F2-00BF17CD3967}">
      <dsp:nvSpPr>
        <dsp:cNvPr id="0" name=""/>
        <dsp:cNvSpPr/>
      </dsp:nvSpPr>
      <dsp:spPr>
        <a:xfrm>
          <a:off x="2982400" y="1377843"/>
          <a:ext cx="136959" cy="3013104"/>
        </a:xfrm>
        <a:custGeom>
          <a:avLst/>
          <a:gdLst/>
          <a:ahLst/>
          <a:cxnLst/>
          <a:rect l="0" t="0" r="0" b="0"/>
          <a:pathLst>
            <a:path>
              <a:moveTo>
                <a:pt x="0" y="0"/>
              </a:moveTo>
              <a:lnTo>
                <a:pt x="0" y="3013104"/>
              </a:lnTo>
              <a:lnTo>
                <a:pt x="136959" y="30131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43E70E-8504-4B59-8C80-36CB7FDF8DDD}">
      <dsp:nvSpPr>
        <dsp:cNvPr id="0" name=""/>
        <dsp:cNvSpPr/>
      </dsp:nvSpPr>
      <dsp:spPr>
        <a:xfrm>
          <a:off x="2982400" y="1377843"/>
          <a:ext cx="136959" cy="2364830"/>
        </a:xfrm>
        <a:custGeom>
          <a:avLst/>
          <a:gdLst/>
          <a:ahLst/>
          <a:cxnLst/>
          <a:rect l="0" t="0" r="0" b="0"/>
          <a:pathLst>
            <a:path>
              <a:moveTo>
                <a:pt x="0" y="0"/>
              </a:moveTo>
              <a:lnTo>
                <a:pt x="0" y="2364830"/>
              </a:lnTo>
              <a:lnTo>
                <a:pt x="136959" y="23648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DA24BC-FEC9-46AE-81D8-DB585336DB1E}">
      <dsp:nvSpPr>
        <dsp:cNvPr id="0" name=""/>
        <dsp:cNvSpPr/>
      </dsp:nvSpPr>
      <dsp:spPr>
        <a:xfrm>
          <a:off x="2982400" y="1377843"/>
          <a:ext cx="136959" cy="1716556"/>
        </a:xfrm>
        <a:custGeom>
          <a:avLst/>
          <a:gdLst/>
          <a:ahLst/>
          <a:cxnLst/>
          <a:rect l="0" t="0" r="0" b="0"/>
          <a:pathLst>
            <a:path>
              <a:moveTo>
                <a:pt x="0" y="0"/>
              </a:moveTo>
              <a:lnTo>
                <a:pt x="0" y="1716556"/>
              </a:lnTo>
              <a:lnTo>
                <a:pt x="136959" y="1716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C01-E06E-4A57-A782-9CF1C436542B}">
      <dsp:nvSpPr>
        <dsp:cNvPr id="0" name=""/>
        <dsp:cNvSpPr/>
      </dsp:nvSpPr>
      <dsp:spPr>
        <a:xfrm>
          <a:off x="2982400" y="1377843"/>
          <a:ext cx="136959" cy="1068282"/>
        </a:xfrm>
        <a:custGeom>
          <a:avLst/>
          <a:gdLst/>
          <a:ahLst/>
          <a:cxnLst/>
          <a:rect l="0" t="0" r="0" b="0"/>
          <a:pathLst>
            <a:path>
              <a:moveTo>
                <a:pt x="0" y="0"/>
              </a:moveTo>
              <a:lnTo>
                <a:pt x="0" y="1068282"/>
              </a:lnTo>
              <a:lnTo>
                <a:pt x="136959" y="10682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ACA92-931A-4248-B3C8-FE5DB7EB29ED}">
      <dsp:nvSpPr>
        <dsp:cNvPr id="0" name=""/>
        <dsp:cNvSpPr/>
      </dsp:nvSpPr>
      <dsp:spPr>
        <a:xfrm>
          <a:off x="2982400" y="1377843"/>
          <a:ext cx="136959" cy="420008"/>
        </a:xfrm>
        <a:custGeom>
          <a:avLst/>
          <a:gdLst/>
          <a:ahLst/>
          <a:cxnLst/>
          <a:rect l="0" t="0" r="0" b="0"/>
          <a:pathLst>
            <a:path>
              <a:moveTo>
                <a:pt x="0" y="0"/>
              </a:moveTo>
              <a:lnTo>
                <a:pt x="0" y="420008"/>
              </a:lnTo>
              <a:lnTo>
                <a:pt x="136959" y="42000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9731B0-82A5-46B2-A475-5200C30D1C03}">
      <dsp:nvSpPr>
        <dsp:cNvPr id="0" name=""/>
        <dsp:cNvSpPr/>
      </dsp:nvSpPr>
      <dsp:spPr>
        <a:xfrm>
          <a:off x="2242820" y="729568"/>
          <a:ext cx="1104805" cy="191743"/>
        </a:xfrm>
        <a:custGeom>
          <a:avLst/>
          <a:gdLst/>
          <a:ahLst/>
          <a:cxnLst/>
          <a:rect l="0" t="0" r="0" b="0"/>
          <a:pathLst>
            <a:path>
              <a:moveTo>
                <a:pt x="0" y="0"/>
              </a:moveTo>
              <a:lnTo>
                <a:pt x="0" y="95871"/>
              </a:lnTo>
              <a:lnTo>
                <a:pt x="1104805" y="95871"/>
              </a:lnTo>
              <a:lnTo>
                <a:pt x="1104805" y="19174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A549A4-124C-40D2-81F2-B01940BA7895}">
      <dsp:nvSpPr>
        <dsp:cNvPr id="0" name=""/>
        <dsp:cNvSpPr/>
      </dsp:nvSpPr>
      <dsp:spPr>
        <a:xfrm>
          <a:off x="1877595" y="1377843"/>
          <a:ext cx="136959" cy="568716"/>
        </a:xfrm>
        <a:custGeom>
          <a:avLst/>
          <a:gdLst/>
          <a:ahLst/>
          <a:cxnLst/>
          <a:rect l="0" t="0" r="0" b="0"/>
          <a:pathLst>
            <a:path>
              <a:moveTo>
                <a:pt x="0" y="0"/>
              </a:moveTo>
              <a:lnTo>
                <a:pt x="0" y="568716"/>
              </a:lnTo>
              <a:lnTo>
                <a:pt x="136959" y="5687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00369-C715-4A3F-AF8A-4F881119BA02}">
      <dsp:nvSpPr>
        <dsp:cNvPr id="0" name=""/>
        <dsp:cNvSpPr/>
      </dsp:nvSpPr>
      <dsp:spPr>
        <a:xfrm>
          <a:off x="2197099" y="729568"/>
          <a:ext cx="91440" cy="191743"/>
        </a:xfrm>
        <a:custGeom>
          <a:avLst/>
          <a:gdLst/>
          <a:ahLst/>
          <a:cxnLst/>
          <a:rect l="0" t="0" r="0" b="0"/>
          <a:pathLst>
            <a:path>
              <a:moveTo>
                <a:pt x="45720" y="0"/>
              </a:moveTo>
              <a:lnTo>
                <a:pt x="45720" y="19174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57D2DA-5474-44FE-B235-8D715C428EB1}">
      <dsp:nvSpPr>
        <dsp:cNvPr id="0" name=""/>
        <dsp:cNvSpPr/>
      </dsp:nvSpPr>
      <dsp:spPr>
        <a:xfrm>
          <a:off x="772790" y="1377843"/>
          <a:ext cx="136959" cy="3661379"/>
        </a:xfrm>
        <a:custGeom>
          <a:avLst/>
          <a:gdLst/>
          <a:ahLst/>
          <a:cxnLst/>
          <a:rect l="0" t="0" r="0" b="0"/>
          <a:pathLst>
            <a:path>
              <a:moveTo>
                <a:pt x="0" y="0"/>
              </a:moveTo>
              <a:lnTo>
                <a:pt x="0" y="3661379"/>
              </a:lnTo>
              <a:lnTo>
                <a:pt x="136959" y="36613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528EA4-D9A5-4839-B360-48626FA91BCA}">
      <dsp:nvSpPr>
        <dsp:cNvPr id="0" name=""/>
        <dsp:cNvSpPr/>
      </dsp:nvSpPr>
      <dsp:spPr>
        <a:xfrm>
          <a:off x="772790" y="1377843"/>
          <a:ext cx="136959" cy="3013104"/>
        </a:xfrm>
        <a:custGeom>
          <a:avLst/>
          <a:gdLst/>
          <a:ahLst/>
          <a:cxnLst/>
          <a:rect l="0" t="0" r="0" b="0"/>
          <a:pathLst>
            <a:path>
              <a:moveTo>
                <a:pt x="0" y="0"/>
              </a:moveTo>
              <a:lnTo>
                <a:pt x="0" y="3013104"/>
              </a:lnTo>
              <a:lnTo>
                <a:pt x="136959" y="30131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1172AD-F672-48D9-B437-E937E337E0B4}">
      <dsp:nvSpPr>
        <dsp:cNvPr id="0" name=""/>
        <dsp:cNvSpPr/>
      </dsp:nvSpPr>
      <dsp:spPr>
        <a:xfrm>
          <a:off x="772790" y="1377843"/>
          <a:ext cx="136959" cy="2364830"/>
        </a:xfrm>
        <a:custGeom>
          <a:avLst/>
          <a:gdLst/>
          <a:ahLst/>
          <a:cxnLst/>
          <a:rect l="0" t="0" r="0" b="0"/>
          <a:pathLst>
            <a:path>
              <a:moveTo>
                <a:pt x="0" y="0"/>
              </a:moveTo>
              <a:lnTo>
                <a:pt x="0" y="2364830"/>
              </a:lnTo>
              <a:lnTo>
                <a:pt x="136959" y="23648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EC4B7-D55E-417E-929C-FAB8C0FEE438}">
      <dsp:nvSpPr>
        <dsp:cNvPr id="0" name=""/>
        <dsp:cNvSpPr/>
      </dsp:nvSpPr>
      <dsp:spPr>
        <a:xfrm>
          <a:off x="772790" y="1377843"/>
          <a:ext cx="136959" cy="1716556"/>
        </a:xfrm>
        <a:custGeom>
          <a:avLst/>
          <a:gdLst/>
          <a:ahLst/>
          <a:cxnLst/>
          <a:rect l="0" t="0" r="0" b="0"/>
          <a:pathLst>
            <a:path>
              <a:moveTo>
                <a:pt x="0" y="0"/>
              </a:moveTo>
              <a:lnTo>
                <a:pt x="0" y="1716556"/>
              </a:lnTo>
              <a:lnTo>
                <a:pt x="136959" y="1716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37F50-8E32-49DE-8460-3A673F3553A9}">
      <dsp:nvSpPr>
        <dsp:cNvPr id="0" name=""/>
        <dsp:cNvSpPr/>
      </dsp:nvSpPr>
      <dsp:spPr>
        <a:xfrm>
          <a:off x="772790" y="1377843"/>
          <a:ext cx="136959" cy="1068282"/>
        </a:xfrm>
        <a:custGeom>
          <a:avLst/>
          <a:gdLst/>
          <a:ahLst/>
          <a:cxnLst/>
          <a:rect l="0" t="0" r="0" b="0"/>
          <a:pathLst>
            <a:path>
              <a:moveTo>
                <a:pt x="0" y="0"/>
              </a:moveTo>
              <a:lnTo>
                <a:pt x="0" y="1068282"/>
              </a:lnTo>
              <a:lnTo>
                <a:pt x="136959" y="10682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A1BE66-06BB-4FBA-AA91-B30DBACA7444}">
      <dsp:nvSpPr>
        <dsp:cNvPr id="0" name=""/>
        <dsp:cNvSpPr/>
      </dsp:nvSpPr>
      <dsp:spPr>
        <a:xfrm>
          <a:off x="772790" y="1377843"/>
          <a:ext cx="136959" cy="420008"/>
        </a:xfrm>
        <a:custGeom>
          <a:avLst/>
          <a:gdLst/>
          <a:ahLst/>
          <a:cxnLst/>
          <a:rect l="0" t="0" r="0" b="0"/>
          <a:pathLst>
            <a:path>
              <a:moveTo>
                <a:pt x="0" y="0"/>
              </a:moveTo>
              <a:lnTo>
                <a:pt x="0" y="420008"/>
              </a:lnTo>
              <a:lnTo>
                <a:pt x="136959" y="42000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E7F64-74B8-4449-8209-B7D054EF0017}">
      <dsp:nvSpPr>
        <dsp:cNvPr id="0" name=""/>
        <dsp:cNvSpPr/>
      </dsp:nvSpPr>
      <dsp:spPr>
        <a:xfrm>
          <a:off x="1138014" y="729568"/>
          <a:ext cx="1104805" cy="191743"/>
        </a:xfrm>
        <a:custGeom>
          <a:avLst/>
          <a:gdLst/>
          <a:ahLst/>
          <a:cxnLst/>
          <a:rect l="0" t="0" r="0" b="0"/>
          <a:pathLst>
            <a:path>
              <a:moveTo>
                <a:pt x="1104805" y="0"/>
              </a:moveTo>
              <a:lnTo>
                <a:pt x="1104805" y="95871"/>
              </a:lnTo>
              <a:lnTo>
                <a:pt x="0" y="95871"/>
              </a:lnTo>
              <a:lnTo>
                <a:pt x="0" y="19174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18D2D-BEF1-420C-93D1-D02BBED725DB}">
      <dsp:nvSpPr>
        <dsp:cNvPr id="0" name=""/>
        <dsp:cNvSpPr/>
      </dsp:nvSpPr>
      <dsp:spPr>
        <a:xfrm>
          <a:off x="2270" y="253046"/>
          <a:ext cx="4481098" cy="47652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HỆ THỐNG THÔNG TIN Y TẾ CHO GIẢNG VIÊN TRƯỜNG ĐHTV</a:t>
          </a:r>
          <a:endParaRPr lang="en-US" sz="1000" kern="1200"/>
        </a:p>
      </dsp:txBody>
      <dsp:txXfrm>
        <a:off x="2270" y="253046"/>
        <a:ext cx="4481098" cy="476522"/>
      </dsp:txXfrm>
    </dsp:sp>
    <dsp:sp modelId="{85FE17AA-9EA7-4C19-9B51-26B2E592FAD5}">
      <dsp:nvSpPr>
        <dsp:cNvPr id="0" name=""/>
        <dsp:cNvSpPr/>
      </dsp:nvSpPr>
      <dsp:spPr>
        <a:xfrm>
          <a:off x="681483" y="921312"/>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Quản trị</a:t>
          </a:r>
          <a:endParaRPr lang="en-US" sz="1000" kern="1200"/>
        </a:p>
      </dsp:txBody>
      <dsp:txXfrm>
        <a:off x="681483" y="921312"/>
        <a:ext cx="913062" cy="456531"/>
      </dsp:txXfrm>
    </dsp:sp>
    <dsp:sp modelId="{6535C38C-9355-4150-BDEE-FAE5CB387CC8}">
      <dsp:nvSpPr>
        <dsp:cNvPr id="0" name=""/>
        <dsp:cNvSpPr/>
      </dsp:nvSpPr>
      <dsp:spPr>
        <a:xfrm>
          <a:off x="909749" y="1569586"/>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Tạo tài khoản, cấp quyền truy cập</a:t>
          </a:r>
          <a:endParaRPr lang="en-US" sz="1000" kern="1200"/>
        </a:p>
      </dsp:txBody>
      <dsp:txXfrm>
        <a:off x="909749" y="1569586"/>
        <a:ext cx="913062" cy="456531"/>
      </dsp:txXfrm>
    </dsp:sp>
    <dsp:sp modelId="{F31A21FF-74A9-40EF-886D-7AFAA07CB917}">
      <dsp:nvSpPr>
        <dsp:cNvPr id="0" name=""/>
        <dsp:cNvSpPr/>
      </dsp:nvSpPr>
      <dsp:spPr>
        <a:xfrm>
          <a:off x="909749" y="2217860"/>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Xem hồ sơ khám sức khỏe</a:t>
          </a:r>
          <a:endParaRPr lang="en-US" sz="1000" kern="1200"/>
        </a:p>
      </dsp:txBody>
      <dsp:txXfrm>
        <a:off x="909749" y="2217860"/>
        <a:ext cx="913062" cy="456531"/>
      </dsp:txXfrm>
    </dsp:sp>
    <dsp:sp modelId="{F4762B9E-B0A9-4FA0-9B3E-DCDCF2B13F6C}">
      <dsp:nvSpPr>
        <dsp:cNvPr id="0" name=""/>
        <dsp:cNvSpPr/>
      </dsp:nvSpPr>
      <dsp:spPr>
        <a:xfrm>
          <a:off x="909749" y="2866134"/>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Cập nhật dịch vụ y tế</a:t>
          </a:r>
          <a:endParaRPr lang="en-US" sz="1000" kern="1200"/>
        </a:p>
      </dsp:txBody>
      <dsp:txXfrm>
        <a:off x="909749" y="2866134"/>
        <a:ext cx="913062" cy="456531"/>
      </dsp:txXfrm>
    </dsp:sp>
    <dsp:sp modelId="{FEAEB707-91B2-4CEA-98C3-4E25AD43FFEB}">
      <dsp:nvSpPr>
        <dsp:cNvPr id="0" name=""/>
        <dsp:cNvSpPr/>
      </dsp:nvSpPr>
      <dsp:spPr>
        <a:xfrm>
          <a:off x="909749" y="3514408"/>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Cập nhật Vaccin</a:t>
          </a:r>
          <a:endParaRPr lang="en-US" sz="1000" kern="1200"/>
        </a:p>
      </dsp:txBody>
      <dsp:txXfrm>
        <a:off x="909749" y="3514408"/>
        <a:ext cx="913062" cy="456531"/>
      </dsp:txXfrm>
    </dsp:sp>
    <dsp:sp modelId="{430A7F01-7208-4B95-A704-C94B818BB4CC}">
      <dsp:nvSpPr>
        <dsp:cNvPr id="0" name=""/>
        <dsp:cNvSpPr/>
      </dsp:nvSpPr>
      <dsp:spPr>
        <a:xfrm>
          <a:off x="909749" y="4162682"/>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Theo dõi đặt lịch khám sức khỏe</a:t>
          </a:r>
          <a:endParaRPr lang="en-US" sz="1000" kern="1200"/>
        </a:p>
      </dsp:txBody>
      <dsp:txXfrm>
        <a:off x="909749" y="4162682"/>
        <a:ext cx="913062" cy="456531"/>
      </dsp:txXfrm>
    </dsp:sp>
    <dsp:sp modelId="{6F9E2675-714B-4787-B1A6-264CABD01656}">
      <dsp:nvSpPr>
        <dsp:cNvPr id="0" name=""/>
        <dsp:cNvSpPr/>
      </dsp:nvSpPr>
      <dsp:spPr>
        <a:xfrm>
          <a:off x="909749" y="4810956"/>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Theo dõi đặt lịch tiêm chủng</a:t>
          </a:r>
          <a:endParaRPr lang="en-US" sz="1000" kern="1200"/>
        </a:p>
      </dsp:txBody>
      <dsp:txXfrm>
        <a:off x="909749" y="4810956"/>
        <a:ext cx="913062" cy="456531"/>
      </dsp:txXfrm>
    </dsp:sp>
    <dsp:sp modelId="{EEA19EC1-C4EA-4458-95FA-BF04B17BE318}">
      <dsp:nvSpPr>
        <dsp:cNvPr id="0" name=""/>
        <dsp:cNvSpPr/>
      </dsp:nvSpPr>
      <dsp:spPr>
        <a:xfrm>
          <a:off x="1786288" y="921312"/>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Bác sĩ</a:t>
          </a:r>
          <a:endParaRPr lang="en-US" sz="1000" kern="1200"/>
        </a:p>
      </dsp:txBody>
      <dsp:txXfrm>
        <a:off x="1786288" y="921312"/>
        <a:ext cx="913062" cy="456531"/>
      </dsp:txXfrm>
    </dsp:sp>
    <dsp:sp modelId="{13922981-038C-4DBA-A94B-2B9F48C537B5}">
      <dsp:nvSpPr>
        <dsp:cNvPr id="0" name=""/>
        <dsp:cNvSpPr/>
      </dsp:nvSpPr>
      <dsp:spPr>
        <a:xfrm>
          <a:off x="2014554" y="1569586"/>
          <a:ext cx="845878" cy="75394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Cập nhật, theo dõi, chỉnh sửa hồ sơ khám sức</a:t>
          </a:r>
          <a:endParaRPr lang="en-US" sz="1000" kern="1200"/>
        </a:p>
      </dsp:txBody>
      <dsp:txXfrm>
        <a:off x="2014554" y="1569586"/>
        <a:ext cx="845878" cy="753947"/>
      </dsp:txXfrm>
    </dsp:sp>
    <dsp:sp modelId="{5F37B926-2541-4E38-976B-B720D289041D}">
      <dsp:nvSpPr>
        <dsp:cNvPr id="0" name=""/>
        <dsp:cNvSpPr/>
      </dsp:nvSpPr>
      <dsp:spPr>
        <a:xfrm>
          <a:off x="2891094" y="921312"/>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Giảng viên</a:t>
          </a:r>
          <a:endParaRPr lang="en-US" sz="1000" kern="1200"/>
        </a:p>
      </dsp:txBody>
      <dsp:txXfrm>
        <a:off x="2891094" y="921312"/>
        <a:ext cx="913062" cy="456531"/>
      </dsp:txXfrm>
    </dsp:sp>
    <dsp:sp modelId="{CE5973FD-30E9-4EA6-8B94-2A99CA1DEBFC}">
      <dsp:nvSpPr>
        <dsp:cNvPr id="0" name=""/>
        <dsp:cNvSpPr/>
      </dsp:nvSpPr>
      <dsp:spPr>
        <a:xfrm>
          <a:off x="3119359" y="1569586"/>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Đặt lịch khám sức khỏe</a:t>
          </a:r>
          <a:endParaRPr lang="en-US" sz="1000" kern="1200"/>
        </a:p>
      </dsp:txBody>
      <dsp:txXfrm>
        <a:off x="3119359" y="1569586"/>
        <a:ext cx="913062" cy="456531"/>
      </dsp:txXfrm>
    </dsp:sp>
    <dsp:sp modelId="{E0B81F48-DA8C-440C-BEB5-0871EC6B2297}">
      <dsp:nvSpPr>
        <dsp:cNvPr id="0" name=""/>
        <dsp:cNvSpPr/>
      </dsp:nvSpPr>
      <dsp:spPr>
        <a:xfrm>
          <a:off x="3119359" y="2217860"/>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Đặt lịch tiêm chủng</a:t>
          </a:r>
          <a:endParaRPr lang="en-US" sz="1000" kern="1200"/>
        </a:p>
      </dsp:txBody>
      <dsp:txXfrm>
        <a:off x="3119359" y="2217860"/>
        <a:ext cx="913062" cy="456531"/>
      </dsp:txXfrm>
    </dsp:sp>
    <dsp:sp modelId="{908670F6-4696-4793-8085-A1CCDC3DC46D}">
      <dsp:nvSpPr>
        <dsp:cNvPr id="0" name=""/>
        <dsp:cNvSpPr/>
      </dsp:nvSpPr>
      <dsp:spPr>
        <a:xfrm>
          <a:off x="3119359" y="2866134"/>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Xem các dịch vụ y tế</a:t>
          </a:r>
          <a:endParaRPr lang="en-US" sz="1000" kern="1200"/>
        </a:p>
      </dsp:txBody>
      <dsp:txXfrm>
        <a:off x="3119359" y="2866134"/>
        <a:ext cx="913062" cy="456531"/>
      </dsp:txXfrm>
    </dsp:sp>
    <dsp:sp modelId="{61AE0E86-215B-4CE3-B979-362113C7447B}">
      <dsp:nvSpPr>
        <dsp:cNvPr id="0" name=""/>
        <dsp:cNvSpPr/>
      </dsp:nvSpPr>
      <dsp:spPr>
        <a:xfrm>
          <a:off x="3119359" y="3514408"/>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Xem hồ sơ khám sức khỏe</a:t>
          </a:r>
          <a:endParaRPr lang="en-US" sz="1000" kern="1200"/>
        </a:p>
      </dsp:txBody>
      <dsp:txXfrm>
        <a:off x="3119359" y="3514408"/>
        <a:ext cx="913062" cy="456531"/>
      </dsp:txXfrm>
    </dsp:sp>
    <dsp:sp modelId="{FC7C660A-486A-449F-B3FE-2CFAF2FDB63B}">
      <dsp:nvSpPr>
        <dsp:cNvPr id="0" name=""/>
        <dsp:cNvSpPr/>
      </dsp:nvSpPr>
      <dsp:spPr>
        <a:xfrm>
          <a:off x="3119359" y="4162682"/>
          <a:ext cx="913062" cy="4565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Cập nhật thông tin thân nhân</a:t>
          </a:r>
          <a:endParaRPr lang="en-US" sz="1000" kern="1200"/>
        </a:p>
      </dsp:txBody>
      <dsp:txXfrm>
        <a:off x="3119359" y="4162682"/>
        <a:ext cx="913062" cy="4565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b:Tag>
    <b:SourceType>Book</b:SourceType>
    <b:Guid>{90A42583-BF98-4B4E-A39E-A0243BD5DFC6}</b:Guid>
    <b:Title>tài liệu môn: Thiết kế và lập trình web</b:Title>
    <b:Year>2014</b:Year>
    <b:Author>
      <b:Author>
        <b:NameList>
          <b:Person>
            <b:Last>Nguyễn Phước Miền</b:Last>
            <b:First>Phạm</b:First>
            <b:Middle>Thị Trúc Mai</b:Middle>
          </b:Person>
        </b:NameList>
      </b:Author>
    </b:Author>
    <b:City>Trường Đại học Trà Vinh</b:City>
    <b:RefOrder>4</b:RefOrder>
  </b:Source>
  <b:Source>
    <b:Tag>Hươ24</b:Tag>
    <b:SourceType>DocumentFromInternetSite</b:SourceType>
    <b:Guid>{46630B07-515D-423E-95FD-48A4ECB8589E}</b:Guid>
    <b:Author>
      <b:Author>
        <b:NameList>
          <b:Person>
            <b:Last>Hương</b:Last>
            <b:First>Quỳnh</b:First>
          </b:Person>
        </b:NameList>
      </b:Author>
    </b:Author>
    <b:Title>Cảnh giác với những căn bệnh nguy hiểm đang có xu hướng trẻ hóa</b:Title>
    <b:Year>2024</b:Year>
    <b:Month>03</b:Month>
    <b:Day>27</b:Day>
    <b:YearAccessed>2024</b:YearAccessed>
    <b:MonthAccessed>06</b:MonthAccessed>
    <b:DayAccessed>21</b:DayAccessed>
    <b:URL>https://soyt.vinhphuc.gov.vn/noidung/QLNDNhom3/Lists/TruyenThongGDSK/View_Detail.aspx?ItemID=192</b:URL>
    <b:InternetSiteTitle>CỔNG THÔNG TIN GIAO TIẾP ĐIỆN TỬ - SỞ Y TẾ TỈNH VĨNH PHÚC</b:InternetSiteTitle>
    <b:RefOrder>1</b:RefOrder>
  </b:Source>
  <b:Source>
    <b:Tag>Apa23</b:Tag>
    <b:SourceType>DocumentFromInternetSite</b:SourceType>
    <b:Guid>{8E31DF76-FF53-402F-B3E8-E7C9EFDF08D0}</b:Guid>
    <b:Title>XAMPP Hosting</b:Title>
    <b:Year>2023</b:Year>
    <b:Author>
      <b:Author>
        <b:NameList>
          <b:Person>
            <b:Last>Friends</b:Last>
            <b:First>Apache</b:First>
          </b:Person>
        </b:NameList>
      </b:Author>
    </b:Author>
    <b:YearAccessed>2024</b:YearAccessed>
    <b:MonthAccessed>06</b:MonthAccessed>
    <b:DayAccessed>20</b:DayAccessed>
    <b:URL>https://www.apachefriends.org/hosting.html</b:URL>
    <b:RefOrder>5</b:RefOrder>
  </b:Source>
  <b:Source>
    <b:Tag>VNV16</b:Tag>
    <b:SourceType>DocumentFromInternetSite</b:SourceType>
    <b:Guid>{7A90704B-D8DA-4C1E-9BC5-995A54D23619}</b:Guid>
    <b:Author>
      <b:Author>
        <b:NameList>
          <b:Person>
            <b:Last>VNVC</b:Last>
            <b:First>trung</b:First>
            <b:Middle>tâm tiêm chủng</b:Middle>
          </b:Person>
        </b:NameList>
      </b:Author>
    </b:Author>
    <b:Title>TIÊM CHỦNG CHO NGƯỜI LỚN</b:Title>
    <b:Year>2016</b:Year>
    <b:YearAccessed>2024</b:YearAccessed>
    <b:MonthAccessed>06</b:MonthAccessed>
    <b:DayAccessed>20</b:DayAccessed>
    <b:URL>https://vnvc.vn/cac-loai-vac-xin-cho-nguoi-lon/</b:URL>
    <b:InternetSiteTitle>VNVC</b:InternetSiteTitle>
    <b:RefOrder>2</b:RefOrder>
  </b:Source>
  <b:Source>
    <b:Tag>Die22</b:Tag>
    <b:SourceType>DocumentFromInternetSite</b:SourceType>
    <b:Guid>{B359E69E-836E-4FF6-9EC7-87E61299A52A}</b:Guid>
    <b:Author>
      <b:Author>
        <b:NameList>
          <b:Person>
            <b:Last>Diep</b:Last>
            <b:First>Ngoc</b:First>
          </b:Person>
        </b:NameList>
      </b:Author>
    </b:Author>
    <b:Title>BẢNG GIÁ TIÊM CHỦNG VNVC VÀ CÁC HÌNH THỨC THANH TOÁN TIỆN LỢI</b:Title>
    <b:Year>2022</b:Year>
    <b:Month>09</b:Month>
    <b:Day>06</b:Day>
    <b:YearAccessed>2024</b:YearAccessed>
    <b:MonthAccessed>06</b:MonthAccessed>
    <b:DayAccessed>20</b:DayAccessed>
    <b:URL>https://vnvc.vn/gia-tiem-chung-vac-xin/</b:URL>
    <b:InternetSiteTitle>VNVC</b:InternetSiteTitle>
    <b:RefOrder>3</b:RefOrder>
  </b:Source>
</b:Sources>
</file>

<file path=customXml/itemProps1.xml><?xml version="1.0" encoding="utf-8"?>
<ds:datastoreItem xmlns:ds="http://schemas.openxmlformats.org/officeDocument/2006/customXml" ds:itemID="{BE5B1853-7C65-4977-B09E-59D3339CC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Template>
  <TotalTime>19</TotalTime>
  <Pages>84</Pages>
  <Words>13020</Words>
  <Characters>74219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87065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 HoangQuan</dc:creator>
  <cp:keywords/>
  <dc:description/>
  <cp:lastModifiedBy>VT HoangQuan</cp:lastModifiedBy>
  <cp:revision>5</cp:revision>
  <cp:lastPrinted>2024-07-03T08:15:00Z</cp:lastPrinted>
  <dcterms:created xsi:type="dcterms:W3CDTF">2024-07-03T08:46:00Z</dcterms:created>
  <dcterms:modified xsi:type="dcterms:W3CDTF">2024-07-03T09:09:00Z</dcterms:modified>
</cp:coreProperties>
</file>